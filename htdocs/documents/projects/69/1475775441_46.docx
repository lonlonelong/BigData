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4750495"/>
        <w:docPartObj>
          <w:docPartGallery w:val="Cover Pages"/>
          <w:docPartUnique/>
        </w:docPartObj>
      </w:sdtPr>
      <w:sdtContent>
        <w:p w:rsidR="00B1144C" w:rsidRPr="00CF025F" w:rsidRDefault="00020DB7" w:rsidP="00152844">
          <w:r>
            <w:rPr>
              <w:noProof/>
            </w:rPr>
            <w:pict>
              <v:shapetype id="_x0000_t202" coordsize="21600,21600" o:spt="202" path="m,l,21600r21600,l21600,xe">
                <v:stroke joinstyle="miter"/>
                <v:path gradientshapeok="t" o:connecttype="rect"/>
              </v:shapetype>
              <v:shape id="文本框 6" o:spid="_x0000_s1026" type="#_x0000_t202" alt="标题、副标题和摘要" style="position:absolute;margin-left:0;margin-top:0;width:456pt;height:489pt;z-index:25165670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" filled="f" stroked="f" strokeweight=".5pt">
                <v:textbox style="mso-next-textbox:#文本框 6" inset="0,0,0,0">
                  <w:txbxContent>
                    <w:p w:rsidR="00020DB7" w:rsidRPr="00CF025F" w:rsidRDefault="00020DB7" w:rsidP="00152844">
                      <w:pPr>
                        <w:pStyle w:val="affff7"/>
                      </w:pPr>
                      <w:sdt>
                        <w:sdtPr>
                          <w:alias w:val="标题"/>
                          <w:tag w:val=""/>
                          <w:id w:val="789259689"/>
                          <w:placeholder>
                            <w:docPart w:val="3844780B68B446ADB1D724B78EA8638C"/>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调查研究报告</w:t>
                          </w:r>
                        </w:sdtContent>
                      </w:sdt>
                    </w:p>
                    <w:p w:rsidR="00020DB7" w:rsidRPr="00CF025F" w:rsidRDefault="00020DB7" w:rsidP="00152844">
                      <w:pPr>
                        <w:pStyle w:val="afffe"/>
                      </w:pPr>
                    </w:p>
                    <w:sdt>
                      <w:sdtPr>
                        <w:rPr>
                          <w:rFonts w:hint="eastAsia"/>
                          <w:sz w:val="40"/>
                        </w:rPr>
                        <w:alias w:val="摘要"/>
                        <w:id w:val="789259690"/>
                        <w:placeholder>
                          <w:docPart w:val="23C4D70EBDCD4C9293564C5573F02533"/>
                        </w:placeholder>
                        <w:dataBinding w:prefixMappings="xmlns:ns0='http://schemas.microsoft.com/office/2006/coverPageProps'" w:xpath="/ns0:CoverPageProperties[1]/ns0:Abstract[1]" w:storeItemID="{55AF091B-3C7A-41E3-B477-F2FDAA23CFDA}"/>
                        <w:text/>
                      </w:sdtPr>
                      <w:sdtContent>
                        <w:p w:rsidR="00020DB7" w:rsidRPr="003763BD" w:rsidRDefault="00020DB7" w:rsidP="00E033AD">
                          <w:pPr>
                            <w:pStyle w:val="affffd"/>
                            <w:ind w:leftChars="80" w:firstLineChars="600" w:firstLine="2400"/>
                            <w:rPr>
                              <w:sz w:val="36"/>
                            </w:rPr>
                          </w:pPr>
                          <w:r w:rsidRPr="00E033AD">
                            <w:rPr>
                              <w:rFonts w:hint="eastAsia"/>
                              <w:sz w:val="40"/>
                            </w:rPr>
                            <w:t>——构建大数据共享开放社会环境</w:t>
                          </w:r>
                        </w:p>
                      </w:sdtContent>
                    </w:sdt>
                  </w:txbxContent>
                </v:textbox>
                <w10:wrap type="topAndBottom" anchorx="page" anchory="margin"/>
              </v:shape>
            </w:pict>
          </w:r>
          <w:r>
            <w:rPr>
              <w:rFonts w:cstheme="majorBidi"/>
              <w:noProof/>
              <w:sz w:val="72"/>
              <w:szCs w:val="76"/>
            </w:rPr>
            <w:pict>
              <v:shape id="文本框 3" o:spid="_x0000_s1027" type="#_x0000_t202" alt="公司联系信息" style="position:absolute;margin-left:0;margin-top:0;width:492pt;height:101.25pt;z-index:25165772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" o:allowincell="f" o:allowoverlap="f" filled="f" stroked="f" strokeweight=".5pt">
                <v:textbox style="mso-next-textbox:#文本框 3;mso-fit-shape-to-text:t" inset="0,0,0,0">
                  <w:txbxContent>
                    <w:p w:rsidR="00020DB7" w:rsidRPr="00CF025F" w:rsidRDefault="00020DB7">
                      <w:pPr>
                        <w:pStyle w:val="a9"/>
                        <w:rPr>
                          <w:rFonts w:ascii="Microsoft YaHei UI" w:eastAsia="Microsoft YaHei UI" w:hAnsi="Microsoft YaHei UI"/>
                          <w:kern w:val="20"/>
                          <w:sz w:val="18"/>
                        </w:rPr>
                      </w:pPr>
                      <w:sdt>
                        <w:sdtPr>
                          <w:rPr>
                            <w:rFonts w:ascii="Microsoft YaHei UI" w:eastAsia="Microsoft YaHei UI" w:hAnsi="Microsoft YaHei UI"/>
                            <w:kern w:val="20"/>
                            <w:sz w:val="18"/>
                          </w:rPr>
                          <w:alias w:val="公司"/>
                          <w:tag w:val=""/>
                          <w:id w:val="789259691"/>
                          <w:dataBinding w:prefixMappings="xmlns:ns0='http://schemas.openxmlformats.org/officeDocument/2006/extended-properties' " w:xpath="/ns0:Properties[1]/ns0:Company[1]" w:storeItemID="{6668398D-A668-4E3E-A5EB-62B293D839F1}"/>
                          <w:text/>
                        </w:sdtPr>
                        <w:sdtContent>
                          <w:r>
                            <w:rPr>
                              <w:rFonts w:ascii="Microsoft YaHei UI" w:eastAsia="Microsoft YaHei UI" w:hAnsi="Microsoft YaHei UI"/>
                              <w:kern w:val="20"/>
                              <w:sz w:val="18"/>
                            </w:rPr>
                            <w:t>华东师范大学</w:t>
                          </w:r>
                        </w:sdtContent>
                      </w:sdt>
                    </w:p>
                    <w:p w:rsidR="00020DB7" w:rsidRPr="00CF025F" w:rsidRDefault="00020DB7">
                      <w:pPr>
                        <w:pStyle w:val="a9"/>
                        <w:rPr>
                          <w:rFonts w:ascii="Microsoft YaHei UI" w:eastAsia="Microsoft YaHei UI" w:hAnsi="Microsoft YaHei UI"/>
                          <w:sz w:val="18"/>
                        </w:rPr>
                      </w:pPr>
                      <w:sdt>
                        <w:sdtPr>
                          <w:rPr>
                            <w:rFonts w:ascii="Microsoft YaHei UI" w:eastAsia="Microsoft YaHei UI" w:hAnsi="Microsoft YaHei UI" w:hint="eastAsia"/>
                            <w:sz w:val="18"/>
                          </w:rPr>
                          <w:alias w:val="街道地址"/>
                          <w:tag w:val="街道地址"/>
                          <w:id w:val="789259692"/>
                          <w:dataBinding w:prefixMappings="xmlns:ns0='http://schemas.microsoft.com/office/2006/coverPageProps' " w:xpath="/ns0:CoverPageProperties[1]/ns0:CompanyAddress[1]" w:storeItemID="{55AF091B-3C7A-41E3-B477-F2FDAA23CFDA}"/>
                          <w:text w:multiLine="1"/>
                        </w:sdtPr>
                        <w:sdtContent>
                          <w:r>
                            <w:rPr>
                              <w:rFonts w:ascii="Microsoft YaHei UI" w:eastAsia="Microsoft YaHei UI" w:hAnsi="Microsoft YaHei UI" w:hint="eastAsia"/>
                              <w:sz w:val="18"/>
                            </w:rPr>
                            <w:t>计算机</w:t>
                          </w:r>
                          <w:r>
                            <w:rPr>
                              <w:rFonts w:ascii="Microsoft YaHei UI" w:eastAsia="Microsoft YaHei UI" w:hAnsi="Microsoft YaHei UI"/>
                              <w:sz w:val="18"/>
                            </w:rPr>
                            <w:t>科学与软件工程学院</w:t>
                          </w:r>
                        </w:sdtContent>
                      </w:sdt>
                    </w:p>
                    <w:p w:rsidR="00020DB7" w:rsidRDefault="00020DB7" w:rsidP="00152844">
                      <w:r w:rsidRPr="00E033AD">
                        <w:rPr>
                          <w:rFonts w:hint="eastAsia"/>
                        </w:rPr>
                        <w:t>构建大数据共享开放社会环境</w:t>
                      </w:r>
                      <w:r>
                        <w:t>社会实践小组</w:t>
                      </w:r>
                    </w:p>
                    <w:p w:rsidR="00020DB7" w:rsidRPr="00CF025F" w:rsidRDefault="00020DB7" w:rsidP="00152844">
                      <w:r>
                        <w:rPr>
                          <w:rFonts w:hint="eastAsia"/>
                        </w:rPr>
                        <w:t>2016.9</w:t>
                      </w:r>
                    </w:p>
                  </w:txbxContent>
                </v:textbox>
                <w10:wrap type="topAndBottom" anchorx="page" anchory="page"/>
              </v:shape>
            </w:pict>
          </w:r>
          <w:r w:rsidR="00B51F3C" w:rsidRPr="00CF025F">
            <w:br w:type="page"/>
          </w:r>
        </w:p>
      </w:sdtContent>
    </w:sdt>
    <w:sdt>
      <w:sdtPr>
        <w:rPr>
          <w:rFonts w:ascii="Microsoft YaHei UI" w:eastAsia="Microsoft YaHei UI" w:hAnsi="Microsoft YaHei UI" w:cstheme="minorBidi"/>
          <w:b w:val="0"/>
          <w:bCs w:val="0"/>
          <w:color w:val="595959" w:themeColor="text1" w:themeTint="A6"/>
          <w:kern w:val="20"/>
          <w:sz w:val="18"/>
          <w:szCs w:val="20"/>
          <w:lang w:val="zh-CN"/>
        </w:rPr>
        <w:id w:val="789259676"/>
        <w:docPartObj>
          <w:docPartGallery w:val="Table of Contents"/>
          <w:docPartUnique/>
        </w:docPartObj>
      </w:sdtPr>
      <w:sdtContent>
        <w:p w:rsidR="003763BD" w:rsidRDefault="003763BD">
          <w:pPr>
            <w:pStyle w:val="TOC"/>
          </w:pPr>
          <w:r>
            <w:rPr>
              <w:lang w:val="zh-CN"/>
            </w:rPr>
            <w:t>目</w:t>
          </w:r>
          <w:bookmarkStart w:id="0" w:name="_GoBack"/>
          <w:bookmarkEnd w:id="0"/>
          <w:r>
            <w:rPr>
              <w:lang w:val="zh-CN"/>
            </w:rPr>
            <w:t>录</w:t>
          </w:r>
        </w:p>
        <w:p w:rsidR="008903A0" w:rsidRDefault="003763BD">
          <w:pPr>
            <w:pStyle w:val="1f7"/>
            <w:rPr>
              <w:rFonts w:asciiTheme="minorHAnsi" w:eastAsiaTheme="minorEastAsia" w:hAnsiTheme="minorHAnsi"/>
              <w:noProof/>
              <w:color w:val="auto"/>
              <w:kern w:val="2"/>
              <w:sz w:val="21"/>
              <w:szCs w:val="22"/>
              <w:lang w:val="en-US"/>
            </w:rPr>
          </w:pPr>
          <w:r>
            <w:fldChar w:fldCharType="begin"/>
          </w:r>
          <w:r>
            <w:instrText xml:space="preserve"> TOC \o "1-3" \h \z \u </w:instrText>
          </w:r>
          <w:r>
            <w:fldChar w:fldCharType="separate"/>
          </w:r>
          <w:hyperlink w:anchor="_Toc460452768" w:history="1">
            <w:r w:rsidR="008903A0" w:rsidRPr="00D27EC0">
              <w:rPr>
                <w:rStyle w:val="aff9"/>
                <w:noProof/>
              </w:rPr>
              <w:t>1.</w:t>
            </w:r>
            <w:r w:rsidR="008903A0" w:rsidRPr="00D27EC0">
              <w:rPr>
                <w:rStyle w:val="aff9"/>
                <w:rFonts w:hint="eastAsia"/>
                <w:noProof/>
              </w:rPr>
              <w:t>调查的背景和意义</w:t>
            </w:r>
            <w:r w:rsidR="008903A0">
              <w:rPr>
                <w:noProof/>
                <w:webHidden/>
              </w:rPr>
              <w:tab/>
            </w:r>
            <w:r w:rsidR="008903A0">
              <w:rPr>
                <w:noProof/>
                <w:webHidden/>
              </w:rPr>
              <w:fldChar w:fldCharType="begin"/>
            </w:r>
            <w:r w:rsidR="008903A0">
              <w:rPr>
                <w:noProof/>
                <w:webHidden/>
              </w:rPr>
              <w:instrText xml:space="preserve"> PAGEREF _Toc460452768 \h </w:instrText>
            </w:r>
            <w:r w:rsidR="008903A0">
              <w:rPr>
                <w:noProof/>
                <w:webHidden/>
              </w:rPr>
            </w:r>
            <w:r w:rsidR="008903A0">
              <w:rPr>
                <w:noProof/>
                <w:webHidden/>
              </w:rPr>
              <w:fldChar w:fldCharType="separate"/>
            </w:r>
            <w:r w:rsidR="008903A0">
              <w:rPr>
                <w:noProof/>
                <w:webHidden/>
              </w:rPr>
              <w:t>1</w:t>
            </w:r>
            <w:r w:rsidR="008903A0">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769" w:history="1">
            <w:r w:rsidRPr="00D27EC0">
              <w:rPr>
                <w:rStyle w:val="aff9"/>
                <w:noProof/>
              </w:rPr>
              <w:t>2.</w:t>
            </w:r>
            <w:r w:rsidRPr="00D27EC0">
              <w:rPr>
                <w:rStyle w:val="aff9"/>
                <w:rFonts w:hint="eastAsia"/>
                <w:noProof/>
              </w:rPr>
              <w:t>调查对象的基本情况</w:t>
            </w:r>
            <w:r>
              <w:rPr>
                <w:noProof/>
                <w:webHidden/>
              </w:rPr>
              <w:tab/>
            </w:r>
            <w:r>
              <w:rPr>
                <w:noProof/>
                <w:webHidden/>
              </w:rPr>
              <w:fldChar w:fldCharType="begin"/>
            </w:r>
            <w:r>
              <w:rPr>
                <w:noProof/>
                <w:webHidden/>
              </w:rPr>
              <w:instrText xml:space="preserve"> PAGEREF _Toc460452769 \h </w:instrText>
            </w:r>
            <w:r>
              <w:rPr>
                <w:noProof/>
                <w:webHidden/>
              </w:rPr>
            </w:r>
            <w:r>
              <w:rPr>
                <w:noProof/>
                <w:webHidden/>
              </w:rPr>
              <w:fldChar w:fldCharType="separate"/>
            </w:r>
            <w:r>
              <w:rPr>
                <w:noProof/>
                <w:webHidden/>
              </w:rPr>
              <w:t>3</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70" w:history="1">
            <w:r w:rsidRPr="00D27EC0">
              <w:rPr>
                <w:rStyle w:val="aff9"/>
                <w:noProof/>
              </w:rPr>
              <w:t xml:space="preserve">2.1 </w:t>
            </w:r>
            <w:r w:rsidRPr="00D27EC0">
              <w:rPr>
                <w:rStyle w:val="aff9"/>
                <w:rFonts w:hint="eastAsia"/>
                <w:noProof/>
              </w:rPr>
              <w:t>政府部门</w:t>
            </w:r>
            <w:r>
              <w:rPr>
                <w:noProof/>
                <w:webHidden/>
              </w:rPr>
              <w:tab/>
            </w:r>
            <w:r>
              <w:rPr>
                <w:noProof/>
                <w:webHidden/>
              </w:rPr>
              <w:fldChar w:fldCharType="begin"/>
            </w:r>
            <w:r>
              <w:rPr>
                <w:noProof/>
                <w:webHidden/>
              </w:rPr>
              <w:instrText xml:space="preserve"> PAGEREF _Toc460452770 \h </w:instrText>
            </w:r>
            <w:r>
              <w:rPr>
                <w:noProof/>
                <w:webHidden/>
              </w:rPr>
            </w:r>
            <w:r>
              <w:rPr>
                <w:noProof/>
                <w:webHidden/>
              </w:rPr>
              <w:fldChar w:fldCharType="separate"/>
            </w:r>
            <w:r>
              <w:rPr>
                <w:noProof/>
                <w:webHidden/>
              </w:rPr>
              <w:t>3</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71" w:history="1">
            <w:r w:rsidRPr="00D27EC0">
              <w:rPr>
                <w:rStyle w:val="aff9"/>
                <w:noProof/>
              </w:rPr>
              <w:t>2.1.1</w:t>
            </w:r>
            <w:r w:rsidRPr="00D27EC0">
              <w:rPr>
                <w:rStyle w:val="aff9"/>
                <w:rFonts w:hint="eastAsia"/>
                <w:noProof/>
              </w:rPr>
              <w:t>中国气象科学研究院</w:t>
            </w:r>
            <w:r>
              <w:rPr>
                <w:noProof/>
                <w:webHidden/>
              </w:rPr>
              <w:tab/>
            </w:r>
            <w:r>
              <w:rPr>
                <w:noProof/>
                <w:webHidden/>
              </w:rPr>
              <w:fldChar w:fldCharType="begin"/>
            </w:r>
            <w:r>
              <w:rPr>
                <w:noProof/>
                <w:webHidden/>
              </w:rPr>
              <w:instrText xml:space="preserve"> PAGEREF _Toc460452771 \h </w:instrText>
            </w:r>
            <w:r>
              <w:rPr>
                <w:noProof/>
                <w:webHidden/>
              </w:rPr>
            </w:r>
            <w:r>
              <w:rPr>
                <w:noProof/>
                <w:webHidden/>
              </w:rPr>
              <w:fldChar w:fldCharType="separate"/>
            </w:r>
            <w:r>
              <w:rPr>
                <w:noProof/>
                <w:webHidden/>
              </w:rPr>
              <w:t>3</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72" w:history="1">
            <w:r w:rsidRPr="00D27EC0">
              <w:rPr>
                <w:rStyle w:val="aff9"/>
                <w:noProof/>
              </w:rPr>
              <w:t>2.1.2</w:t>
            </w:r>
            <w:r w:rsidRPr="00D27EC0">
              <w:rPr>
                <w:rStyle w:val="aff9"/>
                <w:rFonts w:hint="eastAsia"/>
                <w:noProof/>
              </w:rPr>
              <w:t>上海市气象局</w:t>
            </w:r>
            <w:r>
              <w:rPr>
                <w:noProof/>
                <w:webHidden/>
              </w:rPr>
              <w:tab/>
            </w:r>
            <w:r>
              <w:rPr>
                <w:noProof/>
                <w:webHidden/>
              </w:rPr>
              <w:fldChar w:fldCharType="begin"/>
            </w:r>
            <w:r>
              <w:rPr>
                <w:noProof/>
                <w:webHidden/>
              </w:rPr>
              <w:instrText xml:space="preserve"> PAGEREF _Toc460452772 \h </w:instrText>
            </w:r>
            <w:r>
              <w:rPr>
                <w:noProof/>
                <w:webHidden/>
              </w:rPr>
            </w:r>
            <w:r>
              <w:rPr>
                <w:noProof/>
                <w:webHidden/>
              </w:rPr>
              <w:fldChar w:fldCharType="separate"/>
            </w:r>
            <w:r>
              <w:rPr>
                <w:noProof/>
                <w:webHidden/>
              </w:rPr>
              <w:t>3</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73" w:history="1">
            <w:r w:rsidRPr="00D27EC0">
              <w:rPr>
                <w:rStyle w:val="aff9"/>
                <w:noProof/>
              </w:rPr>
              <w:t xml:space="preserve">2.2 </w:t>
            </w:r>
            <w:r w:rsidRPr="00D27EC0">
              <w:rPr>
                <w:rStyle w:val="aff9"/>
                <w:rFonts w:hint="eastAsia"/>
                <w:noProof/>
              </w:rPr>
              <w:t>相关企业</w:t>
            </w:r>
            <w:r>
              <w:rPr>
                <w:noProof/>
                <w:webHidden/>
              </w:rPr>
              <w:tab/>
            </w:r>
            <w:r>
              <w:rPr>
                <w:noProof/>
                <w:webHidden/>
              </w:rPr>
              <w:fldChar w:fldCharType="begin"/>
            </w:r>
            <w:r>
              <w:rPr>
                <w:noProof/>
                <w:webHidden/>
              </w:rPr>
              <w:instrText xml:space="preserve"> PAGEREF _Toc460452773 \h </w:instrText>
            </w:r>
            <w:r>
              <w:rPr>
                <w:noProof/>
                <w:webHidden/>
              </w:rPr>
            </w:r>
            <w:r>
              <w:rPr>
                <w:noProof/>
                <w:webHidden/>
              </w:rPr>
              <w:fldChar w:fldCharType="separate"/>
            </w:r>
            <w:r>
              <w:rPr>
                <w:noProof/>
                <w:webHidden/>
              </w:rPr>
              <w:t>3</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74" w:history="1">
            <w:r w:rsidRPr="00D27EC0">
              <w:rPr>
                <w:rStyle w:val="aff9"/>
                <w:noProof/>
              </w:rPr>
              <w:t>2.2.1</w:t>
            </w:r>
            <w:r w:rsidRPr="00D27EC0">
              <w:rPr>
                <w:rStyle w:val="aff9"/>
                <w:rFonts w:hint="eastAsia"/>
                <w:noProof/>
              </w:rPr>
              <w:t>中国电信</w:t>
            </w:r>
            <w:r>
              <w:rPr>
                <w:noProof/>
                <w:webHidden/>
              </w:rPr>
              <w:tab/>
            </w:r>
            <w:r>
              <w:rPr>
                <w:noProof/>
                <w:webHidden/>
              </w:rPr>
              <w:fldChar w:fldCharType="begin"/>
            </w:r>
            <w:r>
              <w:rPr>
                <w:noProof/>
                <w:webHidden/>
              </w:rPr>
              <w:instrText xml:space="preserve"> PAGEREF _Toc460452774 \h </w:instrText>
            </w:r>
            <w:r>
              <w:rPr>
                <w:noProof/>
                <w:webHidden/>
              </w:rPr>
            </w:r>
            <w:r>
              <w:rPr>
                <w:noProof/>
                <w:webHidden/>
              </w:rPr>
              <w:fldChar w:fldCharType="separate"/>
            </w:r>
            <w:r>
              <w:rPr>
                <w:noProof/>
                <w:webHidden/>
              </w:rPr>
              <w:t>4</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75" w:history="1">
            <w:r w:rsidRPr="00D27EC0">
              <w:rPr>
                <w:rStyle w:val="aff9"/>
                <w:noProof/>
              </w:rPr>
              <w:t xml:space="preserve">2.2.2 </w:t>
            </w:r>
            <w:r w:rsidRPr="00D27EC0">
              <w:rPr>
                <w:rStyle w:val="aff9"/>
                <w:rFonts w:hint="eastAsia"/>
                <w:noProof/>
              </w:rPr>
              <w:t>浙江物产</w:t>
            </w:r>
            <w:r>
              <w:rPr>
                <w:noProof/>
                <w:webHidden/>
              </w:rPr>
              <w:tab/>
            </w:r>
            <w:r>
              <w:rPr>
                <w:noProof/>
                <w:webHidden/>
              </w:rPr>
              <w:fldChar w:fldCharType="begin"/>
            </w:r>
            <w:r>
              <w:rPr>
                <w:noProof/>
                <w:webHidden/>
              </w:rPr>
              <w:instrText xml:space="preserve"> PAGEREF _Toc460452775 \h </w:instrText>
            </w:r>
            <w:r>
              <w:rPr>
                <w:noProof/>
                <w:webHidden/>
              </w:rPr>
            </w:r>
            <w:r>
              <w:rPr>
                <w:noProof/>
                <w:webHidden/>
              </w:rPr>
              <w:fldChar w:fldCharType="separate"/>
            </w:r>
            <w:r>
              <w:rPr>
                <w:noProof/>
                <w:webHidden/>
              </w:rPr>
              <w:t>4</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76" w:history="1">
            <w:r w:rsidRPr="00D27EC0">
              <w:rPr>
                <w:rStyle w:val="aff9"/>
                <w:noProof/>
              </w:rPr>
              <w:t xml:space="preserve">2.3 </w:t>
            </w:r>
            <w:r w:rsidRPr="00D27EC0">
              <w:rPr>
                <w:rStyle w:val="aff9"/>
                <w:rFonts w:hint="eastAsia"/>
                <w:noProof/>
              </w:rPr>
              <w:t>重点大学</w:t>
            </w:r>
            <w:r>
              <w:rPr>
                <w:noProof/>
                <w:webHidden/>
              </w:rPr>
              <w:tab/>
            </w:r>
            <w:r>
              <w:rPr>
                <w:noProof/>
                <w:webHidden/>
              </w:rPr>
              <w:fldChar w:fldCharType="begin"/>
            </w:r>
            <w:r>
              <w:rPr>
                <w:noProof/>
                <w:webHidden/>
              </w:rPr>
              <w:instrText xml:space="preserve"> PAGEREF _Toc460452776 \h </w:instrText>
            </w:r>
            <w:r>
              <w:rPr>
                <w:noProof/>
                <w:webHidden/>
              </w:rPr>
            </w:r>
            <w:r>
              <w:rPr>
                <w:noProof/>
                <w:webHidden/>
              </w:rPr>
              <w:fldChar w:fldCharType="separate"/>
            </w:r>
            <w:r>
              <w:rPr>
                <w:noProof/>
                <w:webHidden/>
              </w:rPr>
              <w:t>4</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77" w:history="1">
            <w:r w:rsidRPr="00D27EC0">
              <w:rPr>
                <w:rStyle w:val="aff9"/>
                <w:noProof/>
              </w:rPr>
              <w:t xml:space="preserve">2.3.1 </w:t>
            </w:r>
            <w:r w:rsidRPr="00D27EC0">
              <w:rPr>
                <w:rStyle w:val="aff9"/>
                <w:rFonts w:hint="eastAsia"/>
                <w:noProof/>
              </w:rPr>
              <w:t>华东师范大学</w:t>
            </w:r>
            <w:r>
              <w:rPr>
                <w:noProof/>
                <w:webHidden/>
              </w:rPr>
              <w:tab/>
            </w:r>
            <w:r>
              <w:rPr>
                <w:noProof/>
                <w:webHidden/>
              </w:rPr>
              <w:fldChar w:fldCharType="begin"/>
            </w:r>
            <w:r>
              <w:rPr>
                <w:noProof/>
                <w:webHidden/>
              </w:rPr>
              <w:instrText xml:space="preserve"> PAGEREF _Toc460452777 \h </w:instrText>
            </w:r>
            <w:r>
              <w:rPr>
                <w:noProof/>
                <w:webHidden/>
              </w:rPr>
            </w:r>
            <w:r>
              <w:rPr>
                <w:noProof/>
                <w:webHidden/>
              </w:rPr>
              <w:fldChar w:fldCharType="separate"/>
            </w:r>
            <w:r>
              <w:rPr>
                <w:noProof/>
                <w:webHidden/>
              </w:rPr>
              <w:t>4</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78" w:history="1">
            <w:r w:rsidRPr="00D27EC0">
              <w:rPr>
                <w:rStyle w:val="aff9"/>
                <w:noProof/>
              </w:rPr>
              <w:t xml:space="preserve">2.3.2 </w:t>
            </w:r>
            <w:r w:rsidRPr="00D27EC0">
              <w:rPr>
                <w:rStyle w:val="aff9"/>
                <w:rFonts w:hint="eastAsia"/>
                <w:noProof/>
              </w:rPr>
              <w:t>复旦大学医学院</w:t>
            </w:r>
            <w:r>
              <w:rPr>
                <w:noProof/>
                <w:webHidden/>
              </w:rPr>
              <w:tab/>
            </w:r>
            <w:r>
              <w:rPr>
                <w:noProof/>
                <w:webHidden/>
              </w:rPr>
              <w:fldChar w:fldCharType="begin"/>
            </w:r>
            <w:r>
              <w:rPr>
                <w:noProof/>
                <w:webHidden/>
              </w:rPr>
              <w:instrText xml:space="preserve"> PAGEREF _Toc460452778 \h </w:instrText>
            </w:r>
            <w:r>
              <w:rPr>
                <w:noProof/>
                <w:webHidden/>
              </w:rPr>
            </w:r>
            <w:r>
              <w:rPr>
                <w:noProof/>
                <w:webHidden/>
              </w:rPr>
              <w:fldChar w:fldCharType="separate"/>
            </w:r>
            <w:r>
              <w:rPr>
                <w:noProof/>
                <w:webHidden/>
              </w:rPr>
              <w:t>4</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79" w:history="1">
            <w:r w:rsidRPr="00D27EC0">
              <w:rPr>
                <w:rStyle w:val="aff9"/>
                <w:noProof/>
              </w:rPr>
              <w:t>2.3.3</w:t>
            </w:r>
            <w:r w:rsidRPr="00D27EC0">
              <w:rPr>
                <w:rStyle w:val="aff9"/>
                <w:rFonts w:hint="eastAsia"/>
                <w:noProof/>
              </w:rPr>
              <w:t>上海大学</w:t>
            </w:r>
            <w:r>
              <w:rPr>
                <w:noProof/>
                <w:webHidden/>
              </w:rPr>
              <w:tab/>
            </w:r>
            <w:r>
              <w:rPr>
                <w:noProof/>
                <w:webHidden/>
              </w:rPr>
              <w:fldChar w:fldCharType="begin"/>
            </w:r>
            <w:r>
              <w:rPr>
                <w:noProof/>
                <w:webHidden/>
              </w:rPr>
              <w:instrText xml:space="preserve"> PAGEREF _Toc460452779 \h </w:instrText>
            </w:r>
            <w:r>
              <w:rPr>
                <w:noProof/>
                <w:webHidden/>
              </w:rPr>
            </w:r>
            <w:r>
              <w:rPr>
                <w:noProof/>
                <w:webHidden/>
              </w:rPr>
              <w:fldChar w:fldCharType="separate"/>
            </w:r>
            <w:r>
              <w:rPr>
                <w:noProof/>
                <w:webHidden/>
              </w:rPr>
              <w:t>5</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80" w:history="1">
            <w:r w:rsidRPr="00D27EC0">
              <w:rPr>
                <w:rStyle w:val="aff9"/>
                <w:noProof/>
              </w:rPr>
              <w:t xml:space="preserve">2.3.4 </w:t>
            </w:r>
            <w:r w:rsidRPr="00D27EC0">
              <w:rPr>
                <w:rStyle w:val="aff9"/>
                <w:rFonts w:hint="eastAsia"/>
                <w:noProof/>
              </w:rPr>
              <w:t>电子科技大学</w:t>
            </w:r>
            <w:r>
              <w:rPr>
                <w:noProof/>
                <w:webHidden/>
              </w:rPr>
              <w:tab/>
            </w:r>
            <w:r>
              <w:rPr>
                <w:noProof/>
                <w:webHidden/>
              </w:rPr>
              <w:fldChar w:fldCharType="begin"/>
            </w:r>
            <w:r>
              <w:rPr>
                <w:noProof/>
                <w:webHidden/>
              </w:rPr>
              <w:instrText xml:space="preserve"> PAGEREF _Toc460452780 \h </w:instrText>
            </w:r>
            <w:r>
              <w:rPr>
                <w:noProof/>
                <w:webHidden/>
              </w:rPr>
            </w:r>
            <w:r>
              <w:rPr>
                <w:noProof/>
                <w:webHidden/>
              </w:rPr>
              <w:fldChar w:fldCharType="separate"/>
            </w:r>
            <w:r>
              <w:rPr>
                <w:noProof/>
                <w:webHidden/>
              </w:rPr>
              <w:t>5</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81" w:history="1">
            <w:r w:rsidRPr="00D27EC0">
              <w:rPr>
                <w:rStyle w:val="aff9"/>
                <w:noProof/>
              </w:rPr>
              <w:t xml:space="preserve">2.4 </w:t>
            </w:r>
            <w:r w:rsidRPr="00D27EC0">
              <w:rPr>
                <w:rStyle w:val="aff9"/>
                <w:rFonts w:hint="eastAsia"/>
                <w:noProof/>
              </w:rPr>
              <w:t>社会群众</w:t>
            </w:r>
            <w:r>
              <w:rPr>
                <w:noProof/>
                <w:webHidden/>
              </w:rPr>
              <w:tab/>
            </w:r>
            <w:r>
              <w:rPr>
                <w:noProof/>
                <w:webHidden/>
              </w:rPr>
              <w:fldChar w:fldCharType="begin"/>
            </w:r>
            <w:r>
              <w:rPr>
                <w:noProof/>
                <w:webHidden/>
              </w:rPr>
              <w:instrText xml:space="preserve"> PAGEREF _Toc460452781 \h </w:instrText>
            </w:r>
            <w:r>
              <w:rPr>
                <w:noProof/>
                <w:webHidden/>
              </w:rPr>
            </w:r>
            <w:r>
              <w:rPr>
                <w:noProof/>
                <w:webHidden/>
              </w:rPr>
              <w:fldChar w:fldCharType="separate"/>
            </w:r>
            <w:r>
              <w:rPr>
                <w:noProof/>
                <w:webHidden/>
              </w:rPr>
              <w:t>5</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782" w:history="1">
            <w:r w:rsidRPr="00D27EC0">
              <w:rPr>
                <w:rStyle w:val="aff9"/>
                <w:noProof/>
              </w:rPr>
              <w:t>3.</w:t>
            </w:r>
            <w:r w:rsidRPr="00D27EC0">
              <w:rPr>
                <w:rStyle w:val="aff9"/>
                <w:rFonts w:hint="eastAsia"/>
                <w:noProof/>
              </w:rPr>
              <w:t>调研的范围和方法</w:t>
            </w:r>
            <w:r>
              <w:rPr>
                <w:noProof/>
                <w:webHidden/>
              </w:rPr>
              <w:tab/>
            </w:r>
            <w:r>
              <w:rPr>
                <w:noProof/>
                <w:webHidden/>
              </w:rPr>
              <w:fldChar w:fldCharType="begin"/>
            </w:r>
            <w:r>
              <w:rPr>
                <w:noProof/>
                <w:webHidden/>
              </w:rPr>
              <w:instrText xml:space="preserve"> PAGEREF _Toc460452782 \h </w:instrText>
            </w:r>
            <w:r>
              <w:rPr>
                <w:noProof/>
                <w:webHidden/>
              </w:rPr>
            </w:r>
            <w:r>
              <w:rPr>
                <w:noProof/>
                <w:webHidden/>
              </w:rPr>
              <w:fldChar w:fldCharType="separate"/>
            </w:r>
            <w:r>
              <w:rPr>
                <w:noProof/>
                <w:webHidden/>
              </w:rPr>
              <w:t>6</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83" w:history="1">
            <w:r w:rsidRPr="00D27EC0">
              <w:rPr>
                <w:rStyle w:val="aff9"/>
                <w:noProof/>
              </w:rPr>
              <w:t>3.1</w:t>
            </w:r>
            <w:r w:rsidRPr="00D27EC0">
              <w:rPr>
                <w:rStyle w:val="aff9"/>
                <w:rFonts w:hint="eastAsia"/>
                <w:noProof/>
              </w:rPr>
              <w:t>调研范围</w:t>
            </w:r>
            <w:r>
              <w:rPr>
                <w:noProof/>
                <w:webHidden/>
              </w:rPr>
              <w:tab/>
            </w:r>
            <w:r>
              <w:rPr>
                <w:noProof/>
                <w:webHidden/>
              </w:rPr>
              <w:fldChar w:fldCharType="begin"/>
            </w:r>
            <w:r>
              <w:rPr>
                <w:noProof/>
                <w:webHidden/>
              </w:rPr>
              <w:instrText xml:space="preserve"> PAGEREF _Toc460452783 \h </w:instrText>
            </w:r>
            <w:r>
              <w:rPr>
                <w:noProof/>
                <w:webHidden/>
              </w:rPr>
            </w:r>
            <w:r>
              <w:rPr>
                <w:noProof/>
                <w:webHidden/>
              </w:rPr>
              <w:fldChar w:fldCharType="separate"/>
            </w:r>
            <w:r>
              <w:rPr>
                <w:noProof/>
                <w:webHidden/>
              </w:rPr>
              <w:t>6</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84" w:history="1">
            <w:r w:rsidRPr="00D27EC0">
              <w:rPr>
                <w:rStyle w:val="aff9"/>
                <w:noProof/>
              </w:rPr>
              <w:t>3.2</w:t>
            </w:r>
            <w:r w:rsidRPr="00D27EC0">
              <w:rPr>
                <w:rStyle w:val="aff9"/>
                <w:rFonts w:hint="eastAsia"/>
                <w:noProof/>
              </w:rPr>
              <w:t>调研方法</w:t>
            </w:r>
            <w:r>
              <w:rPr>
                <w:noProof/>
                <w:webHidden/>
              </w:rPr>
              <w:tab/>
            </w:r>
            <w:r>
              <w:rPr>
                <w:noProof/>
                <w:webHidden/>
              </w:rPr>
              <w:fldChar w:fldCharType="begin"/>
            </w:r>
            <w:r>
              <w:rPr>
                <w:noProof/>
                <w:webHidden/>
              </w:rPr>
              <w:instrText xml:space="preserve"> PAGEREF _Toc460452784 \h </w:instrText>
            </w:r>
            <w:r>
              <w:rPr>
                <w:noProof/>
                <w:webHidden/>
              </w:rPr>
            </w:r>
            <w:r>
              <w:rPr>
                <w:noProof/>
                <w:webHidden/>
              </w:rPr>
              <w:fldChar w:fldCharType="separate"/>
            </w:r>
            <w:r>
              <w:rPr>
                <w:noProof/>
                <w:webHidden/>
              </w:rPr>
              <w:t>6</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785" w:history="1">
            <w:r w:rsidRPr="00D27EC0">
              <w:rPr>
                <w:rStyle w:val="aff9"/>
                <w:noProof/>
              </w:rPr>
              <w:t>4.</w:t>
            </w:r>
            <w:r w:rsidRPr="00D27EC0">
              <w:rPr>
                <w:rStyle w:val="aff9"/>
                <w:rFonts w:hint="eastAsia"/>
                <w:noProof/>
              </w:rPr>
              <w:t>调研结果与分析</w:t>
            </w:r>
            <w:r>
              <w:rPr>
                <w:noProof/>
                <w:webHidden/>
              </w:rPr>
              <w:tab/>
            </w:r>
            <w:r>
              <w:rPr>
                <w:noProof/>
                <w:webHidden/>
              </w:rPr>
              <w:fldChar w:fldCharType="begin"/>
            </w:r>
            <w:r>
              <w:rPr>
                <w:noProof/>
                <w:webHidden/>
              </w:rPr>
              <w:instrText xml:space="preserve"> PAGEREF _Toc460452785 \h </w:instrText>
            </w:r>
            <w:r>
              <w:rPr>
                <w:noProof/>
                <w:webHidden/>
              </w:rPr>
            </w:r>
            <w:r>
              <w:rPr>
                <w:noProof/>
                <w:webHidden/>
              </w:rPr>
              <w:fldChar w:fldCharType="separate"/>
            </w:r>
            <w:r>
              <w:rPr>
                <w:noProof/>
                <w:webHidden/>
              </w:rPr>
              <w:t>7</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86" w:history="1">
            <w:r w:rsidRPr="00D27EC0">
              <w:rPr>
                <w:rStyle w:val="aff9"/>
                <w:noProof/>
              </w:rPr>
              <w:t>4.1</w:t>
            </w:r>
            <w:r w:rsidRPr="00D27EC0">
              <w:rPr>
                <w:rStyle w:val="aff9"/>
                <w:rFonts w:hint="eastAsia"/>
                <w:noProof/>
              </w:rPr>
              <w:t>数据开放情况</w:t>
            </w:r>
            <w:r>
              <w:rPr>
                <w:noProof/>
                <w:webHidden/>
              </w:rPr>
              <w:tab/>
            </w:r>
            <w:r>
              <w:rPr>
                <w:noProof/>
                <w:webHidden/>
              </w:rPr>
              <w:fldChar w:fldCharType="begin"/>
            </w:r>
            <w:r>
              <w:rPr>
                <w:noProof/>
                <w:webHidden/>
              </w:rPr>
              <w:instrText xml:space="preserve"> PAGEREF _Toc460452786 \h </w:instrText>
            </w:r>
            <w:r>
              <w:rPr>
                <w:noProof/>
                <w:webHidden/>
              </w:rPr>
            </w:r>
            <w:r>
              <w:rPr>
                <w:noProof/>
                <w:webHidden/>
              </w:rPr>
              <w:fldChar w:fldCharType="separate"/>
            </w:r>
            <w:r>
              <w:rPr>
                <w:noProof/>
                <w:webHidden/>
              </w:rPr>
              <w:t>7</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87" w:history="1">
            <w:r w:rsidRPr="00D27EC0">
              <w:rPr>
                <w:rStyle w:val="aff9"/>
                <w:noProof/>
              </w:rPr>
              <w:t xml:space="preserve">4.1.1 </w:t>
            </w:r>
            <w:r w:rsidRPr="00D27EC0">
              <w:rPr>
                <w:rStyle w:val="aff9"/>
                <w:rFonts w:hint="eastAsia"/>
                <w:noProof/>
              </w:rPr>
              <w:t>数据开放概念</w:t>
            </w:r>
            <w:r>
              <w:rPr>
                <w:noProof/>
                <w:webHidden/>
              </w:rPr>
              <w:tab/>
            </w:r>
            <w:r>
              <w:rPr>
                <w:noProof/>
                <w:webHidden/>
              </w:rPr>
              <w:fldChar w:fldCharType="begin"/>
            </w:r>
            <w:r>
              <w:rPr>
                <w:noProof/>
                <w:webHidden/>
              </w:rPr>
              <w:instrText xml:space="preserve"> PAGEREF _Toc460452787 \h </w:instrText>
            </w:r>
            <w:r>
              <w:rPr>
                <w:noProof/>
                <w:webHidden/>
              </w:rPr>
            </w:r>
            <w:r>
              <w:rPr>
                <w:noProof/>
                <w:webHidden/>
              </w:rPr>
              <w:fldChar w:fldCharType="separate"/>
            </w:r>
            <w:r>
              <w:rPr>
                <w:noProof/>
                <w:webHidden/>
              </w:rPr>
              <w:t>7</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88" w:history="1">
            <w:r w:rsidRPr="00D27EC0">
              <w:rPr>
                <w:rStyle w:val="aff9"/>
                <w:noProof/>
              </w:rPr>
              <w:t xml:space="preserve">4.1.2 </w:t>
            </w:r>
            <w:r w:rsidRPr="00D27EC0">
              <w:rPr>
                <w:rStyle w:val="aff9"/>
                <w:rFonts w:hint="eastAsia"/>
                <w:noProof/>
              </w:rPr>
              <w:t>数据开放实现部署</w:t>
            </w:r>
            <w:r>
              <w:rPr>
                <w:noProof/>
                <w:webHidden/>
              </w:rPr>
              <w:tab/>
            </w:r>
            <w:r>
              <w:rPr>
                <w:noProof/>
                <w:webHidden/>
              </w:rPr>
              <w:fldChar w:fldCharType="begin"/>
            </w:r>
            <w:r>
              <w:rPr>
                <w:noProof/>
                <w:webHidden/>
              </w:rPr>
              <w:instrText xml:space="preserve"> PAGEREF _Toc460452788 \h </w:instrText>
            </w:r>
            <w:r>
              <w:rPr>
                <w:noProof/>
                <w:webHidden/>
              </w:rPr>
            </w:r>
            <w:r>
              <w:rPr>
                <w:noProof/>
                <w:webHidden/>
              </w:rPr>
              <w:fldChar w:fldCharType="separate"/>
            </w:r>
            <w:r>
              <w:rPr>
                <w:noProof/>
                <w:webHidden/>
              </w:rPr>
              <w:t>7</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89" w:history="1">
            <w:r w:rsidRPr="00D27EC0">
              <w:rPr>
                <w:rStyle w:val="aff9"/>
                <w:noProof/>
              </w:rPr>
              <w:t xml:space="preserve">4.1.3 </w:t>
            </w:r>
            <w:r w:rsidRPr="00D27EC0">
              <w:rPr>
                <w:rStyle w:val="aff9"/>
                <w:rFonts w:hint="eastAsia"/>
                <w:noProof/>
              </w:rPr>
              <w:t>数据开放数据层探显</w:t>
            </w:r>
            <w:r>
              <w:rPr>
                <w:noProof/>
                <w:webHidden/>
              </w:rPr>
              <w:tab/>
            </w:r>
            <w:r>
              <w:rPr>
                <w:noProof/>
                <w:webHidden/>
              </w:rPr>
              <w:fldChar w:fldCharType="begin"/>
            </w:r>
            <w:r>
              <w:rPr>
                <w:noProof/>
                <w:webHidden/>
              </w:rPr>
              <w:instrText xml:space="preserve"> PAGEREF _Toc460452789 \h </w:instrText>
            </w:r>
            <w:r>
              <w:rPr>
                <w:noProof/>
                <w:webHidden/>
              </w:rPr>
            </w:r>
            <w:r>
              <w:rPr>
                <w:noProof/>
                <w:webHidden/>
              </w:rPr>
              <w:fldChar w:fldCharType="separate"/>
            </w:r>
            <w:r>
              <w:rPr>
                <w:noProof/>
                <w:webHidden/>
              </w:rPr>
              <w:t>8</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90" w:history="1">
            <w:r w:rsidRPr="00D27EC0">
              <w:rPr>
                <w:rStyle w:val="aff9"/>
                <w:noProof/>
              </w:rPr>
              <w:t xml:space="preserve">4.1.4 </w:t>
            </w:r>
            <w:r w:rsidRPr="00D27EC0">
              <w:rPr>
                <w:rStyle w:val="aff9"/>
                <w:rFonts w:hint="eastAsia"/>
                <w:noProof/>
              </w:rPr>
              <w:t>数据开放环境</w:t>
            </w:r>
            <w:r>
              <w:rPr>
                <w:noProof/>
                <w:webHidden/>
              </w:rPr>
              <w:tab/>
            </w:r>
            <w:r>
              <w:rPr>
                <w:noProof/>
                <w:webHidden/>
              </w:rPr>
              <w:fldChar w:fldCharType="begin"/>
            </w:r>
            <w:r>
              <w:rPr>
                <w:noProof/>
                <w:webHidden/>
              </w:rPr>
              <w:instrText xml:space="preserve"> PAGEREF _Toc460452790 \h </w:instrText>
            </w:r>
            <w:r>
              <w:rPr>
                <w:noProof/>
                <w:webHidden/>
              </w:rPr>
            </w:r>
            <w:r>
              <w:rPr>
                <w:noProof/>
                <w:webHidden/>
              </w:rPr>
              <w:fldChar w:fldCharType="separate"/>
            </w:r>
            <w:r>
              <w:rPr>
                <w:noProof/>
                <w:webHidden/>
              </w:rPr>
              <w:t>9</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91" w:history="1">
            <w:r w:rsidRPr="00D27EC0">
              <w:rPr>
                <w:rStyle w:val="aff9"/>
                <w:noProof/>
              </w:rPr>
              <w:t xml:space="preserve">4. 2 </w:t>
            </w:r>
            <w:r w:rsidRPr="00D27EC0">
              <w:rPr>
                <w:rStyle w:val="aff9"/>
                <w:rFonts w:hint="eastAsia"/>
                <w:noProof/>
              </w:rPr>
              <w:t>在大数据共享机制上的困难之处</w:t>
            </w:r>
            <w:r>
              <w:rPr>
                <w:noProof/>
                <w:webHidden/>
              </w:rPr>
              <w:tab/>
            </w:r>
            <w:r>
              <w:rPr>
                <w:noProof/>
                <w:webHidden/>
              </w:rPr>
              <w:fldChar w:fldCharType="begin"/>
            </w:r>
            <w:r>
              <w:rPr>
                <w:noProof/>
                <w:webHidden/>
              </w:rPr>
              <w:instrText xml:space="preserve"> PAGEREF _Toc460452791 \h </w:instrText>
            </w:r>
            <w:r>
              <w:rPr>
                <w:noProof/>
                <w:webHidden/>
              </w:rPr>
            </w:r>
            <w:r>
              <w:rPr>
                <w:noProof/>
                <w:webHidden/>
              </w:rPr>
              <w:fldChar w:fldCharType="separate"/>
            </w:r>
            <w:r>
              <w:rPr>
                <w:noProof/>
                <w:webHidden/>
              </w:rPr>
              <w:t>10</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92" w:history="1">
            <w:r w:rsidRPr="00D27EC0">
              <w:rPr>
                <w:rStyle w:val="aff9"/>
                <w:noProof/>
              </w:rPr>
              <w:t xml:space="preserve">4.2.1  </w:t>
            </w:r>
            <w:r w:rsidRPr="00D27EC0">
              <w:rPr>
                <w:rStyle w:val="aff9"/>
                <w:rFonts w:hint="eastAsia"/>
                <w:noProof/>
              </w:rPr>
              <w:t>不成熟的体制</w:t>
            </w:r>
            <w:r>
              <w:rPr>
                <w:noProof/>
                <w:webHidden/>
              </w:rPr>
              <w:tab/>
            </w:r>
            <w:r>
              <w:rPr>
                <w:noProof/>
                <w:webHidden/>
              </w:rPr>
              <w:fldChar w:fldCharType="begin"/>
            </w:r>
            <w:r>
              <w:rPr>
                <w:noProof/>
                <w:webHidden/>
              </w:rPr>
              <w:instrText xml:space="preserve"> PAGEREF _Toc460452792 \h </w:instrText>
            </w:r>
            <w:r>
              <w:rPr>
                <w:noProof/>
                <w:webHidden/>
              </w:rPr>
            </w:r>
            <w:r>
              <w:rPr>
                <w:noProof/>
                <w:webHidden/>
              </w:rPr>
              <w:fldChar w:fldCharType="separate"/>
            </w:r>
            <w:r>
              <w:rPr>
                <w:noProof/>
                <w:webHidden/>
              </w:rPr>
              <w:t>10</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93" w:history="1">
            <w:r w:rsidRPr="00D27EC0">
              <w:rPr>
                <w:rStyle w:val="aff9"/>
                <w:noProof/>
              </w:rPr>
              <w:t xml:space="preserve">4.2.2  </w:t>
            </w:r>
            <w:r w:rsidRPr="00D27EC0">
              <w:rPr>
                <w:rStyle w:val="aff9"/>
                <w:rFonts w:hint="eastAsia"/>
                <w:noProof/>
              </w:rPr>
              <w:t>“供”与“需”的脱节</w:t>
            </w:r>
            <w:r>
              <w:rPr>
                <w:noProof/>
                <w:webHidden/>
              </w:rPr>
              <w:tab/>
            </w:r>
            <w:r>
              <w:rPr>
                <w:noProof/>
                <w:webHidden/>
              </w:rPr>
              <w:fldChar w:fldCharType="begin"/>
            </w:r>
            <w:r>
              <w:rPr>
                <w:noProof/>
                <w:webHidden/>
              </w:rPr>
              <w:instrText xml:space="preserve"> PAGEREF _Toc460452793 \h </w:instrText>
            </w:r>
            <w:r>
              <w:rPr>
                <w:noProof/>
                <w:webHidden/>
              </w:rPr>
            </w:r>
            <w:r>
              <w:rPr>
                <w:noProof/>
                <w:webHidden/>
              </w:rPr>
              <w:fldChar w:fldCharType="separate"/>
            </w:r>
            <w:r>
              <w:rPr>
                <w:noProof/>
                <w:webHidden/>
              </w:rPr>
              <w:t>11</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94" w:history="1">
            <w:r w:rsidRPr="00D27EC0">
              <w:rPr>
                <w:rStyle w:val="aff9"/>
                <w:noProof/>
              </w:rPr>
              <w:t xml:space="preserve">4.2.3  </w:t>
            </w:r>
            <w:r w:rsidRPr="00D27EC0">
              <w:rPr>
                <w:rStyle w:val="aff9"/>
                <w:rFonts w:hint="eastAsia"/>
                <w:noProof/>
              </w:rPr>
              <w:t>大数据的管理与决策</w:t>
            </w:r>
            <w:r>
              <w:rPr>
                <w:noProof/>
                <w:webHidden/>
              </w:rPr>
              <w:tab/>
            </w:r>
            <w:r>
              <w:rPr>
                <w:noProof/>
                <w:webHidden/>
              </w:rPr>
              <w:fldChar w:fldCharType="begin"/>
            </w:r>
            <w:r>
              <w:rPr>
                <w:noProof/>
                <w:webHidden/>
              </w:rPr>
              <w:instrText xml:space="preserve"> PAGEREF _Toc460452794 \h </w:instrText>
            </w:r>
            <w:r>
              <w:rPr>
                <w:noProof/>
                <w:webHidden/>
              </w:rPr>
            </w:r>
            <w:r>
              <w:rPr>
                <w:noProof/>
                <w:webHidden/>
              </w:rPr>
              <w:fldChar w:fldCharType="separate"/>
            </w:r>
            <w:r>
              <w:rPr>
                <w:noProof/>
                <w:webHidden/>
              </w:rPr>
              <w:t>11</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95" w:history="1">
            <w:r w:rsidRPr="00D27EC0">
              <w:rPr>
                <w:rStyle w:val="aff9"/>
                <w:noProof/>
              </w:rPr>
              <w:t xml:space="preserve">4.2.4  </w:t>
            </w:r>
            <w:r w:rsidRPr="00D27EC0">
              <w:rPr>
                <w:rStyle w:val="aff9"/>
                <w:rFonts w:hint="eastAsia"/>
                <w:noProof/>
              </w:rPr>
              <w:t>大数据人才缺口</w:t>
            </w:r>
            <w:r>
              <w:rPr>
                <w:noProof/>
                <w:webHidden/>
              </w:rPr>
              <w:tab/>
            </w:r>
            <w:r>
              <w:rPr>
                <w:noProof/>
                <w:webHidden/>
              </w:rPr>
              <w:fldChar w:fldCharType="begin"/>
            </w:r>
            <w:r>
              <w:rPr>
                <w:noProof/>
                <w:webHidden/>
              </w:rPr>
              <w:instrText xml:space="preserve"> PAGEREF _Toc460452795 \h </w:instrText>
            </w:r>
            <w:r>
              <w:rPr>
                <w:noProof/>
                <w:webHidden/>
              </w:rPr>
            </w:r>
            <w:r>
              <w:rPr>
                <w:noProof/>
                <w:webHidden/>
              </w:rPr>
              <w:fldChar w:fldCharType="separate"/>
            </w:r>
            <w:r>
              <w:rPr>
                <w:noProof/>
                <w:webHidden/>
              </w:rPr>
              <w:t>12</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796" w:history="1">
            <w:r w:rsidRPr="00D27EC0">
              <w:rPr>
                <w:rStyle w:val="aff9"/>
                <w:noProof/>
              </w:rPr>
              <w:t xml:space="preserve">4. 3  </w:t>
            </w:r>
            <w:r w:rsidRPr="00D27EC0">
              <w:rPr>
                <w:rStyle w:val="aff9"/>
                <w:rFonts w:hint="eastAsia"/>
                <w:noProof/>
              </w:rPr>
              <w:t>对未来的规划</w:t>
            </w:r>
            <w:r>
              <w:rPr>
                <w:noProof/>
                <w:webHidden/>
              </w:rPr>
              <w:tab/>
            </w:r>
            <w:r>
              <w:rPr>
                <w:noProof/>
                <w:webHidden/>
              </w:rPr>
              <w:fldChar w:fldCharType="begin"/>
            </w:r>
            <w:r>
              <w:rPr>
                <w:noProof/>
                <w:webHidden/>
              </w:rPr>
              <w:instrText xml:space="preserve"> PAGEREF _Toc460452796 \h </w:instrText>
            </w:r>
            <w:r>
              <w:rPr>
                <w:noProof/>
                <w:webHidden/>
              </w:rPr>
            </w:r>
            <w:r>
              <w:rPr>
                <w:noProof/>
                <w:webHidden/>
              </w:rPr>
              <w:fldChar w:fldCharType="separate"/>
            </w:r>
            <w:r>
              <w:rPr>
                <w:noProof/>
                <w:webHidden/>
              </w:rPr>
              <w:t>12</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97" w:history="1">
            <w:r w:rsidRPr="00D27EC0">
              <w:rPr>
                <w:rStyle w:val="aff9"/>
                <w:noProof/>
              </w:rPr>
              <w:t xml:space="preserve">4. 3.1  </w:t>
            </w:r>
            <w:r w:rsidRPr="00D27EC0">
              <w:rPr>
                <w:rStyle w:val="aff9"/>
                <w:rFonts w:hint="eastAsia"/>
                <w:noProof/>
              </w:rPr>
              <w:t>政府整合与开发</w:t>
            </w:r>
            <w:r>
              <w:rPr>
                <w:noProof/>
                <w:webHidden/>
              </w:rPr>
              <w:tab/>
            </w:r>
            <w:r>
              <w:rPr>
                <w:noProof/>
                <w:webHidden/>
              </w:rPr>
              <w:fldChar w:fldCharType="begin"/>
            </w:r>
            <w:r>
              <w:rPr>
                <w:noProof/>
                <w:webHidden/>
              </w:rPr>
              <w:instrText xml:space="preserve"> PAGEREF _Toc460452797 \h </w:instrText>
            </w:r>
            <w:r>
              <w:rPr>
                <w:noProof/>
                <w:webHidden/>
              </w:rPr>
            </w:r>
            <w:r>
              <w:rPr>
                <w:noProof/>
                <w:webHidden/>
              </w:rPr>
              <w:fldChar w:fldCharType="separate"/>
            </w:r>
            <w:r>
              <w:rPr>
                <w:noProof/>
                <w:webHidden/>
              </w:rPr>
              <w:t>12</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98" w:history="1">
            <w:r w:rsidRPr="00D27EC0">
              <w:rPr>
                <w:rStyle w:val="aff9"/>
                <w:noProof/>
              </w:rPr>
              <w:t xml:space="preserve">4. 3.2  </w:t>
            </w:r>
            <w:r w:rsidRPr="00D27EC0">
              <w:rPr>
                <w:rStyle w:val="aff9"/>
                <w:rFonts w:hint="eastAsia"/>
                <w:noProof/>
              </w:rPr>
              <w:t>须防患于未然</w:t>
            </w:r>
            <w:r>
              <w:rPr>
                <w:noProof/>
                <w:webHidden/>
              </w:rPr>
              <w:tab/>
            </w:r>
            <w:r>
              <w:rPr>
                <w:noProof/>
                <w:webHidden/>
              </w:rPr>
              <w:fldChar w:fldCharType="begin"/>
            </w:r>
            <w:r>
              <w:rPr>
                <w:noProof/>
                <w:webHidden/>
              </w:rPr>
              <w:instrText xml:space="preserve"> PAGEREF _Toc460452798 \h </w:instrText>
            </w:r>
            <w:r>
              <w:rPr>
                <w:noProof/>
                <w:webHidden/>
              </w:rPr>
            </w:r>
            <w:r>
              <w:rPr>
                <w:noProof/>
                <w:webHidden/>
              </w:rPr>
              <w:fldChar w:fldCharType="separate"/>
            </w:r>
            <w:r>
              <w:rPr>
                <w:noProof/>
                <w:webHidden/>
              </w:rPr>
              <w:t>13</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799" w:history="1">
            <w:r w:rsidRPr="00D27EC0">
              <w:rPr>
                <w:rStyle w:val="aff9"/>
                <w:noProof/>
              </w:rPr>
              <w:t xml:space="preserve">4. 3.3  </w:t>
            </w:r>
            <w:r w:rsidRPr="00D27EC0">
              <w:rPr>
                <w:rStyle w:val="aff9"/>
                <w:rFonts w:hint="eastAsia"/>
                <w:noProof/>
              </w:rPr>
              <w:t>对大数据人才的培养</w:t>
            </w:r>
            <w:r>
              <w:rPr>
                <w:noProof/>
                <w:webHidden/>
              </w:rPr>
              <w:tab/>
            </w:r>
            <w:r>
              <w:rPr>
                <w:noProof/>
                <w:webHidden/>
              </w:rPr>
              <w:fldChar w:fldCharType="begin"/>
            </w:r>
            <w:r>
              <w:rPr>
                <w:noProof/>
                <w:webHidden/>
              </w:rPr>
              <w:instrText xml:space="preserve"> PAGEREF _Toc460452799 \h </w:instrText>
            </w:r>
            <w:r>
              <w:rPr>
                <w:noProof/>
                <w:webHidden/>
              </w:rPr>
            </w:r>
            <w:r>
              <w:rPr>
                <w:noProof/>
                <w:webHidden/>
              </w:rPr>
              <w:fldChar w:fldCharType="separate"/>
            </w:r>
            <w:r>
              <w:rPr>
                <w:noProof/>
                <w:webHidden/>
              </w:rPr>
              <w:t>13</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00" w:history="1">
            <w:r w:rsidRPr="00D27EC0">
              <w:rPr>
                <w:rStyle w:val="aff9"/>
                <w:noProof/>
              </w:rPr>
              <w:t xml:space="preserve">5. </w:t>
            </w:r>
            <w:r w:rsidRPr="00D27EC0">
              <w:rPr>
                <w:rStyle w:val="aff9"/>
                <w:rFonts w:hint="eastAsia"/>
                <w:noProof/>
              </w:rPr>
              <w:t>调研结果分析与建议</w:t>
            </w:r>
            <w:r>
              <w:rPr>
                <w:noProof/>
                <w:webHidden/>
              </w:rPr>
              <w:tab/>
            </w:r>
            <w:r>
              <w:rPr>
                <w:noProof/>
                <w:webHidden/>
              </w:rPr>
              <w:fldChar w:fldCharType="begin"/>
            </w:r>
            <w:r>
              <w:rPr>
                <w:noProof/>
                <w:webHidden/>
              </w:rPr>
              <w:instrText xml:space="preserve"> PAGEREF _Toc460452800 \h </w:instrText>
            </w:r>
            <w:r>
              <w:rPr>
                <w:noProof/>
                <w:webHidden/>
              </w:rPr>
            </w:r>
            <w:r>
              <w:rPr>
                <w:noProof/>
                <w:webHidden/>
              </w:rPr>
              <w:fldChar w:fldCharType="separate"/>
            </w:r>
            <w:r>
              <w:rPr>
                <w:noProof/>
                <w:webHidden/>
              </w:rPr>
              <w:t>14</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01" w:history="1">
            <w:r w:rsidRPr="00D27EC0">
              <w:rPr>
                <w:rStyle w:val="aff9"/>
                <w:rFonts w:hint="eastAsia"/>
                <w:noProof/>
              </w:rPr>
              <w:t>服务模式建议：共享信息资源型</w:t>
            </w:r>
            <w:r w:rsidRPr="00D27EC0">
              <w:rPr>
                <w:rStyle w:val="aff9"/>
                <w:rFonts w:hint="eastAsia"/>
                <w:noProof/>
                <w:shd w:val="clear" w:color="auto" w:fill="FFFFFF"/>
              </w:rPr>
              <w:t>政府服务模式</w:t>
            </w:r>
            <w:r>
              <w:rPr>
                <w:noProof/>
                <w:webHidden/>
              </w:rPr>
              <w:tab/>
            </w:r>
            <w:r>
              <w:rPr>
                <w:noProof/>
                <w:webHidden/>
              </w:rPr>
              <w:fldChar w:fldCharType="begin"/>
            </w:r>
            <w:r>
              <w:rPr>
                <w:noProof/>
                <w:webHidden/>
              </w:rPr>
              <w:instrText xml:space="preserve"> PAGEREF _Toc460452801 \h </w:instrText>
            </w:r>
            <w:r>
              <w:rPr>
                <w:noProof/>
                <w:webHidden/>
              </w:rPr>
            </w:r>
            <w:r>
              <w:rPr>
                <w:noProof/>
                <w:webHidden/>
              </w:rPr>
              <w:fldChar w:fldCharType="separate"/>
            </w:r>
            <w:r>
              <w:rPr>
                <w:noProof/>
                <w:webHidden/>
              </w:rPr>
              <w:t>15</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02" w:history="1">
            <w:r w:rsidRPr="00D27EC0">
              <w:rPr>
                <w:rStyle w:val="aff9"/>
                <w:rFonts w:hint="eastAsia"/>
                <w:noProof/>
              </w:rPr>
              <w:t>管理机制建议：</w:t>
            </w:r>
            <w:r w:rsidRPr="00D27EC0">
              <w:rPr>
                <w:rStyle w:val="aff9"/>
                <w:rFonts w:hint="eastAsia"/>
                <w:noProof/>
                <w:shd w:val="clear" w:color="auto" w:fill="FFFFFF"/>
              </w:rPr>
              <w:t>建立健全各项法规</w:t>
            </w:r>
            <w:r>
              <w:rPr>
                <w:noProof/>
                <w:webHidden/>
              </w:rPr>
              <w:tab/>
            </w:r>
            <w:r>
              <w:rPr>
                <w:noProof/>
                <w:webHidden/>
              </w:rPr>
              <w:fldChar w:fldCharType="begin"/>
            </w:r>
            <w:r>
              <w:rPr>
                <w:noProof/>
                <w:webHidden/>
              </w:rPr>
              <w:instrText xml:space="preserve"> PAGEREF _Toc460452802 \h </w:instrText>
            </w:r>
            <w:r>
              <w:rPr>
                <w:noProof/>
                <w:webHidden/>
              </w:rPr>
            </w:r>
            <w:r>
              <w:rPr>
                <w:noProof/>
                <w:webHidden/>
              </w:rPr>
              <w:fldChar w:fldCharType="separate"/>
            </w:r>
            <w:r>
              <w:rPr>
                <w:noProof/>
                <w:webHidden/>
              </w:rPr>
              <w:t>15</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03" w:history="1">
            <w:r w:rsidRPr="00D27EC0">
              <w:rPr>
                <w:rStyle w:val="aff9"/>
                <w:rFonts w:cs="Angsana New" w:hint="eastAsia"/>
                <w:noProof/>
              </w:rPr>
              <w:t>数据安全措施建议：</w:t>
            </w:r>
            <w:r w:rsidRPr="00D27EC0">
              <w:rPr>
                <w:rStyle w:val="aff9"/>
                <w:rFonts w:hint="eastAsia"/>
                <w:noProof/>
              </w:rPr>
              <w:t>构建全面的数据安全保护体系</w:t>
            </w:r>
            <w:r>
              <w:rPr>
                <w:noProof/>
                <w:webHidden/>
              </w:rPr>
              <w:tab/>
            </w:r>
            <w:r>
              <w:rPr>
                <w:noProof/>
                <w:webHidden/>
              </w:rPr>
              <w:fldChar w:fldCharType="begin"/>
            </w:r>
            <w:r>
              <w:rPr>
                <w:noProof/>
                <w:webHidden/>
              </w:rPr>
              <w:instrText xml:space="preserve"> PAGEREF _Toc460452803 \h </w:instrText>
            </w:r>
            <w:r>
              <w:rPr>
                <w:noProof/>
                <w:webHidden/>
              </w:rPr>
            </w:r>
            <w:r>
              <w:rPr>
                <w:noProof/>
                <w:webHidden/>
              </w:rPr>
              <w:fldChar w:fldCharType="separate"/>
            </w:r>
            <w:r>
              <w:rPr>
                <w:noProof/>
                <w:webHidden/>
              </w:rPr>
              <w:t>15</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04" w:history="1">
            <w:r w:rsidRPr="00D27EC0">
              <w:rPr>
                <w:rStyle w:val="aff9"/>
                <w:rFonts w:hint="eastAsia"/>
                <w:noProof/>
              </w:rPr>
              <w:t>总结感悟</w:t>
            </w:r>
            <w:r>
              <w:rPr>
                <w:noProof/>
                <w:webHidden/>
              </w:rPr>
              <w:tab/>
            </w:r>
            <w:r>
              <w:rPr>
                <w:noProof/>
                <w:webHidden/>
              </w:rPr>
              <w:fldChar w:fldCharType="begin"/>
            </w:r>
            <w:r>
              <w:rPr>
                <w:noProof/>
                <w:webHidden/>
              </w:rPr>
              <w:instrText xml:space="preserve"> PAGEREF _Toc460452804 \h </w:instrText>
            </w:r>
            <w:r>
              <w:rPr>
                <w:noProof/>
                <w:webHidden/>
              </w:rPr>
            </w:r>
            <w:r>
              <w:rPr>
                <w:noProof/>
                <w:webHidden/>
              </w:rPr>
              <w:fldChar w:fldCharType="separate"/>
            </w:r>
            <w:r>
              <w:rPr>
                <w:noProof/>
                <w:webHidden/>
              </w:rPr>
              <w:t>16</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05" w:history="1">
            <w:r w:rsidRPr="00D27EC0">
              <w:rPr>
                <w:rStyle w:val="aff9"/>
                <w:noProof/>
              </w:rPr>
              <w:t>6.</w:t>
            </w:r>
            <w:r w:rsidRPr="00D27EC0">
              <w:rPr>
                <w:rStyle w:val="aff9"/>
                <w:rFonts w:hint="eastAsia"/>
                <w:noProof/>
              </w:rPr>
              <w:t>参考文献和资料</w:t>
            </w:r>
            <w:r>
              <w:rPr>
                <w:noProof/>
                <w:webHidden/>
              </w:rPr>
              <w:tab/>
            </w:r>
            <w:r>
              <w:rPr>
                <w:noProof/>
                <w:webHidden/>
              </w:rPr>
              <w:fldChar w:fldCharType="begin"/>
            </w:r>
            <w:r>
              <w:rPr>
                <w:noProof/>
                <w:webHidden/>
              </w:rPr>
              <w:instrText xml:space="preserve"> PAGEREF _Toc460452805 \h </w:instrText>
            </w:r>
            <w:r>
              <w:rPr>
                <w:noProof/>
                <w:webHidden/>
              </w:rPr>
            </w:r>
            <w:r>
              <w:rPr>
                <w:noProof/>
                <w:webHidden/>
              </w:rPr>
              <w:fldChar w:fldCharType="separate"/>
            </w:r>
            <w:r>
              <w:rPr>
                <w:noProof/>
                <w:webHidden/>
              </w:rPr>
              <w:t>18</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06" w:history="1">
            <w:r w:rsidRPr="00D27EC0">
              <w:rPr>
                <w:rStyle w:val="aff9"/>
                <w:noProof/>
              </w:rPr>
              <w:t>7.</w:t>
            </w:r>
            <w:r w:rsidRPr="00D27EC0">
              <w:rPr>
                <w:rStyle w:val="aff9"/>
                <w:rFonts w:hint="eastAsia"/>
                <w:noProof/>
              </w:rPr>
              <w:t>调查实记</w:t>
            </w:r>
            <w:r>
              <w:rPr>
                <w:noProof/>
                <w:webHidden/>
              </w:rPr>
              <w:tab/>
            </w:r>
            <w:r>
              <w:rPr>
                <w:noProof/>
                <w:webHidden/>
              </w:rPr>
              <w:fldChar w:fldCharType="begin"/>
            </w:r>
            <w:r>
              <w:rPr>
                <w:noProof/>
                <w:webHidden/>
              </w:rPr>
              <w:instrText xml:space="preserve"> PAGEREF _Toc460452806 \h </w:instrText>
            </w:r>
            <w:r>
              <w:rPr>
                <w:noProof/>
                <w:webHidden/>
              </w:rPr>
            </w:r>
            <w:r>
              <w:rPr>
                <w:noProof/>
                <w:webHidden/>
              </w:rPr>
              <w:fldChar w:fldCharType="separate"/>
            </w:r>
            <w:r>
              <w:rPr>
                <w:noProof/>
                <w:webHidden/>
              </w:rPr>
              <w:t>19</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07" w:history="1">
            <w:r w:rsidRPr="00D27EC0">
              <w:rPr>
                <w:rStyle w:val="aff9"/>
                <w:noProof/>
              </w:rPr>
              <w:t>7.1</w:t>
            </w:r>
            <w:r w:rsidRPr="00D27EC0">
              <w:rPr>
                <w:rStyle w:val="aff9"/>
                <w:rFonts w:hint="eastAsia"/>
                <w:noProof/>
              </w:rPr>
              <w:t>【高校】的采访实录</w:t>
            </w:r>
            <w:r>
              <w:rPr>
                <w:noProof/>
                <w:webHidden/>
              </w:rPr>
              <w:tab/>
            </w:r>
            <w:r>
              <w:rPr>
                <w:noProof/>
                <w:webHidden/>
              </w:rPr>
              <w:fldChar w:fldCharType="begin"/>
            </w:r>
            <w:r>
              <w:rPr>
                <w:noProof/>
                <w:webHidden/>
              </w:rPr>
              <w:instrText xml:space="preserve"> PAGEREF _Toc460452807 \h </w:instrText>
            </w:r>
            <w:r>
              <w:rPr>
                <w:noProof/>
                <w:webHidden/>
              </w:rPr>
            </w:r>
            <w:r>
              <w:rPr>
                <w:noProof/>
                <w:webHidden/>
              </w:rPr>
              <w:fldChar w:fldCharType="separate"/>
            </w:r>
            <w:r>
              <w:rPr>
                <w:noProof/>
                <w:webHidden/>
              </w:rPr>
              <w:t>19</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08" w:history="1">
            <w:r w:rsidRPr="00D27EC0">
              <w:rPr>
                <w:rStyle w:val="aff9"/>
                <w:noProof/>
              </w:rPr>
              <w:t>7.1.1</w:t>
            </w:r>
            <w:r w:rsidRPr="00D27EC0">
              <w:rPr>
                <w:rStyle w:val="aff9"/>
                <w:rFonts w:hint="eastAsia"/>
                <w:noProof/>
              </w:rPr>
              <w:t>华东师范大学计算机与软件学院金澈清教授的采访实录</w:t>
            </w:r>
            <w:r>
              <w:rPr>
                <w:noProof/>
                <w:webHidden/>
              </w:rPr>
              <w:tab/>
            </w:r>
            <w:r>
              <w:rPr>
                <w:noProof/>
                <w:webHidden/>
              </w:rPr>
              <w:fldChar w:fldCharType="begin"/>
            </w:r>
            <w:r>
              <w:rPr>
                <w:noProof/>
                <w:webHidden/>
              </w:rPr>
              <w:instrText xml:space="preserve"> PAGEREF _Toc460452808 \h </w:instrText>
            </w:r>
            <w:r>
              <w:rPr>
                <w:noProof/>
                <w:webHidden/>
              </w:rPr>
            </w:r>
            <w:r>
              <w:rPr>
                <w:noProof/>
                <w:webHidden/>
              </w:rPr>
              <w:fldChar w:fldCharType="separate"/>
            </w:r>
            <w:r>
              <w:rPr>
                <w:noProof/>
                <w:webHidden/>
              </w:rPr>
              <w:t>19</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09" w:history="1">
            <w:r w:rsidRPr="00D27EC0">
              <w:rPr>
                <w:rStyle w:val="aff9"/>
                <w:noProof/>
              </w:rPr>
              <w:t>7.1.2</w:t>
            </w:r>
            <w:r w:rsidRPr="00D27EC0">
              <w:rPr>
                <w:rStyle w:val="aff9"/>
                <w:rFonts w:hint="eastAsia"/>
                <w:noProof/>
              </w:rPr>
              <w:t>华东师范大学信息化办公室主任</w:t>
            </w:r>
            <w:r w:rsidRPr="00D27EC0">
              <w:rPr>
                <w:rStyle w:val="aff9"/>
                <w:noProof/>
              </w:rPr>
              <w:t xml:space="preserve"> </w:t>
            </w:r>
            <w:r w:rsidRPr="00D27EC0">
              <w:rPr>
                <w:rStyle w:val="aff9"/>
                <w:rFonts w:hint="eastAsia"/>
                <w:noProof/>
              </w:rPr>
              <w:t>采访记录</w:t>
            </w:r>
            <w:r>
              <w:rPr>
                <w:noProof/>
                <w:webHidden/>
              </w:rPr>
              <w:tab/>
            </w:r>
            <w:r>
              <w:rPr>
                <w:noProof/>
                <w:webHidden/>
              </w:rPr>
              <w:fldChar w:fldCharType="begin"/>
            </w:r>
            <w:r>
              <w:rPr>
                <w:noProof/>
                <w:webHidden/>
              </w:rPr>
              <w:instrText xml:space="preserve"> PAGEREF _Toc460452809 \h </w:instrText>
            </w:r>
            <w:r>
              <w:rPr>
                <w:noProof/>
                <w:webHidden/>
              </w:rPr>
            </w:r>
            <w:r>
              <w:rPr>
                <w:noProof/>
                <w:webHidden/>
              </w:rPr>
              <w:fldChar w:fldCharType="separate"/>
            </w:r>
            <w:r>
              <w:rPr>
                <w:noProof/>
                <w:webHidden/>
              </w:rPr>
              <w:t>21</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10" w:history="1">
            <w:r w:rsidRPr="00D27EC0">
              <w:rPr>
                <w:rStyle w:val="aff9"/>
                <w:noProof/>
              </w:rPr>
              <w:t>7.2</w:t>
            </w:r>
            <w:r w:rsidRPr="00D27EC0">
              <w:rPr>
                <w:rStyle w:val="aff9"/>
                <w:rFonts w:hint="eastAsia"/>
                <w:noProof/>
              </w:rPr>
              <w:t>【企业】的采访实录</w:t>
            </w:r>
            <w:r>
              <w:rPr>
                <w:noProof/>
                <w:webHidden/>
              </w:rPr>
              <w:tab/>
            </w:r>
            <w:r>
              <w:rPr>
                <w:noProof/>
                <w:webHidden/>
              </w:rPr>
              <w:fldChar w:fldCharType="begin"/>
            </w:r>
            <w:r>
              <w:rPr>
                <w:noProof/>
                <w:webHidden/>
              </w:rPr>
              <w:instrText xml:space="preserve"> PAGEREF _Toc460452810 \h </w:instrText>
            </w:r>
            <w:r>
              <w:rPr>
                <w:noProof/>
                <w:webHidden/>
              </w:rPr>
            </w:r>
            <w:r>
              <w:rPr>
                <w:noProof/>
                <w:webHidden/>
              </w:rPr>
              <w:fldChar w:fldCharType="separate"/>
            </w:r>
            <w:r>
              <w:rPr>
                <w:noProof/>
                <w:webHidden/>
              </w:rPr>
              <w:t>23</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11" w:history="1">
            <w:r w:rsidRPr="00D27EC0">
              <w:rPr>
                <w:rStyle w:val="aff9"/>
                <w:noProof/>
              </w:rPr>
              <w:t>7.2.1</w:t>
            </w:r>
            <w:r w:rsidRPr="00D27EC0">
              <w:rPr>
                <w:rStyle w:val="aff9"/>
                <w:rFonts w:hint="eastAsia"/>
                <w:noProof/>
              </w:rPr>
              <w:t>车辆维修单位汽车公司访谈整理</w:t>
            </w:r>
            <w:r>
              <w:rPr>
                <w:noProof/>
                <w:webHidden/>
              </w:rPr>
              <w:tab/>
            </w:r>
            <w:r>
              <w:rPr>
                <w:noProof/>
                <w:webHidden/>
              </w:rPr>
              <w:fldChar w:fldCharType="begin"/>
            </w:r>
            <w:r>
              <w:rPr>
                <w:noProof/>
                <w:webHidden/>
              </w:rPr>
              <w:instrText xml:space="preserve"> PAGEREF _Toc460452811 \h </w:instrText>
            </w:r>
            <w:r>
              <w:rPr>
                <w:noProof/>
                <w:webHidden/>
              </w:rPr>
            </w:r>
            <w:r>
              <w:rPr>
                <w:noProof/>
                <w:webHidden/>
              </w:rPr>
              <w:fldChar w:fldCharType="separate"/>
            </w:r>
            <w:r>
              <w:rPr>
                <w:noProof/>
                <w:webHidden/>
              </w:rPr>
              <w:t>23</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12" w:history="1">
            <w:r w:rsidRPr="00D27EC0">
              <w:rPr>
                <w:rStyle w:val="aff9"/>
                <w:noProof/>
              </w:rPr>
              <w:t>7.2.2</w:t>
            </w:r>
            <w:r w:rsidRPr="00D27EC0">
              <w:rPr>
                <w:rStyle w:val="aff9"/>
                <w:rFonts w:hint="eastAsia"/>
                <w:noProof/>
              </w:rPr>
              <w:t>医疗单位访谈整理</w:t>
            </w:r>
            <w:r>
              <w:rPr>
                <w:noProof/>
                <w:webHidden/>
              </w:rPr>
              <w:tab/>
            </w:r>
            <w:r>
              <w:rPr>
                <w:noProof/>
                <w:webHidden/>
              </w:rPr>
              <w:fldChar w:fldCharType="begin"/>
            </w:r>
            <w:r>
              <w:rPr>
                <w:noProof/>
                <w:webHidden/>
              </w:rPr>
              <w:instrText xml:space="preserve"> PAGEREF _Toc460452812 \h </w:instrText>
            </w:r>
            <w:r>
              <w:rPr>
                <w:noProof/>
                <w:webHidden/>
              </w:rPr>
            </w:r>
            <w:r>
              <w:rPr>
                <w:noProof/>
                <w:webHidden/>
              </w:rPr>
              <w:fldChar w:fldCharType="separate"/>
            </w:r>
            <w:r>
              <w:rPr>
                <w:noProof/>
                <w:webHidden/>
              </w:rPr>
              <w:t>27</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13" w:history="1">
            <w:r w:rsidRPr="00D27EC0">
              <w:rPr>
                <w:rStyle w:val="aff9"/>
                <w:noProof/>
              </w:rPr>
              <w:t>7.3</w:t>
            </w:r>
            <w:r w:rsidRPr="00D27EC0">
              <w:rPr>
                <w:rStyle w:val="aff9"/>
                <w:rFonts w:hint="eastAsia"/>
                <w:noProof/>
              </w:rPr>
              <w:t>【政府】的采访实录</w:t>
            </w:r>
            <w:r>
              <w:rPr>
                <w:noProof/>
                <w:webHidden/>
              </w:rPr>
              <w:tab/>
            </w:r>
            <w:r>
              <w:rPr>
                <w:noProof/>
                <w:webHidden/>
              </w:rPr>
              <w:fldChar w:fldCharType="begin"/>
            </w:r>
            <w:r>
              <w:rPr>
                <w:noProof/>
                <w:webHidden/>
              </w:rPr>
              <w:instrText xml:space="preserve"> PAGEREF _Toc460452813 \h </w:instrText>
            </w:r>
            <w:r>
              <w:rPr>
                <w:noProof/>
                <w:webHidden/>
              </w:rPr>
            </w:r>
            <w:r>
              <w:rPr>
                <w:noProof/>
                <w:webHidden/>
              </w:rPr>
              <w:fldChar w:fldCharType="separate"/>
            </w:r>
            <w:r>
              <w:rPr>
                <w:noProof/>
                <w:webHidden/>
              </w:rPr>
              <w:t>28</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14" w:history="1">
            <w:r w:rsidRPr="00D27EC0">
              <w:rPr>
                <w:rStyle w:val="aff9"/>
                <w:noProof/>
              </w:rPr>
              <w:t>7.3.1</w:t>
            </w:r>
            <w:r w:rsidRPr="00D27EC0">
              <w:rPr>
                <w:rStyle w:val="aff9"/>
                <w:rFonts w:hint="eastAsia"/>
                <w:noProof/>
              </w:rPr>
              <w:t>国家气象局预报中心主任访谈整理—李集明</w:t>
            </w:r>
            <w:r>
              <w:rPr>
                <w:noProof/>
                <w:webHidden/>
              </w:rPr>
              <w:tab/>
            </w:r>
            <w:r>
              <w:rPr>
                <w:noProof/>
                <w:webHidden/>
              </w:rPr>
              <w:fldChar w:fldCharType="begin"/>
            </w:r>
            <w:r>
              <w:rPr>
                <w:noProof/>
                <w:webHidden/>
              </w:rPr>
              <w:instrText xml:space="preserve"> PAGEREF _Toc460452814 \h </w:instrText>
            </w:r>
            <w:r>
              <w:rPr>
                <w:noProof/>
                <w:webHidden/>
              </w:rPr>
            </w:r>
            <w:r>
              <w:rPr>
                <w:noProof/>
                <w:webHidden/>
              </w:rPr>
              <w:fldChar w:fldCharType="separate"/>
            </w:r>
            <w:r>
              <w:rPr>
                <w:noProof/>
                <w:webHidden/>
              </w:rPr>
              <w:t>28</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15" w:history="1">
            <w:r w:rsidRPr="00D27EC0">
              <w:rPr>
                <w:rStyle w:val="aff9"/>
                <w:noProof/>
              </w:rPr>
              <w:t>7.3.2</w:t>
            </w:r>
            <w:r w:rsidRPr="00D27EC0">
              <w:rPr>
                <w:rStyle w:val="aff9"/>
                <w:rFonts w:hint="eastAsia"/>
                <w:noProof/>
              </w:rPr>
              <w:t>上海市气象局科技服务中心主任</w:t>
            </w:r>
            <w:r w:rsidRPr="00D27EC0">
              <w:rPr>
                <w:rStyle w:val="aff9"/>
                <w:noProof/>
              </w:rPr>
              <w:t>——</w:t>
            </w:r>
            <w:r w:rsidRPr="00D27EC0">
              <w:rPr>
                <w:rStyle w:val="aff9"/>
                <w:rFonts w:hint="eastAsia"/>
                <w:noProof/>
              </w:rPr>
              <w:t>刘欧萱</w:t>
            </w:r>
            <w:r>
              <w:rPr>
                <w:noProof/>
                <w:webHidden/>
              </w:rPr>
              <w:tab/>
            </w:r>
            <w:r>
              <w:rPr>
                <w:noProof/>
                <w:webHidden/>
              </w:rPr>
              <w:fldChar w:fldCharType="begin"/>
            </w:r>
            <w:r>
              <w:rPr>
                <w:noProof/>
                <w:webHidden/>
              </w:rPr>
              <w:instrText xml:space="preserve"> PAGEREF _Toc460452815 \h </w:instrText>
            </w:r>
            <w:r>
              <w:rPr>
                <w:noProof/>
                <w:webHidden/>
              </w:rPr>
            </w:r>
            <w:r>
              <w:rPr>
                <w:noProof/>
                <w:webHidden/>
              </w:rPr>
              <w:fldChar w:fldCharType="separate"/>
            </w:r>
            <w:r>
              <w:rPr>
                <w:noProof/>
                <w:webHidden/>
              </w:rPr>
              <w:t>30</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16" w:history="1">
            <w:r w:rsidRPr="00D27EC0">
              <w:rPr>
                <w:rStyle w:val="aff9"/>
                <w:noProof/>
              </w:rPr>
              <w:t>7.4</w:t>
            </w:r>
            <w:r w:rsidRPr="00D27EC0">
              <w:rPr>
                <w:rStyle w:val="aff9"/>
                <w:rFonts w:hint="eastAsia"/>
                <w:noProof/>
              </w:rPr>
              <w:t>【社会】的采访实录</w:t>
            </w:r>
            <w:r>
              <w:rPr>
                <w:noProof/>
                <w:webHidden/>
              </w:rPr>
              <w:tab/>
            </w:r>
            <w:r>
              <w:rPr>
                <w:noProof/>
                <w:webHidden/>
              </w:rPr>
              <w:fldChar w:fldCharType="begin"/>
            </w:r>
            <w:r>
              <w:rPr>
                <w:noProof/>
                <w:webHidden/>
              </w:rPr>
              <w:instrText xml:space="preserve"> PAGEREF _Toc460452816 \h </w:instrText>
            </w:r>
            <w:r>
              <w:rPr>
                <w:noProof/>
                <w:webHidden/>
              </w:rPr>
            </w:r>
            <w:r>
              <w:rPr>
                <w:noProof/>
                <w:webHidden/>
              </w:rPr>
              <w:fldChar w:fldCharType="separate"/>
            </w:r>
            <w:r>
              <w:rPr>
                <w:noProof/>
                <w:webHidden/>
              </w:rPr>
              <w:t>31</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17" w:history="1">
            <w:r w:rsidRPr="00D27EC0">
              <w:rPr>
                <w:rStyle w:val="aff9"/>
                <w:noProof/>
              </w:rPr>
              <w:t>7.4.1</w:t>
            </w:r>
            <w:r>
              <w:rPr>
                <w:noProof/>
                <w:webHidden/>
              </w:rPr>
              <w:tab/>
            </w:r>
            <w:r>
              <w:rPr>
                <w:noProof/>
                <w:webHidden/>
              </w:rPr>
              <w:fldChar w:fldCharType="begin"/>
            </w:r>
            <w:r>
              <w:rPr>
                <w:noProof/>
                <w:webHidden/>
              </w:rPr>
              <w:instrText xml:space="preserve"> PAGEREF _Toc460452817 \h </w:instrText>
            </w:r>
            <w:r>
              <w:rPr>
                <w:noProof/>
                <w:webHidden/>
              </w:rPr>
            </w:r>
            <w:r>
              <w:rPr>
                <w:noProof/>
                <w:webHidden/>
              </w:rPr>
              <w:fldChar w:fldCharType="separate"/>
            </w:r>
            <w:r>
              <w:rPr>
                <w:noProof/>
                <w:webHidden/>
              </w:rPr>
              <w:t>31</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18" w:history="1">
            <w:r w:rsidRPr="00D27EC0">
              <w:rPr>
                <w:rStyle w:val="aff9"/>
                <w:noProof/>
              </w:rPr>
              <w:t>7.4.2</w:t>
            </w:r>
            <w:r>
              <w:rPr>
                <w:noProof/>
                <w:webHidden/>
              </w:rPr>
              <w:tab/>
            </w:r>
            <w:r>
              <w:rPr>
                <w:noProof/>
                <w:webHidden/>
              </w:rPr>
              <w:fldChar w:fldCharType="begin"/>
            </w:r>
            <w:r>
              <w:rPr>
                <w:noProof/>
                <w:webHidden/>
              </w:rPr>
              <w:instrText xml:space="preserve"> PAGEREF _Toc460452818 \h </w:instrText>
            </w:r>
            <w:r>
              <w:rPr>
                <w:noProof/>
                <w:webHidden/>
              </w:rPr>
            </w:r>
            <w:r>
              <w:rPr>
                <w:noProof/>
                <w:webHidden/>
              </w:rPr>
              <w:fldChar w:fldCharType="separate"/>
            </w:r>
            <w:r>
              <w:rPr>
                <w:noProof/>
                <w:webHidden/>
              </w:rPr>
              <w:t>32</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19" w:history="1">
            <w:r w:rsidRPr="00D27EC0">
              <w:rPr>
                <w:rStyle w:val="aff9"/>
                <w:noProof/>
              </w:rPr>
              <w:t>7.4.3</w:t>
            </w:r>
            <w:r>
              <w:rPr>
                <w:noProof/>
                <w:webHidden/>
              </w:rPr>
              <w:tab/>
            </w:r>
            <w:r>
              <w:rPr>
                <w:noProof/>
                <w:webHidden/>
              </w:rPr>
              <w:fldChar w:fldCharType="begin"/>
            </w:r>
            <w:r>
              <w:rPr>
                <w:noProof/>
                <w:webHidden/>
              </w:rPr>
              <w:instrText xml:space="preserve"> PAGEREF _Toc460452819 \h </w:instrText>
            </w:r>
            <w:r>
              <w:rPr>
                <w:noProof/>
                <w:webHidden/>
              </w:rPr>
            </w:r>
            <w:r>
              <w:rPr>
                <w:noProof/>
                <w:webHidden/>
              </w:rPr>
              <w:fldChar w:fldCharType="separate"/>
            </w:r>
            <w:r>
              <w:rPr>
                <w:noProof/>
                <w:webHidden/>
              </w:rPr>
              <w:t>34</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20" w:history="1">
            <w:r w:rsidRPr="00D27EC0">
              <w:rPr>
                <w:rStyle w:val="aff9"/>
                <w:noProof/>
              </w:rPr>
              <w:t>7.4.4</w:t>
            </w:r>
            <w:r>
              <w:rPr>
                <w:noProof/>
                <w:webHidden/>
              </w:rPr>
              <w:tab/>
            </w:r>
            <w:r>
              <w:rPr>
                <w:noProof/>
                <w:webHidden/>
              </w:rPr>
              <w:fldChar w:fldCharType="begin"/>
            </w:r>
            <w:r>
              <w:rPr>
                <w:noProof/>
                <w:webHidden/>
              </w:rPr>
              <w:instrText xml:space="preserve"> PAGEREF _Toc460452820 \h </w:instrText>
            </w:r>
            <w:r>
              <w:rPr>
                <w:noProof/>
                <w:webHidden/>
              </w:rPr>
            </w:r>
            <w:r>
              <w:rPr>
                <w:noProof/>
                <w:webHidden/>
              </w:rPr>
              <w:fldChar w:fldCharType="separate"/>
            </w:r>
            <w:r>
              <w:rPr>
                <w:noProof/>
                <w:webHidden/>
              </w:rPr>
              <w:t>36</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21" w:history="1">
            <w:r w:rsidRPr="00D27EC0">
              <w:rPr>
                <w:rStyle w:val="aff9"/>
                <w:noProof/>
              </w:rPr>
              <w:t>7.4.5</w:t>
            </w:r>
            <w:r>
              <w:rPr>
                <w:noProof/>
                <w:webHidden/>
              </w:rPr>
              <w:tab/>
            </w:r>
            <w:r>
              <w:rPr>
                <w:noProof/>
                <w:webHidden/>
              </w:rPr>
              <w:fldChar w:fldCharType="begin"/>
            </w:r>
            <w:r>
              <w:rPr>
                <w:noProof/>
                <w:webHidden/>
              </w:rPr>
              <w:instrText xml:space="preserve"> PAGEREF _Toc460452821 \h </w:instrText>
            </w:r>
            <w:r>
              <w:rPr>
                <w:noProof/>
                <w:webHidden/>
              </w:rPr>
            </w:r>
            <w:r>
              <w:rPr>
                <w:noProof/>
                <w:webHidden/>
              </w:rPr>
              <w:fldChar w:fldCharType="separate"/>
            </w:r>
            <w:r>
              <w:rPr>
                <w:noProof/>
                <w:webHidden/>
              </w:rPr>
              <w:t>37</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22" w:history="1">
            <w:r w:rsidRPr="00D27EC0">
              <w:rPr>
                <w:rStyle w:val="aff9"/>
                <w:noProof/>
              </w:rPr>
              <w:t>7.4.6</w:t>
            </w:r>
            <w:r>
              <w:rPr>
                <w:noProof/>
                <w:webHidden/>
              </w:rPr>
              <w:tab/>
            </w:r>
            <w:r>
              <w:rPr>
                <w:noProof/>
                <w:webHidden/>
              </w:rPr>
              <w:fldChar w:fldCharType="begin"/>
            </w:r>
            <w:r>
              <w:rPr>
                <w:noProof/>
                <w:webHidden/>
              </w:rPr>
              <w:instrText xml:space="preserve"> PAGEREF _Toc460452822 \h </w:instrText>
            </w:r>
            <w:r>
              <w:rPr>
                <w:noProof/>
                <w:webHidden/>
              </w:rPr>
            </w:r>
            <w:r>
              <w:rPr>
                <w:noProof/>
                <w:webHidden/>
              </w:rPr>
              <w:fldChar w:fldCharType="separate"/>
            </w:r>
            <w:r>
              <w:rPr>
                <w:noProof/>
                <w:webHidden/>
              </w:rPr>
              <w:t>40</w:t>
            </w:r>
            <w:r>
              <w:rPr>
                <w:noProof/>
                <w:webHidden/>
              </w:rPr>
              <w:fldChar w:fldCharType="end"/>
            </w:r>
          </w:hyperlink>
        </w:p>
        <w:p w:rsidR="008903A0" w:rsidRDefault="008903A0">
          <w:pPr>
            <w:pStyle w:val="3f5"/>
            <w:tabs>
              <w:tab w:val="right" w:leader="underscore" w:pos="8873"/>
            </w:tabs>
            <w:rPr>
              <w:rFonts w:asciiTheme="minorHAnsi" w:eastAsiaTheme="minorEastAsia" w:hAnsiTheme="minorHAnsi"/>
              <w:noProof/>
              <w:color w:val="auto"/>
              <w:kern w:val="2"/>
              <w:sz w:val="21"/>
              <w:szCs w:val="22"/>
              <w:lang w:val="en-US"/>
            </w:rPr>
          </w:pPr>
          <w:hyperlink w:anchor="_Toc460452823" w:history="1">
            <w:r w:rsidRPr="00D27EC0">
              <w:rPr>
                <w:rStyle w:val="aff9"/>
                <w:noProof/>
              </w:rPr>
              <w:t>7.4.7</w:t>
            </w:r>
            <w:r>
              <w:rPr>
                <w:noProof/>
                <w:webHidden/>
              </w:rPr>
              <w:tab/>
            </w:r>
            <w:r>
              <w:rPr>
                <w:noProof/>
                <w:webHidden/>
              </w:rPr>
              <w:fldChar w:fldCharType="begin"/>
            </w:r>
            <w:r>
              <w:rPr>
                <w:noProof/>
                <w:webHidden/>
              </w:rPr>
              <w:instrText xml:space="preserve"> PAGEREF _Toc460452823 \h </w:instrText>
            </w:r>
            <w:r>
              <w:rPr>
                <w:noProof/>
                <w:webHidden/>
              </w:rPr>
            </w:r>
            <w:r>
              <w:rPr>
                <w:noProof/>
                <w:webHidden/>
              </w:rPr>
              <w:fldChar w:fldCharType="separate"/>
            </w:r>
            <w:r>
              <w:rPr>
                <w:noProof/>
                <w:webHidden/>
              </w:rPr>
              <w:t>41</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24" w:history="1">
            <w:r w:rsidRPr="00D27EC0">
              <w:rPr>
                <w:rStyle w:val="aff9"/>
                <w:noProof/>
              </w:rPr>
              <w:t>8.</w:t>
            </w:r>
            <w:r w:rsidRPr="00D27EC0">
              <w:rPr>
                <w:rStyle w:val="aff9"/>
                <w:rFonts w:hint="eastAsia"/>
                <w:noProof/>
              </w:rPr>
              <w:t>调查问卷</w:t>
            </w:r>
            <w:r>
              <w:rPr>
                <w:noProof/>
                <w:webHidden/>
              </w:rPr>
              <w:tab/>
            </w:r>
            <w:r>
              <w:rPr>
                <w:noProof/>
                <w:webHidden/>
              </w:rPr>
              <w:fldChar w:fldCharType="begin"/>
            </w:r>
            <w:r>
              <w:rPr>
                <w:noProof/>
                <w:webHidden/>
              </w:rPr>
              <w:instrText xml:space="preserve"> PAGEREF _Toc460452824 \h </w:instrText>
            </w:r>
            <w:r>
              <w:rPr>
                <w:noProof/>
                <w:webHidden/>
              </w:rPr>
            </w:r>
            <w:r>
              <w:rPr>
                <w:noProof/>
                <w:webHidden/>
              </w:rPr>
              <w:fldChar w:fldCharType="separate"/>
            </w:r>
            <w:r>
              <w:rPr>
                <w:noProof/>
                <w:webHidden/>
              </w:rPr>
              <w:t>44</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25" w:history="1">
            <w:r w:rsidRPr="00D27EC0">
              <w:rPr>
                <w:rStyle w:val="aff9"/>
                <w:noProof/>
              </w:rPr>
              <w:t>8.1</w:t>
            </w:r>
            <w:r w:rsidRPr="00D27EC0">
              <w:rPr>
                <w:rStyle w:val="aff9"/>
                <w:rFonts w:hint="eastAsia"/>
                <w:noProof/>
              </w:rPr>
              <w:t>高校版访谈问卷</w:t>
            </w:r>
            <w:r>
              <w:rPr>
                <w:noProof/>
                <w:webHidden/>
              </w:rPr>
              <w:tab/>
            </w:r>
            <w:r>
              <w:rPr>
                <w:noProof/>
                <w:webHidden/>
              </w:rPr>
              <w:fldChar w:fldCharType="begin"/>
            </w:r>
            <w:r>
              <w:rPr>
                <w:noProof/>
                <w:webHidden/>
              </w:rPr>
              <w:instrText xml:space="preserve"> PAGEREF _Toc460452825 \h </w:instrText>
            </w:r>
            <w:r>
              <w:rPr>
                <w:noProof/>
                <w:webHidden/>
              </w:rPr>
            </w:r>
            <w:r>
              <w:rPr>
                <w:noProof/>
                <w:webHidden/>
              </w:rPr>
              <w:fldChar w:fldCharType="separate"/>
            </w:r>
            <w:r>
              <w:rPr>
                <w:noProof/>
                <w:webHidden/>
              </w:rPr>
              <w:t>44</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26" w:history="1">
            <w:r w:rsidRPr="00D27EC0">
              <w:rPr>
                <w:rStyle w:val="aff9"/>
                <w:noProof/>
              </w:rPr>
              <w:t>8.2</w:t>
            </w:r>
            <w:r w:rsidRPr="00D27EC0">
              <w:rPr>
                <w:rStyle w:val="aff9"/>
                <w:rFonts w:hint="eastAsia"/>
                <w:noProof/>
              </w:rPr>
              <w:t>企业版访谈问卷</w:t>
            </w:r>
            <w:r>
              <w:rPr>
                <w:noProof/>
                <w:webHidden/>
              </w:rPr>
              <w:tab/>
            </w:r>
            <w:r>
              <w:rPr>
                <w:noProof/>
                <w:webHidden/>
              </w:rPr>
              <w:fldChar w:fldCharType="begin"/>
            </w:r>
            <w:r>
              <w:rPr>
                <w:noProof/>
                <w:webHidden/>
              </w:rPr>
              <w:instrText xml:space="preserve"> PAGEREF _Toc460452826 \h </w:instrText>
            </w:r>
            <w:r>
              <w:rPr>
                <w:noProof/>
                <w:webHidden/>
              </w:rPr>
            </w:r>
            <w:r>
              <w:rPr>
                <w:noProof/>
                <w:webHidden/>
              </w:rPr>
              <w:fldChar w:fldCharType="separate"/>
            </w:r>
            <w:r>
              <w:rPr>
                <w:noProof/>
                <w:webHidden/>
              </w:rPr>
              <w:t>45</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27" w:history="1">
            <w:r w:rsidRPr="00D27EC0">
              <w:rPr>
                <w:rStyle w:val="aff9"/>
                <w:noProof/>
              </w:rPr>
              <w:t>8.3</w:t>
            </w:r>
            <w:r w:rsidRPr="00D27EC0">
              <w:rPr>
                <w:rStyle w:val="aff9"/>
                <w:rFonts w:hint="eastAsia"/>
                <w:noProof/>
              </w:rPr>
              <w:t>政府版访谈问卷</w:t>
            </w:r>
            <w:r>
              <w:rPr>
                <w:noProof/>
                <w:webHidden/>
              </w:rPr>
              <w:tab/>
            </w:r>
            <w:r>
              <w:rPr>
                <w:noProof/>
                <w:webHidden/>
              </w:rPr>
              <w:fldChar w:fldCharType="begin"/>
            </w:r>
            <w:r>
              <w:rPr>
                <w:noProof/>
                <w:webHidden/>
              </w:rPr>
              <w:instrText xml:space="preserve"> PAGEREF _Toc460452827 \h </w:instrText>
            </w:r>
            <w:r>
              <w:rPr>
                <w:noProof/>
                <w:webHidden/>
              </w:rPr>
            </w:r>
            <w:r>
              <w:rPr>
                <w:noProof/>
                <w:webHidden/>
              </w:rPr>
              <w:fldChar w:fldCharType="separate"/>
            </w:r>
            <w:r>
              <w:rPr>
                <w:noProof/>
                <w:webHidden/>
              </w:rPr>
              <w:t>45</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28" w:history="1">
            <w:r w:rsidRPr="00D27EC0">
              <w:rPr>
                <w:rStyle w:val="aff9"/>
                <w:noProof/>
              </w:rPr>
              <w:t>8.4</w:t>
            </w:r>
            <w:r w:rsidRPr="00D27EC0">
              <w:rPr>
                <w:rStyle w:val="aff9"/>
                <w:rFonts w:hint="eastAsia"/>
                <w:noProof/>
              </w:rPr>
              <w:t>社会人员版访谈问卷</w:t>
            </w:r>
            <w:r>
              <w:rPr>
                <w:noProof/>
                <w:webHidden/>
              </w:rPr>
              <w:tab/>
            </w:r>
            <w:r>
              <w:rPr>
                <w:noProof/>
                <w:webHidden/>
              </w:rPr>
              <w:fldChar w:fldCharType="begin"/>
            </w:r>
            <w:r>
              <w:rPr>
                <w:noProof/>
                <w:webHidden/>
              </w:rPr>
              <w:instrText xml:space="preserve"> PAGEREF _Toc460452828 \h </w:instrText>
            </w:r>
            <w:r>
              <w:rPr>
                <w:noProof/>
                <w:webHidden/>
              </w:rPr>
            </w:r>
            <w:r>
              <w:rPr>
                <w:noProof/>
                <w:webHidden/>
              </w:rPr>
              <w:fldChar w:fldCharType="separate"/>
            </w:r>
            <w:r>
              <w:rPr>
                <w:noProof/>
                <w:webHidden/>
              </w:rPr>
              <w:t>46</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29" w:history="1">
            <w:r w:rsidRPr="00D27EC0">
              <w:rPr>
                <w:rStyle w:val="aff9"/>
                <w:noProof/>
              </w:rPr>
              <w:t>9.</w:t>
            </w:r>
            <w:r w:rsidRPr="00D27EC0">
              <w:rPr>
                <w:rStyle w:val="aff9"/>
                <w:rFonts w:hint="eastAsia"/>
                <w:noProof/>
              </w:rPr>
              <w:t>前期调研</w:t>
            </w:r>
            <w:r>
              <w:rPr>
                <w:noProof/>
                <w:webHidden/>
              </w:rPr>
              <w:tab/>
            </w:r>
            <w:r>
              <w:rPr>
                <w:noProof/>
                <w:webHidden/>
              </w:rPr>
              <w:fldChar w:fldCharType="begin"/>
            </w:r>
            <w:r>
              <w:rPr>
                <w:noProof/>
                <w:webHidden/>
              </w:rPr>
              <w:instrText xml:space="preserve"> PAGEREF _Toc460452829 \h </w:instrText>
            </w:r>
            <w:r>
              <w:rPr>
                <w:noProof/>
                <w:webHidden/>
              </w:rPr>
            </w:r>
            <w:r>
              <w:rPr>
                <w:noProof/>
                <w:webHidden/>
              </w:rPr>
              <w:fldChar w:fldCharType="separate"/>
            </w:r>
            <w:r>
              <w:rPr>
                <w:noProof/>
                <w:webHidden/>
              </w:rPr>
              <w:t>48</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30" w:history="1">
            <w:r w:rsidRPr="00D27EC0">
              <w:rPr>
                <w:rStyle w:val="aff9"/>
                <w:noProof/>
              </w:rPr>
              <w:t>10.</w:t>
            </w:r>
            <w:r w:rsidRPr="00D27EC0">
              <w:rPr>
                <w:rStyle w:val="aff9"/>
                <w:rFonts w:hint="eastAsia"/>
                <w:noProof/>
              </w:rPr>
              <w:t>中期小结</w:t>
            </w:r>
            <w:r>
              <w:rPr>
                <w:noProof/>
                <w:webHidden/>
              </w:rPr>
              <w:tab/>
            </w:r>
            <w:r>
              <w:rPr>
                <w:noProof/>
                <w:webHidden/>
              </w:rPr>
              <w:fldChar w:fldCharType="begin"/>
            </w:r>
            <w:r>
              <w:rPr>
                <w:noProof/>
                <w:webHidden/>
              </w:rPr>
              <w:instrText xml:space="preserve"> PAGEREF _Toc460452830 \h </w:instrText>
            </w:r>
            <w:r>
              <w:rPr>
                <w:noProof/>
                <w:webHidden/>
              </w:rPr>
            </w:r>
            <w:r>
              <w:rPr>
                <w:noProof/>
                <w:webHidden/>
              </w:rPr>
              <w:fldChar w:fldCharType="separate"/>
            </w:r>
            <w:r>
              <w:rPr>
                <w:noProof/>
                <w:webHidden/>
              </w:rPr>
              <w:t>50</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31" w:history="1">
            <w:r w:rsidRPr="00D27EC0">
              <w:rPr>
                <w:rStyle w:val="aff9"/>
                <w:rFonts w:hint="eastAsia"/>
                <w:noProof/>
              </w:rPr>
              <w:t>已完成的工作</w:t>
            </w:r>
            <w:r>
              <w:rPr>
                <w:noProof/>
                <w:webHidden/>
              </w:rPr>
              <w:tab/>
            </w:r>
            <w:r>
              <w:rPr>
                <w:noProof/>
                <w:webHidden/>
              </w:rPr>
              <w:fldChar w:fldCharType="begin"/>
            </w:r>
            <w:r>
              <w:rPr>
                <w:noProof/>
                <w:webHidden/>
              </w:rPr>
              <w:instrText xml:space="preserve"> PAGEREF _Toc460452831 \h </w:instrText>
            </w:r>
            <w:r>
              <w:rPr>
                <w:noProof/>
                <w:webHidden/>
              </w:rPr>
            </w:r>
            <w:r>
              <w:rPr>
                <w:noProof/>
                <w:webHidden/>
              </w:rPr>
              <w:fldChar w:fldCharType="separate"/>
            </w:r>
            <w:r>
              <w:rPr>
                <w:noProof/>
                <w:webHidden/>
              </w:rPr>
              <w:t>50</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32" w:history="1">
            <w:r w:rsidRPr="00D27EC0">
              <w:rPr>
                <w:rStyle w:val="aff9"/>
                <w:noProof/>
              </w:rPr>
              <w:t>11.</w:t>
            </w:r>
            <w:r w:rsidRPr="00D27EC0">
              <w:rPr>
                <w:rStyle w:val="aff9"/>
                <w:rFonts w:hint="eastAsia"/>
                <w:noProof/>
              </w:rPr>
              <w:t>后期实现</w:t>
            </w:r>
            <w:r>
              <w:rPr>
                <w:noProof/>
                <w:webHidden/>
              </w:rPr>
              <w:tab/>
            </w:r>
            <w:r>
              <w:rPr>
                <w:noProof/>
                <w:webHidden/>
              </w:rPr>
              <w:fldChar w:fldCharType="begin"/>
            </w:r>
            <w:r>
              <w:rPr>
                <w:noProof/>
                <w:webHidden/>
              </w:rPr>
              <w:instrText xml:space="preserve"> PAGEREF _Toc460452832 \h </w:instrText>
            </w:r>
            <w:r>
              <w:rPr>
                <w:noProof/>
                <w:webHidden/>
              </w:rPr>
            </w:r>
            <w:r>
              <w:rPr>
                <w:noProof/>
                <w:webHidden/>
              </w:rPr>
              <w:fldChar w:fldCharType="separate"/>
            </w:r>
            <w:r>
              <w:rPr>
                <w:noProof/>
                <w:webHidden/>
              </w:rPr>
              <w:t>51</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33" w:history="1">
            <w:r w:rsidRPr="00D27EC0">
              <w:rPr>
                <w:rStyle w:val="aff9"/>
                <w:noProof/>
              </w:rPr>
              <w:t>12</w:t>
            </w:r>
            <w:r w:rsidRPr="00D27EC0">
              <w:rPr>
                <w:rStyle w:val="aff9"/>
                <w:rFonts w:hint="eastAsia"/>
                <w:noProof/>
              </w:rPr>
              <w:t>．构想</w:t>
            </w:r>
            <w:r>
              <w:rPr>
                <w:noProof/>
                <w:webHidden/>
              </w:rPr>
              <w:tab/>
            </w:r>
            <w:r>
              <w:rPr>
                <w:noProof/>
                <w:webHidden/>
              </w:rPr>
              <w:fldChar w:fldCharType="begin"/>
            </w:r>
            <w:r>
              <w:rPr>
                <w:noProof/>
                <w:webHidden/>
              </w:rPr>
              <w:instrText xml:space="preserve"> PAGEREF _Toc460452833 \h </w:instrText>
            </w:r>
            <w:r>
              <w:rPr>
                <w:noProof/>
                <w:webHidden/>
              </w:rPr>
            </w:r>
            <w:r>
              <w:rPr>
                <w:noProof/>
                <w:webHidden/>
              </w:rPr>
              <w:fldChar w:fldCharType="separate"/>
            </w:r>
            <w:r>
              <w:rPr>
                <w:noProof/>
                <w:webHidden/>
              </w:rPr>
              <w:t>52</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34" w:history="1">
            <w:r w:rsidRPr="00D27EC0">
              <w:rPr>
                <w:rStyle w:val="aff9"/>
                <w:noProof/>
              </w:rPr>
              <w:t>12.1</w:t>
            </w:r>
            <w:r w:rsidRPr="00D27EC0">
              <w:rPr>
                <w:rStyle w:val="aff9"/>
                <w:rFonts w:hint="eastAsia"/>
                <w:noProof/>
              </w:rPr>
              <w:t>建设气象大数据开放平台</w:t>
            </w:r>
            <w:r>
              <w:rPr>
                <w:noProof/>
                <w:webHidden/>
              </w:rPr>
              <w:tab/>
            </w:r>
            <w:r>
              <w:rPr>
                <w:noProof/>
                <w:webHidden/>
              </w:rPr>
              <w:fldChar w:fldCharType="begin"/>
            </w:r>
            <w:r>
              <w:rPr>
                <w:noProof/>
                <w:webHidden/>
              </w:rPr>
              <w:instrText xml:space="preserve"> PAGEREF _Toc460452834 \h </w:instrText>
            </w:r>
            <w:r>
              <w:rPr>
                <w:noProof/>
                <w:webHidden/>
              </w:rPr>
            </w:r>
            <w:r>
              <w:rPr>
                <w:noProof/>
                <w:webHidden/>
              </w:rPr>
              <w:fldChar w:fldCharType="separate"/>
            </w:r>
            <w:r>
              <w:rPr>
                <w:noProof/>
                <w:webHidden/>
              </w:rPr>
              <w:t>52</w:t>
            </w:r>
            <w:r>
              <w:rPr>
                <w:noProof/>
                <w:webHidden/>
              </w:rPr>
              <w:fldChar w:fldCharType="end"/>
            </w:r>
          </w:hyperlink>
        </w:p>
        <w:p w:rsidR="008903A0" w:rsidRDefault="008903A0">
          <w:pPr>
            <w:pStyle w:val="2f8"/>
            <w:tabs>
              <w:tab w:val="right" w:leader="underscore" w:pos="8873"/>
            </w:tabs>
            <w:rPr>
              <w:rFonts w:asciiTheme="minorHAnsi" w:eastAsiaTheme="minorEastAsia" w:hAnsiTheme="minorHAnsi"/>
              <w:noProof/>
              <w:color w:val="auto"/>
              <w:kern w:val="2"/>
              <w:sz w:val="21"/>
              <w:szCs w:val="22"/>
              <w:lang w:val="en-US"/>
            </w:rPr>
          </w:pPr>
          <w:hyperlink w:anchor="_Toc460452835" w:history="1">
            <w:r w:rsidRPr="00D27EC0">
              <w:rPr>
                <w:rStyle w:val="aff9"/>
                <w:noProof/>
              </w:rPr>
              <w:t>12.2</w:t>
            </w:r>
            <w:r w:rsidRPr="00D27EC0">
              <w:rPr>
                <w:rStyle w:val="aff9"/>
                <w:rFonts w:hint="eastAsia"/>
                <w:noProof/>
              </w:rPr>
              <w:t>举办数据开放创新型应用大赛</w:t>
            </w:r>
            <w:r>
              <w:rPr>
                <w:noProof/>
                <w:webHidden/>
              </w:rPr>
              <w:tab/>
            </w:r>
            <w:r>
              <w:rPr>
                <w:noProof/>
                <w:webHidden/>
              </w:rPr>
              <w:fldChar w:fldCharType="begin"/>
            </w:r>
            <w:r>
              <w:rPr>
                <w:noProof/>
                <w:webHidden/>
              </w:rPr>
              <w:instrText xml:space="preserve"> PAGEREF _Toc460452835 \h </w:instrText>
            </w:r>
            <w:r>
              <w:rPr>
                <w:noProof/>
                <w:webHidden/>
              </w:rPr>
            </w:r>
            <w:r>
              <w:rPr>
                <w:noProof/>
                <w:webHidden/>
              </w:rPr>
              <w:fldChar w:fldCharType="separate"/>
            </w:r>
            <w:r>
              <w:rPr>
                <w:noProof/>
                <w:webHidden/>
              </w:rPr>
              <w:t>53</w:t>
            </w:r>
            <w:r>
              <w:rPr>
                <w:noProof/>
                <w:webHidden/>
              </w:rPr>
              <w:fldChar w:fldCharType="end"/>
            </w:r>
          </w:hyperlink>
        </w:p>
        <w:p w:rsidR="008903A0" w:rsidRDefault="008903A0">
          <w:pPr>
            <w:pStyle w:val="1f7"/>
            <w:rPr>
              <w:rFonts w:asciiTheme="minorHAnsi" w:eastAsiaTheme="minorEastAsia" w:hAnsiTheme="minorHAnsi"/>
              <w:noProof/>
              <w:color w:val="auto"/>
              <w:kern w:val="2"/>
              <w:sz w:val="21"/>
              <w:szCs w:val="22"/>
              <w:lang w:val="en-US"/>
            </w:rPr>
          </w:pPr>
          <w:hyperlink w:anchor="_Toc460452836" w:history="1">
            <w:r w:rsidRPr="00D27EC0">
              <w:rPr>
                <w:rStyle w:val="aff9"/>
                <w:noProof/>
              </w:rPr>
              <w:t>13.</w:t>
            </w:r>
            <w:r w:rsidRPr="00D27EC0">
              <w:rPr>
                <w:rStyle w:val="aff9"/>
                <w:rFonts w:hint="eastAsia"/>
                <w:noProof/>
              </w:rPr>
              <w:t>附录</w:t>
            </w:r>
            <w:r>
              <w:rPr>
                <w:noProof/>
                <w:webHidden/>
              </w:rPr>
              <w:tab/>
            </w:r>
            <w:r>
              <w:rPr>
                <w:noProof/>
                <w:webHidden/>
              </w:rPr>
              <w:fldChar w:fldCharType="begin"/>
            </w:r>
            <w:r>
              <w:rPr>
                <w:noProof/>
                <w:webHidden/>
              </w:rPr>
              <w:instrText xml:space="preserve"> PAGEREF _Toc460452836 \h </w:instrText>
            </w:r>
            <w:r>
              <w:rPr>
                <w:noProof/>
                <w:webHidden/>
              </w:rPr>
            </w:r>
            <w:r>
              <w:rPr>
                <w:noProof/>
                <w:webHidden/>
              </w:rPr>
              <w:fldChar w:fldCharType="separate"/>
            </w:r>
            <w:r>
              <w:rPr>
                <w:noProof/>
                <w:webHidden/>
              </w:rPr>
              <w:t>54</w:t>
            </w:r>
            <w:r>
              <w:rPr>
                <w:noProof/>
                <w:webHidden/>
              </w:rPr>
              <w:fldChar w:fldCharType="end"/>
            </w:r>
          </w:hyperlink>
        </w:p>
        <w:p w:rsidR="003763BD" w:rsidRDefault="003763BD">
          <w:r>
            <w:fldChar w:fldCharType="end"/>
          </w:r>
        </w:p>
      </w:sdtContent>
    </w:sdt>
    <w:p w:rsidR="00B1144C" w:rsidRPr="00CF025F" w:rsidRDefault="00B1144C" w:rsidP="00152844">
      <w:pPr>
        <w:sectPr w:rsidR="00B1144C" w:rsidRPr="00CF025F">
          <w:headerReference w:type="even" r:id="rId11"/>
          <w:headerReference w:type="default" r:id="rId12"/>
          <w:footerReference w:type="even" r:id="rId13"/>
          <w:footerReference w:type="default" r:id="rId14"/>
          <w:headerReference w:type="first" r:id="rId15"/>
          <w:footerReference w:type="first" r:id="rId16"/>
          <w:pgSz w:w="11907" w:h="16839" w:code="1"/>
          <w:pgMar w:top="2678" w:right="1512" w:bottom="1913" w:left="1512" w:header="918" w:footer="709" w:gutter="0"/>
          <w:pgNumType w:start="0"/>
          <w:cols w:space="720"/>
          <w:titlePg/>
          <w:docGrid w:linePitch="360"/>
        </w:sectPr>
      </w:pPr>
    </w:p>
    <w:p w:rsidR="00B1144C" w:rsidRPr="00CF025F" w:rsidRDefault="007A7B26" w:rsidP="00152844">
      <w:pPr>
        <w:pStyle w:val="1"/>
      </w:pPr>
      <w:bookmarkStart w:id="1" w:name="_Toc460452768"/>
      <w:r>
        <w:rPr>
          <w:rFonts w:hint="eastAsia"/>
        </w:rPr>
        <w:lastRenderedPageBreak/>
        <w:t>1.</w:t>
      </w:r>
      <w:r>
        <w:t>调查的背景和意义</w:t>
      </w:r>
      <w:bookmarkEnd w:id="1"/>
    </w:p>
    <w:p w:rsidR="007A7B26" w:rsidRPr="00623992" w:rsidRDefault="007A7B26" w:rsidP="00152844">
      <w:r w:rsidRPr="00623992">
        <w:rPr>
          <w:rFonts w:hint="eastAsia"/>
        </w:rPr>
        <w:t>据贵阳大数据交易所发布的《2016年中国大数据交易产业白皮书》数据显示，2014年中国大数据产业规模大约为1038亿元，而2015年产业整体规模达到1692亿元，增长率达63.01%。白皮书预计：到2020年，我国大数据产业市场规模将达到8228.81亿元。2015年，我国政府大数据应用</w:t>
      </w:r>
      <w:proofErr w:type="gramStart"/>
      <w:r w:rsidRPr="00623992">
        <w:rPr>
          <w:rFonts w:hint="eastAsia"/>
        </w:rPr>
        <w:t>额依然</w:t>
      </w:r>
      <w:proofErr w:type="gramEnd"/>
      <w:r w:rsidRPr="00623992">
        <w:rPr>
          <w:rFonts w:hint="eastAsia"/>
        </w:rPr>
        <w:t>占比最高，达到11.38%；其次是电信和金融股行业，份额分别为9.35%和8.90%；电商、医疗和能源行业紧随其后。中国在大数据邻域仍处于起步发展阶段，但各地各行业发展大数据积极性较高，市场规模增益明显。</w:t>
      </w:r>
    </w:p>
    <w:p w:rsidR="007A7B26" w:rsidRPr="00623992" w:rsidRDefault="007A7B26" w:rsidP="00152844">
      <w:r w:rsidRPr="00623992">
        <w:rPr>
          <w:rFonts w:hint="eastAsia"/>
        </w:rPr>
        <w:t>国际市场上，英美等国家早就将“大数据战略”上升为国家战略层次。奥巴马政府早在2012年宣布投资2亿美元拉动大数据相关产业发展。英国在2013年年初也宣布，将注资6亿英镑发展8类高新技术，大数据独揽其中1.89亿。“数据是新的石油,是本世纪最为珍贵的财产。”大数据正在改变各国综合国力，重塑未来国际战略格局。</w:t>
      </w:r>
    </w:p>
    <w:p w:rsidR="007A7B26" w:rsidRPr="00623992" w:rsidRDefault="00623992" w:rsidP="00152844">
      <w:r>
        <w:rPr>
          <w:rFonts w:hint="eastAsia"/>
        </w:rPr>
        <w:t xml:space="preserve"> </w:t>
      </w:r>
      <w:r w:rsidR="007A7B26" w:rsidRPr="00623992">
        <w:rPr>
          <w:rFonts w:hint="eastAsia"/>
        </w:rPr>
        <w:t>国家《十三五规划纲要》中提出实施国家大数据战略,把大数据作为基础性战略资源。纲要中首次在国家层面推出了“公共数据资源开放”的概念，将政府数据开放列为了中国大数据发展的10大关键工程。纲要设定了两个关键目标：2018年底前将上线国家政府数据统一开放平台，以及2020年底前“逐步实现信用、交通、医疗、卫生、就业、社保、地理、文化、教育、科技、资源、农业、环境、安监、金融、质量、统计、气象、海洋、企业登记监管等民生保障服务相关领域的政府数据集向社会开放”，至此数据“开放</w:t>
      </w:r>
      <w:r w:rsidR="007A7B26" w:rsidRPr="00623992">
        <w:t>”</w:t>
      </w:r>
      <w:r w:rsidR="007A7B26" w:rsidRPr="00623992">
        <w:rPr>
          <w:rFonts w:hint="eastAsia"/>
        </w:rPr>
        <w:t>在中国才加入了主流舆论的队伍。</w:t>
      </w:r>
    </w:p>
    <w:p w:rsidR="007A7B26" w:rsidRPr="00623992" w:rsidRDefault="007A7B26" w:rsidP="00152844">
      <w:r w:rsidRPr="00623992">
        <w:t>随着</w:t>
      </w:r>
      <w:hyperlink r:id="rId17" w:history="1">
        <w:r w:rsidRPr="00623992">
          <w:rPr>
            <w:rFonts w:hint="eastAsia"/>
          </w:rPr>
          <w:t>信息化</w:t>
        </w:r>
      </w:hyperlink>
      <w:r w:rsidRPr="00623992">
        <w:rPr>
          <w:rFonts w:hint="eastAsia"/>
        </w:rPr>
        <w:t>发展进入</w:t>
      </w:r>
      <w:hyperlink r:id="rId18" w:history="1">
        <w:r w:rsidRPr="00623992">
          <w:rPr>
            <w:rFonts w:hint="eastAsia"/>
          </w:rPr>
          <w:t>移动</w:t>
        </w:r>
      </w:hyperlink>
      <w:hyperlink r:id="rId19" w:history="1">
        <w:r w:rsidRPr="00623992">
          <w:rPr>
            <w:rFonts w:hint="eastAsia"/>
          </w:rPr>
          <w:t>互联网</w:t>
        </w:r>
      </w:hyperlink>
      <w:r w:rsidRPr="00623992">
        <w:rPr>
          <w:rFonts w:hint="eastAsia"/>
        </w:rPr>
        <w:t>和</w:t>
      </w:r>
      <w:hyperlink r:id="rId20" w:history="1">
        <w:r w:rsidRPr="00623992">
          <w:rPr>
            <w:rFonts w:hint="eastAsia"/>
          </w:rPr>
          <w:t>大数据</w:t>
        </w:r>
      </w:hyperlink>
      <w:r w:rsidRPr="00623992">
        <w:rPr>
          <w:rFonts w:hint="eastAsia"/>
        </w:rPr>
        <w:t>时代，数据的价值愈发凸现。2009年，美国率先开通政府数据服务网。至今，全球已有63个国家和地区推进政府数据开放，法国、新加坡等甚至将政府数据开放纳入国家大数据发展战略。而通过开放政府数据促进社会转型，带动大数据产业发展，已经成为各国普遍共识。</w:t>
      </w:r>
    </w:p>
    <w:p w:rsidR="007A7B26" w:rsidRPr="00623992" w:rsidRDefault="007A7B26" w:rsidP="00152844">
      <w:r w:rsidRPr="00623992">
        <w:rPr>
          <w:rFonts w:hint="eastAsia"/>
        </w:rPr>
        <w:t>其实，在2015年前，中国一些地方政府早已开始了政府数据开放的试验。2014年中旬，上海市政府</w:t>
      </w:r>
      <w:r w:rsidRPr="00623992">
        <w:t>率先实行政府数据资源向社会开放，出自28个市级政府部门、涵盖11个领域的190项数据内容将成为今年重点开放对象。市经</w:t>
      </w:r>
      <w:proofErr w:type="gramStart"/>
      <w:r w:rsidRPr="00623992">
        <w:t>信委此次</w:t>
      </w:r>
      <w:proofErr w:type="gramEnd"/>
      <w:r w:rsidRPr="00623992">
        <w:t>印发的《2014年度上海市政府数据资源向社会开放工作计划》共涵盖公共安全、公共服务、交通服务、</w:t>
      </w:r>
      <w:hyperlink r:id="rId21" w:history="1"/>
      <w:hyperlink r:id="rId22" w:history="1">
        <w:r w:rsidRPr="00623992">
          <w:rPr>
            <w:rFonts w:hint="eastAsia"/>
          </w:rPr>
          <w:t>教育</w:t>
        </w:r>
      </w:hyperlink>
      <w:r w:rsidRPr="00623992">
        <w:rPr>
          <w:rFonts w:hint="eastAsia"/>
        </w:rPr>
        <w:t>科技、</w:t>
      </w:r>
      <w:hyperlink r:id="rId23" w:history="1"/>
      <w:hyperlink r:id="rId24" w:history="1"/>
      <w:hyperlink r:id="rId25" w:history="1">
        <w:r w:rsidRPr="00623992">
          <w:rPr>
            <w:rFonts w:hint="eastAsia"/>
          </w:rPr>
          <w:t>金融</w:t>
        </w:r>
      </w:hyperlink>
      <w:r w:rsidRPr="00623992">
        <w:rPr>
          <w:rFonts w:hint="eastAsia"/>
        </w:rPr>
        <w:t>服务、</w:t>
      </w:r>
      <w:hyperlink r:id="rId26" w:history="1"/>
      <w:hyperlink r:id="rId27" w:history="1">
        <w:r w:rsidRPr="00623992">
          <w:rPr>
            <w:rFonts w:hint="eastAsia"/>
          </w:rPr>
          <w:t>能源</w:t>
        </w:r>
      </w:hyperlink>
      <w:r w:rsidRPr="00623992">
        <w:rPr>
          <w:rFonts w:hint="eastAsia"/>
        </w:rPr>
        <w:t>环境、健康</w:t>
      </w:r>
      <w:hyperlink r:id="rId28" w:history="1">
        <w:r w:rsidRPr="00623992">
          <w:rPr>
            <w:rFonts w:hint="eastAsia"/>
          </w:rPr>
          <w:t>卫生</w:t>
        </w:r>
      </w:hyperlink>
      <w:r w:rsidRPr="00623992">
        <w:rPr>
          <w:rFonts w:hint="eastAsia"/>
        </w:rPr>
        <w:t>、</w:t>
      </w:r>
      <w:hyperlink r:id="rId29" w:history="1">
        <w:r w:rsidRPr="00623992">
          <w:rPr>
            <w:rFonts w:hint="eastAsia"/>
          </w:rPr>
          <w:t>文化</w:t>
        </w:r>
      </w:hyperlink>
      <w:r w:rsidRPr="00623992">
        <w:rPr>
          <w:rFonts w:hint="eastAsia"/>
        </w:rPr>
        <w:t>娱乐等11个领域，开放的市级政府部门数量是原先的3倍。其中，地理位置类的数据资源将全面开放，市场监管类数据也成为开放重点，并大力推进交通数据资源开放。此外，北京、广东佛山、贵州等地也走在全国前列。</w:t>
      </w:r>
    </w:p>
    <w:p w:rsidR="007A7B26" w:rsidRPr="00623992" w:rsidRDefault="007A7B26" w:rsidP="00152844">
      <w:r w:rsidRPr="00623992">
        <w:rPr>
          <w:rFonts w:hint="eastAsia"/>
        </w:rPr>
        <w:t>那这些地方政府的数据开放试验成效如何呢？2015年中，一项名为“中国开放数据探显镜(opendatalens.cn)”的研究，选取了有代表性的7个地方政府开放数据项目进行评估。截至2015年5月20日，这7个地方共发布了1946个数据集，其平均可机读率为84.1%。但</w:t>
      </w:r>
      <w:proofErr w:type="gramStart"/>
      <w:r w:rsidRPr="00623992">
        <w:rPr>
          <w:rFonts w:hint="eastAsia"/>
        </w:rPr>
        <w:t>若考察</w:t>
      </w:r>
      <w:proofErr w:type="gramEnd"/>
      <w:r w:rsidRPr="00623992">
        <w:rPr>
          <w:rFonts w:hint="eastAsia"/>
        </w:rPr>
        <w:t>各地数据的授权条款，则发现无一满足开放标准。虽有行动，但却游离于国际通行的“开放标准”之外。开放，至少需要满足两个方面。其一，“机器可读”，即为机器所理解而能自动解析的格式。</w:t>
      </w:r>
    </w:p>
    <w:p w:rsidR="007A7B26" w:rsidRPr="00623992" w:rsidRDefault="007A7B26" w:rsidP="00152844">
      <w:r w:rsidRPr="00623992">
        <w:rPr>
          <w:rFonts w:hint="eastAsia"/>
        </w:rPr>
        <w:t>其二，在法律层面，即数据的授权条款应能保障使用者在信息获取、使用、再传播中不受任何限制。对于中国现有的数据开放工作而言，长期缺乏对“开放”的诠释和定位。</w:t>
      </w:r>
    </w:p>
    <w:p w:rsidR="007A7B26" w:rsidRPr="00623992" w:rsidRDefault="007A7B26" w:rsidP="00152844">
      <w:r w:rsidRPr="00623992">
        <w:rPr>
          <w:rFonts w:hint="eastAsia"/>
        </w:rPr>
        <w:lastRenderedPageBreak/>
        <w:t>“数据是新的石油,是本世纪最为珍贵的财产。”但大数据开放本身基于数据的“自由”属性，决定着其不作为“垄断性”资源存在于市场，天生具备公共属性。而各级地方政府并没有很好的全局意识，甚至将其视为抢占大数据产业发展先机的优势条件。此外，政府部门是社会信息的主要控制者，其信息又分别被不同部门和区域控制，而各部门地区的数据标准各异，信息资源难以共享。各级部门掌握的仅仅是完整数据链的一个结点，而断裂的数据链称不上高质量的数据。</w:t>
      </w:r>
    </w:p>
    <w:p w:rsidR="007A7B26" w:rsidRPr="00623992" w:rsidRDefault="007A7B26" w:rsidP="00152844">
      <w:r w:rsidRPr="00623992">
        <w:rPr>
          <w:rFonts w:hint="eastAsia"/>
        </w:rPr>
        <w:t>最主要的矛盾还存在于，关键数据保密与开放之间的那根警戒线。我们需要相关信息保密，确保我们的个人关键信息不泄露，乃至上升到国家安全的层面。二是，数据开放是整个时代的大趋势。若处理不恰当，极有可能导致，该保密的信息没保密住，该公开的信息也没公开。</w:t>
      </w:r>
    </w:p>
    <w:p w:rsidR="007A7B26" w:rsidRPr="00623992" w:rsidRDefault="007A7B26" w:rsidP="00152844">
      <w:r w:rsidRPr="00623992">
        <w:rPr>
          <w:rFonts w:hint="eastAsia"/>
        </w:rPr>
        <w:t>本次社会实践正是围绕“大数据的社会环境”，通过问卷、走访调查等多种形式各异的方式，了解社会各领域人士对“大数据开放”的理解程度。使用了针对性的主观题为主的问卷，了解政府部门、企业、高校等专业人员以及部分社会人士对“大数据开放”服务生活职业的切实感受，还有他们对数据开放带来的安全问题</w:t>
      </w:r>
      <w:proofErr w:type="gramStart"/>
      <w:r w:rsidRPr="00623992">
        <w:rPr>
          <w:rFonts w:hint="eastAsia"/>
        </w:rPr>
        <w:t>等热议话题</w:t>
      </w:r>
      <w:proofErr w:type="gramEnd"/>
      <w:r w:rsidRPr="00623992">
        <w:rPr>
          <w:rFonts w:hint="eastAsia"/>
        </w:rPr>
        <w:t>的所思所想。</w:t>
      </w:r>
    </w:p>
    <w:p w:rsidR="00152844" w:rsidRDefault="007A7B26" w:rsidP="00152844">
      <w:r w:rsidRPr="00623992">
        <w:rPr>
          <w:rFonts w:hint="eastAsia"/>
        </w:rPr>
        <w:t>我们正处于数字时代，开放数据将会带来巨大的生产力。即使短时间内开放数据看不到商业价值，但随着技术的日益完善，将数据转化为资产，转化为巨大的社会生产力，为居民提供更为便利的社会服务，为企业实现更大的商业价值。</w:t>
      </w:r>
    </w:p>
    <w:p w:rsidR="007A7B26" w:rsidRPr="00623992" w:rsidRDefault="007A7B26" w:rsidP="00152844">
      <w:r w:rsidRPr="00623992">
        <w:rPr>
          <w:rFonts w:hint="eastAsia"/>
        </w:rPr>
        <w:t>本次社会实践也试图找到各个社会组成之间在大数据开放上面的矛盾点。在政府、企业、普通百姓这三个大类之间找到彼此利益最大化的实现点和矛盾点。通过缜密的调研、分析找出解决方法，推动整个社会的大数据开放脚步。</w:t>
      </w:r>
    </w:p>
    <w:p w:rsidR="00020DB7" w:rsidRDefault="00152844">
      <w:r>
        <w:br w:type="page"/>
      </w:r>
    </w:p>
    <w:p w:rsidR="00020DB7" w:rsidRDefault="00020DB7" w:rsidP="00020DB7">
      <w:pPr>
        <w:pStyle w:val="1"/>
      </w:pPr>
      <w:bookmarkStart w:id="2" w:name="_Toc460452769"/>
      <w:r w:rsidRPr="00020DB7">
        <w:rPr>
          <w:rFonts w:hint="eastAsia"/>
        </w:rPr>
        <w:lastRenderedPageBreak/>
        <w:t>2.调查对象的基本情况</w:t>
      </w:r>
      <w:bookmarkEnd w:id="2"/>
    </w:p>
    <w:p w:rsidR="00603EE8" w:rsidRDefault="00020DB7" w:rsidP="00603EE8">
      <w:r>
        <w:rPr>
          <w:rFonts w:hint="eastAsia"/>
        </w:rPr>
        <w:t>此次实践活动从政府部门、大数据相关企业、重点高校以及社会群众四大方面着手进行调研。</w:t>
      </w:r>
    </w:p>
    <w:p w:rsidR="00020DB7" w:rsidRDefault="00020DB7" w:rsidP="00603EE8">
      <w:r>
        <w:rPr>
          <w:rFonts w:hint="eastAsia"/>
        </w:rPr>
        <w:t>本课题调研以问卷调研与试点调研为主，其中对政府、企业的调研以访谈调研形式开展，涉及中国气象科学研究院，上海市气象局，中国电信，浙江物产等多个政府部门及相关企业。对重点高校的调研采用访谈与问卷相结合的形式开展，涉及华东师范大学、复旦大学医学院、上海大学、电子科技大学等重点高校的学校部门、教师与学生。对于对社会群众的调研主要以问卷调查的形式开展，并辅以部分采访，涉及各年龄段，各行业群体。基本情况简介如下：</w:t>
      </w:r>
    </w:p>
    <w:p w:rsidR="00020DB7" w:rsidRDefault="00020DB7" w:rsidP="00020DB7"/>
    <w:p w:rsidR="00020DB7" w:rsidRDefault="00020DB7" w:rsidP="00603EE8">
      <w:pPr>
        <w:pStyle w:val="21"/>
      </w:pPr>
      <w:bookmarkStart w:id="3" w:name="_Toc460452770"/>
      <w:r>
        <w:rPr>
          <w:rFonts w:hint="eastAsia"/>
        </w:rPr>
        <w:t xml:space="preserve">2.1 </w:t>
      </w:r>
      <w:r>
        <w:rPr>
          <w:rFonts w:hint="eastAsia"/>
        </w:rPr>
        <w:t>政府部门</w:t>
      </w:r>
      <w:bookmarkEnd w:id="3"/>
    </w:p>
    <w:p w:rsidR="00020DB7" w:rsidRDefault="00020DB7" w:rsidP="00603EE8">
      <w:pPr>
        <w:pStyle w:val="31"/>
      </w:pPr>
      <w:bookmarkStart w:id="4" w:name="_Toc460452771"/>
      <w:r>
        <w:rPr>
          <w:rFonts w:hint="eastAsia"/>
        </w:rPr>
        <w:t>2.1.1</w:t>
      </w:r>
      <w:r>
        <w:rPr>
          <w:rFonts w:hint="eastAsia"/>
        </w:rPr>
        <w:t>中国气象科学研究院</w:t>
      </w:r>
      <w:bookmarkEnd w:id="4"/>
    </w:p>
    <w:p w:rsidR="00020DB7" w:rsidRDefault="00603EE8" w:rsidP="00603EE8">
      <w:r>
        <w:rPr>
          <w:rFonts w:hint="eastAsia"/>
          <w:noProof/>
        </w:rPr>
        <w:drawing>
          <wp:anchor distT="0" distB="0" distL="114300" distR="114300" simplePos="0" relativeHeight="251648000" behindDoc="0" locked="0" layoutInCell="1" allowOverlap="1" wp14:anchorId="7E0AA44C" wp14:editId="794DE214">
            <wp:simplePos x="0" y="0"/>
            <wp:positionH relativeFrom="column">
              <wp:posOffset>4608830</wp:posOffset>
            </wp:positionH>
            <wp:positionV relativeFrom="paragraph">
              <wp:posOffset>276860</wp:posOffset>
            </wp:positionV>
            <wp:extent cx="1335405" cy="1335405"/>
            <wp:effectExtent l="0" t="0" r="17145" b="17145"/>
            <wp:wrapSquare wrapText="bothSides"/>
            <wp:docPr id="2" name="图片 2" descr="03087bf40ad162d9ce86b53416dfa9ec8a13c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087bf40ad162d9ce86b53416dfa9ec8a13cdaa"/>
                    <pic:cNvPicPr>
                      <a:picLocks noChangeAspect="1"/>
                    </pic:cNvPicPr>
                  </pic:nvPicPr>
                  <pic:blipFill>
                    <a:blip r:embed="rId30"/>
                    <a:stretch>
                      <a:fillRect/>
                    </a:stretch>
                  </pic:blipFill>
                  <pic:spPr>
                    <a:xfrm>
                      <a:off x="0" y="0"/>
                      <a:ext cx="1335405" cy="1335405"/>
                    </a:xfrm>
                    <a:prstGeom prst="rect">
                      <a:avLst/>
                    </a:prstGeom>
                  </pic:spPr>
                </pic:pic>
              </a:graphicData>
            </a:graphic>
          </wp:anchor>
        </w:drawing>
      </w:r>
      <w:r w:rsidR="00020DB7">
        <w:rPr>
          <w:rFonts w:hint="eastAsia"/>
        </w:rPr>
        <w:t>中国气象科学研究院，其前身为1956年8月成立的中央气象科学研究所，1978年更名为中央气象局气象科学研究院，1991年更为现名；是中国大气科学领域学科种类最多、规模最大的科研机构，也是中国大气科学研究，特别是应用基础研究和技术开发的中坚和高层次人才的培养基地。中国气象科学研究院以灾害天气、气候与气候系统、大气成分、雷电防护与大气探测、人工影响天气、生态环境与农业气象、数值模式等为研究主攻方向。研究院设有6个职能处，6个研究所（中心）、1个国家重点开放实验室、2个中国气象局部门级重点开放实验室；有正研级科研人员54名，</w:t>
      </w:r>
      <w:proofErr w:type="gramStart"/>
      <w:r w:rsidR="00020DB7">
        <w:rPr>
          <w:rFonts w:hint="eastAsia"/>
        </w:rPr>
        <w:t>副研级</w:t>
      </w:r>
      <w:proofErr w:type="gramEnd"/>
      <w:r w:rsidR="00020DB7">
        <w:rPr>
          <w:rFonts w:hint="eastAsia"/>
        </w:rPr>
        <w:t>科研人员99名；共培养博士研究生95名、硕士研究生570名。</w:t>
      </w:r>
    </w:p>
    <w:p w:rsidR="00020DB7" w:rsidRDefault="00603EE8" w:rsidP="00020DB7">
      <w:pPr>
        <w:rPr>
          <w:bCs/>
        </w:rPr>
      </w:pPr>
      <w:r>
        <w:rPr>
          <w:rFonts w:hint="eastAsia"/>
          <w:bCs/>
          <w:noProof/>
        </w:rPr>
        <w:drawing>
          <wp:anchor distT="0" distB="0" distL="114300" distR="114300" simplePos="0" relativeHeight="251660288" behindDoc="0" locked="0" layoutInCell="1" allowOverlap="1" wp14:anchorId="0DB7DA7C" wp14:editId="614574D4">
            <wp:simplePos x="0" y="0"/>
            <wp:positionH relativeFrom="column">
              <wp:posOffset>4562475</wp:posOffset>
            </wp:positionH>
            <wp:positionV relativeFrom="paragraph">
              <wp:posOffset>294005</wp:posOffset>
            </wp:positionV>
            <wp:extent cx="1314450" cy="1314450"/>
            <wp:effectExtent l="0" t="0" r="0" b="0"/>
            <wp:wrapSquare wrapText="bothSides"/>
            <wp:docPr id="6" name="图片 6" descr="u=531970881,4274283804&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531970881,4274283804&amp;fm=21&amp;gp=0"/>
                    <pic:cNvPicPr>
                      <a:picLocks noChangeAspect="1"/>
                    </pic:cNvPicPr>
                  </pic:nvPicPr>
                  <pic:blipFill>
                    <a:blip r:embed="rId31"/>
                    <a:stretch>
                      <a:fillRect/>
                    </a:stretch>
                  </pic:blipFill>
                  <pic:spPr>
                    <a:xfrm>
                      <a:off x="0" y="0"/>
                      <a:ext cx="1314450" cy="1314450"/>
                    </a:xfrm>
                    <a:prstGeom prst="rect">
                      <a:avLst/>
                    </a:prstGeom>
                  </pic:spPr>
                </pic:pic>
              </a:graphicData>
            </a:graphic>
          </wp:anchor>
        </w:drawing>
      </w:r>
    </w:p>
    <w:p w:rsidR="00020DB7" w:rsidRDefault="00020DB7" w:rsidP="00603EE8">
      <w:pPr>
        <w:pStyle w:val="31"/>
      </w:pPr>
      <w:bookmarkStart w:id="5" w:name="_Toc460452772"/>
      <w:r>
        <w:rPr>
          <w:rFonts w:hint="eastAsia"/>
        </w:rPr>
        <w:t>2.1.2</w:t>
      </w:r>
      <w:r>
        <w:rPr>
          <w:rFonts w:hint="eastAsia"/>
        </w:rPr>
        <w:t>上海市气象局</w:t>
      </w:r>
      <w:bookmarkEnd w:id="5"/>
    </w:p>
    <w:p w:rsidR="00020DB7" w:rsidRDefault="00020DB7" w:rsidP="00603EE8">
      <w:r>
        <w:rPr>
          <w:rFonts w:hint="eastAsia"/>
        </w:rPr>
        <w:t>上海市气象局实行上级气象主管机构与本级人民政府双重领导，以上级气象主管机构领导为主的管理体制，在上级气象主管机构和本级人民政府领导下，根据授权承担上海行政区域内气象工作的政府行政管理职能，依法履行《中华人民共和国气象法》和气象主管机构的各项职责。</w:t>
      </w:r>
    </w:p>
    <w:p w:rsidR="00020DB7" w:rsidRDefault="00020DB7" w:rsidP="00020DB7">
      <w:pPr>
        <w:rPr>
          <w:rFonts w:hint="eastAsia"/>
          <w:bCs/>
        </w:rPr>
      </w:pPr>
    </w:p>
    <w:p w:rsidR="00020DB7" w:rsidRDefault="00020DB7" w:rsidP="00603EE8">
      <w:pPr>
        <w:pStyle w:val="21"/>
      </w:pPr>
      <w:bookmarkStart w:id="6" w:name="_Toc460452773"/>
      <w:r>
        <w:rPr>
          <w:rFonts w:hint="eastAsia"/>
        </w:rPr>
        <w:t xml:space="preserve">2.2 </w:t>
      </w:r>
      <w:r>
        <w:rPr>
          <w:rFonts w:hint="eastAsia"/>
        </w:rPr>
        <w:t>相关企业</w:t>
      </w:r>
      <w:bookmarkEnd w:id="6"/>
    </w:p>
    <w:p w:rsidR="00020DB7" w:rsidRDefault="00603EE8" w:rsidP="00603EE8">
      <w:pPr>
        <w:pStyle w:val="31"/>
      </w:pPr>
      <w:bookmarkStart w:id="7" w:name="_Toc460452774"/>
      <w:r>
        <w:rPr>
          <w:rFonts w:hint="eastAsia"/>
          <w:noProof/>
        </w:rPr>
        <w:lastRenderedPageBreak/>
        <w:drawing>
          <wp:anchor distT="0" distB="0" distL="114300" distR="114300" simplePos="0" relativeHeight="251667456" behindDoc="0" locked="0" layoutInCell="1" allowOverlap="1" wp14:anchorId="38B5D8B2" wp14:editId="334700AD">
            <wp:simplePos x="0" y="0"/>
            <wp:positionH relativeFrom="column">
              <wp:posOffset>4052570</wp:posOffset>
            </wp:positionH>
            <wp:positionV relativeFrom="paragraph">
              <wp:posOffset>-27305</wp:posOffset>
            </wp:positionV>
            <wp:extent cx="1496060" cy="1496060"/>
            <wp:effectExtent l="0" t="0" r="8890" b="8890"/>
            <wp:wrapSquare wrapText="bothSides"/>
            <wp:docPr id="7" name="图片 7" descr="u=1467316085,3886388750&amp;fm=20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1467316085,3886388750&amp;fm=206&amp;gp=0"/>
                    <pic:cNvPicPr>
                      <a:picLocks noChangeAspect="1"/>
                    </pic:cNvPicPr>
                  </pic:nvPicPr>
                  <pic:blipFill>
                    <a:blip r:embed="rId32"/>
                    <a:stretch>
                      <a:fillRect/>
                    </a:stretch>
                  </pic:blipFill>
                  <pic:spPr>
                    <a:xfrm>
                      <a:off x="0" y="0"/>
                      <a:ext cx="1496060" cy="1496060"/>
                    </a:xfrm>
                    <a:prstGeom prst="rect">
                      <a:avLst/>
                    </a:prstGeom>
                  </pic:spPr>
                </pic:pic>
              </a:graphicData>
            </a:graphic>
          </wp:anchor>
        </w:drawing>
      </w:r>
      <w:r w:rsidR="00020DB7">
        <w:rPr>
          <w:rFonts w:hint="eastAsia"/>
        </w:rPr>
        <w:t>2.2.1</w:t>
      </w:r>
      <w:r w:rsidR="00020DB7">
        <w:rPr>
          <w:rFonts w:hint="eastAsia"/>
        </w:rPr>
        <w:t>中国电信</w:t>
      </w:r>
      <w:bookmarkEnd w:id="7"/>
    </w:p>
    <w:p w:rsidR="00020DB7" w:rsidRDefault="00020DB7" w:rsidP="00603EE8">
      <w:r>
        <w:rPr>
          <w:rFonts w:hint="eastAsia"/>
        </w:rPr>
        <w:t>中国电信集团公司是我国特大型国有通信企业、上海</w:t>
      </w:r>
      <w:proofErr w:type="gramStart"/>
      <w:r>
        <w:rPr>
          <w:rFonts w:hint="eastAsia"/>
        </w:rPr>
        <w:t>世</w:t>
      </w:r>
      <w:proofErr w:type="gramEnd"/>
      <w:r>
        <w:rPr>
          <w:rFonts w:hint="eastAsia"/>
        </w:rPr>
        <w:t>博会全球合作伙伴，连续多年入选"世界500强企业"，主要经营固定电话、移动通信、卫星通信、互联网接入及应用等综合信息服务。截至到2011年上半年，拥有固定电话用户1.94亿户，移动电话用户（CDMA）6236万户，宽带用户 6174万户；集团公司总资产6322亿元，人员67万人。2016年5月，国务院首批双创“企业示范基地”。</w:t>
      </w:r>
    </w:p>
    <w:p w:rsidR="00020DB7" w:rsidRDefault="00020DB7" w:rsidP="00020DB7">
      <w:pPr>
        <w:rPr>
          <w:bCs/>
        </w:rPr>
      </w:pPr>
    </w:p>
    <w:p w:rsidR="00020DB7" w:rsidRDefault="00020DB7" w:rsidP="00603EE8">
      <w:pPr>
        <w:pStyle w:val="31"/>
      </w:pPr>
      <w:bookmarkStart w:id="8" w:name="_Toc460452775"/>
      <w:r>
        <w:rPr>
          <w:rFonts w:hint="eastAsia"/>
        </w:rPr>
        <w:t xml:space="preserve">2.2.2 </w:t>
      </w:r>
      <w:r>
        <w:rPr>
          <w:rFonts w:hint="eastAsia"/>
        </w:rPr>
        <w:t>浙江物产</w:t>
      </w:r>
      <w:bookmarkEnd w:id="8"/>
    </w:p>
    <w:p w:rsidR="00020DB7" w:rsidRDefault="00603EE8" w:rsidP="00020DB7">
      <w:pPr>
        <w:rPr>
          <w:bCs/>
        </w:rPr>
      </w:pPr>
      <w:r>
        <w:rPr>
          <w:rFonts w:hint="eastAsia"/>
          <w:noProof/>
        </w:rPr>
        <w:drawing>
          <wp:anchor distT="0" distB="0" distL="114300" distR="114300" simplePos="0" relativeHeight="251675648" behindDoc="0" locked="0" layoutInCell="1" allowOverlap="1" wp14:anchorId="095BE684" wp14:editId="25A6FB45">
            <wp:simplePos x="0" y="0"/>
            <wp:positionH relativeFrom="column">
              <wp:posOffset>2867025</wp:posOffset>
            </wp:positionH>
            <wp:positionV relativeFrom="paragraph">
              <wp:posOffset>428625</wp:posOffset>
            </wp:positionV>
            <wp:extent cx="3260090" cy="1191895"/>
            <wp:effectExtent l="0" t="0" r="16510" b="8255"/>
            <wp:wrapSquare wrapText="bothSides"/>
            <wp:docPr id="8" name="图片 8"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下载"/>
                    <pic:cNvPicPr>
                      <a:picLocks noChangeAspect="1"/>
                    </pic:cNvPicPr>
                  </pic:nvPicPr>
                  <pic:blipFill>
                    <a:blip r:embed="rId33"/>
                    <a:stretch>
                      <a:fillRect/>
                    </a:stretch>
                  </pic:blipFill>
                  <pic:spPr>
                    <a:xfrm>
                      <a:off x="0" y="0"/>
                      <a:ext cx="3260090" cy="1191895"/>
                    </a:xfrm>
                    <a:prstGeom prst="rect">
                      <a:avLst/>
                    </a:prstGeom>
                  </pic:spPr>
                </pic:pic>
              </a:graphicData>
            </a:graphic>
          </wp:anchor>
        </w:drawing>
      </w:r>
      <w:r w:rsidR="00020DB7">
        <w:rPr>
          <w:rFonts w:hint="eastAsia"/>
          <w:bCs/>
        </w:rPr>
        <w:t>浙江省物产集团公司是1996年由原浙江省物资局成建制转体组建的大型国有流通企业，是浙江省政府授权经营管理国有资产的运营机构，是国家120家大型企业试点企业集团和20家重点培育发展的大型流通企业以及浙江省政府确定的36家重点流通企业之一，正厅级规格，注册资本3.5亿元人民币。2014年10月13日，浙江国资国企改革第一单——浙江物产集团启动整体上市。2014年12月26日，浙江省政府批复了物产集团整体上市总体方案，方案明确物产集团整体上市以物产中大作为主体，吸收合并浙江省物产集团有限公司及发行股份购买资产并募集配套资金。</w:t>
      </w:r>
    </w:p>
    <w:p w:rsidR="00020DB7" w:rsidRDefault="00020DB7" w:rsidP="00603EE8">
      <w:pPr>
        <w:pStyle w:val="21"/>
      </w:pPr>
      <w:bookmarkStart w:id="9" w:name="_Toc460452776"/>
      <w:r>
        <w:rPr>
          <w:rFonts w:hint="eastAsia"/>
        </w:rPr>
        <w:t xml:space="preserve">2.3 </w:t>
      </w:r>
      <w:r>
        <w:rPr>
          <w:rFonts w:hint="eastAsia"/>
        </w:rPr>
        <w:t>重点大学</w:t>
      </w:r>
      <w:bookmarkEnd w:id="9"/>
    </w:p>
    <w:p w:rsidR="00020DB7" w:rsidRDefault="00020DB7" w:rsidP="00603EE8">
      <w:pPr>
        <w:pStyle w:val="31"/>
      </w:pPr>
      <w:bookmarkStart w:id="10" w:name="_Toc460452777"/>
      <w:r>
        <w:rPr>
          <w:rFonts w:hint="eastAsia"/>
        </w:rPr>
        <w:t xml:space="preserve">2.3.1 </w:t>
      </w:r>
      <w:r>
        <w:rPr>
          <w:rFonts w:hint="eastAsia"/>
        </w:rPr>
        <w:t>华东师范大学</w:t>
      </w:r>
      <w:bookmarkEnd w:id="10"/>
    </w:p>
    <w:p w:rsidR="00020DB7" w:rsidRDefault="00020DB7" w:rsidP="00603EE8">
      <w:r>
        <w:rPr>
          <w:rFonts w:hint="eastAsia"/>
        </w:rPr>
        <w:t>华东师范大学是国家教育部直属全国重点大学，是国家“985工程”重点建设高校。该学校是在大夏大学原址上创办的新中国第一所社会主义师范大学，它是全国首批16所重点院校之一，全国重点大学，是国务院批准首批建立研究生院的33所高等院校之一。1996年通过“211工程”预审并被列入国家重点建设大学行列。2006年教育部和上海市决定重点共建华东师范大学，标志着华东师范大学正式跨入“985”重点高校建设行列，学校在建设世界知名的高水平研究型大学的道路上迈出了坚实步伐。</w:t>
      </w:r>
    </w:p>
    <w:p w:rsidR="00020DB7" w:rsidRDefault="00020DB7" w:rsidP="00603EE8">
      <w:pPr>
        <w:pStyle w:val="31"/>
      </w:pPr>
      <w:bookmarkStart w:id="11" w:name="_Toc460452778"/>
      <w:r>
        <w:rPr>
          <w:rFonts w:hint="eastAsia"/>
        </w:rPr>
        <w:t xml:space="preserve">2.3.2 </w:t>
      </w:r>
      <w:r>
        <w:rPr>
          <w:rFonts w:hint="eastAsia"/>
        </w:rPr>
        <w:t>复旦大学医学院</w:t>
      </w:r>
      <w:bookmarkEnd w:id="11"/>
    </w:p>
    <w:p w:rsidR="00020DB7" w:rsidRDefault="00020DB7" w:rsidP="00020DB7">
      <w:r>
        <w:rPr>
          <w:rFonts w:hint="eastAsia"/>
        </w:rPr>
        <w:t>复旦大学上海医学院（原上海医科大学）创建于1927年，创立时名为</w:t>
      </w:r>
      <w:proofErr w:type="gramStart"/>
      <w:r>
        <w:rPr>
          <w:rFonts w:hint="eastAsia"/>
        </w:rPr>
        <w:t>国立第四</w:t>
      </w:r>
      <w:proofErr w:type="gramEnd"/>
      <w:r>
        <w:rPr>
          <w:rFonts w:hint="eastAsia"/>
        </w:rPr>
        <w:t>中山大学医学院，是中国创办的第一所国立大学医学院，</w:t>
      </w:r>
      <w:proofErr w:type="gramStart"/>
      <w:r>
        <w:rPr>
          <w:rFonts w:hint="eastAsia"/>
        </w:rPr>
        <w:t>颜福庆</w:t>
      </w:r>
      <w:proofErr w:type="gramEnd"/>
      <w:r>
        <w:rPr>
          <w:rFonts w:hint="eastAsia"/>
        </w:rPr>
        <w:t>出任首任院长。1932年，独立为国立上海医学院，为当时中国唯一的国立医学院。1952年，更名为“上海第一医学院”。1959年，被定为全国16所重点高等学府之一。1985年，更名为“上海医科大学”。2000年，上海医科大学和复旦大学合并办学，组建成为新的复旦大学。2011年，新的上海医学</w:t>
      </w:r>
      <w:r>
        <w:rPr>
          <w:rFonts w:hint="eastAsia"/>
        </w:rPr>
        <w:lastRenderedPageBreak/>
        <w:t>院成立，作为复旦大学党政的派出机构，根据学校的授权，在大</w:t>
      </w:r>
      <w:proofErr w:type="gramStart"/>
      <w:r>
        <w:rPr>
          <w:rFonts w:hint="eastAsia"/>
        </w:rPr>
        <w:t>医</w:t>
      </w:r>
      <w:proofErr w:type="gramEnd"/>
      <w:r>
        <w:rPr>
          <w:rFonts w:hint="eastAsia"/>
        </w:rPr>
        <w:t>口的人才培养、科学研究、学科建设、发展规划、资源配置、对外交流等方面，行使相对独立的管理权限。</w:t>
      </w:r>
    </w:p>
    <w:p w:rsidR="00020DB7" w:rsidRDefault="00020DB7" w:rsidP="00603EE8">
      <w:pPr>
        <w:pStyle w:val="31"/>
      </w:pPr>
      <w:bookmarkStart w:id="12" w:name="_Toc460452779"/>
      <w:r>
        <w:rPr>
          <w:rFonts w:hint="eastAsia"/>
        </w:rPr>
        <w:t>2.3.3</w:t>
      </w:r>
      <w:r>
        <w:rPr>
          <w:rFonts w:hint="eastAsia"/>
        </w:rPr>
        <w:t>上海大学</w:t>
      </w:r>
      <w:bookmarkEnd w:id="12"/>
    </w:p>
    <w:p w:rsidR="00020DB7" w:rsidRDefault="00020DB7" w:rsidP="00020DB7">
      <w:r>
        <w:rPr>
          <w:rFonts w:hint="eastAsia"/>
        </w:rPr>
        <w:t>上海大学是上海市属、国家“211工程”重点建设的综合性大学，是国家教育部、国家国防科技工业局与上海市人民政府共建高校，是教育部首批“卓越工程师教育培养计划”、“卓越新闻传播人才教育培养计划”重点建设高校，是“国家建设高水平大学公派研究生项目”、“海外高层次人才引进计划”、“教育部来华留学示范基地”高校。学校在全国率先实行学分制、选课制、三学期制、通识教育等先进的教育制度，并与国家文化部、中国科学院、中国社会科学院、中国艺术研究院、中国文联等开展了全面合作。上海大学设有宝山（校本部）、延长、嘉定三个校区，占地面积约3000亩。现有研究生12051人，全日制本科生22799人，外国留学生4087人。学校的战略目标是建设成为世界一流、特色鲜明的综合性研究型大学。</w:t>
      </w:r>
    </w:p>
    <w:p w:rsidR="00020DB7" w:rsidRDefault="00020DB7" w:rsidP="00603EE8">
      <w:pPr>
        <w:pStyle w:val="31"/>
      </w:pPr>
      <w:bookmarkStart w:id="13" w:name="_Toc460452780"/>
      <w:r>
        <w:rPr>
          <w:rFonts w:hint="eastAsia"/>
        </w:rPr>
        <w:t xml:space="preserve">2.3.4 </w:t>
      </w:r>
      <w:r>
        <w:rPr>
          <w:rFonts w:hint="eastAsia"/>
        </w:rPr>
        <w:t>电子科技大学</w:t>
      </w:r>
      <w:bookmarkEnd w:id="13"/>
    </w:p>
    <w:p w:rsidR="00020DB7" w:rsidRPr="00B4166F" w:rsidRDefault="00020DB7" w:rsidP="00020DB7">
      <w:pPr>
        <w:rPr>
          <w:rFonts w:asciiTheme="minorEastAsia" w:hAnsiTheme="minorEastAsia"/>
        </w:rPr>
      </w:pPr>
      <w:r w:rsidRPr="00B4166F">
        <w:rPr>
          <w:rFonts w:asciiTheme="minorEastAsia" w:hAnsiTheme="minorEastAsia" w:cs="Arial"/>
          <w:color w:val="333333"/>
        </w:rPr>
        <w:t>电子科技大学简称电子科大，坐落于有</w:t>
      </w:r>
      <w:r w:rsidRPr="00B4166F">
        <w:rPr>
          <w:rFonts w:asciiTheme="minorEastAsia" w:hAnsiTheme="minorEastAsia" w:cs="Arial"/>
          <w:color w:val="333333"/>
        </w:rPr>
        <w:t>“</w:t>
      </w:r>
      <w:r w:rsidRPr="00B4166F">
        <w:rPr>
          <w:rFonts w:asciiTheme="minorEastAsia" w:hAnsiTheme="minorEastAsia" w:cs="Arial"/>
          <w:color w:val="333333"/>
        </w:rPr>
        <w:t>天府之国</w:t>
      </w:r>
      <w:r w:rsidRPr="00B4166F">
        <w:rPr>
          <w:rFonts w:asciiTheme="minorEastAsia" w:hAnsiTheme="minorEastAsia" w:cs="Arial"/>
          <w:color w:val="333333"/>
        </w:rPr>
        <w:t>”</w:t>
      </w:r>
      <w:r w:rsidRPr="00B4166F">
        <w:rPr>
          <w:rFonts w:asciiTheme="minorEastAsia" w:hAnsiTheme="minorEastAsia" w:cs="Arial"/>
          <w:color w:val="333333"/>
        </w:rPr>
        <w:t>之称的成都市，由中华人民共和国教育部直属，位列</w:t>
      </w:r>
      <w:r w:rsidRPr="00B4166F">
        <w:rPr>
          <w:rFonts w:asciiTheme="minorEastAsia" w:hAnsiTheme="minorEastAsia" w:cs="Arial"/>
          <w:color w:val="333333"/>
        </w:rPr>
        <w:t>“211</w:t>
      </w:r>
      <w:r w:rsidRPr="00B4166F">
        <w:rPr>
          <w:rFonts w:asciiTheme="minorEastAsia" w:hAnsiTheme="minorEastAsia" w:cs="Arial"/>
          <w:color w:val="333333"/>
        </w:rPr>
        <w:t>工程</w:t>
      </w:r>
      <w:r w:rsidRPr="00B4166F">
        <w:rPr>
          <w:rFonts w:asciiTheme="minorEastAsia" w:hAnsiTheme="minorEastAsia" w:cs="Arial"/>
          <w:color w:val="333333"/>
        </w:rPr>
        <w:t>”</w:t>
      </w:r>
      <w:r w:rsidRPr="00B4166F">
        <w:rPr>
          <w:rFonts w:asciiTheme="minorEastAsia" w:hAnsiTheme="minorEastAsia" w:cs="Arial"/>
          <w:color w:val="333333"/>
        </w:rPr>
        <w:t>、</w:t>
      </w:r>
      <w:r w:rsidRPr="00B4166F">
        <w:rPr>
          <w:rFonts w:asciiTheme="minorEastAsia" w:hAnsiTheme="minorEastAsia" w:cs="Arial"/>
          <w:color w:val="333333"/>
        </w:rPr>
        <w:t>“985</w:t>
      </w:r>
      <w:r w:rsidRPr="00B4166F">
        <w:rPr>
          <w:rFonts w:asciiTheme="minorEastAsia" w:hAnsiTheme="minorEastAsia" w:cs="Arial"/>
          <w:color w:val="333333"/>
        </w:rPr>
        <w:t>工程</w:t>
      </w:r>
      <w:r w:rsidRPr="00B4166F">
        <w:rPr>
          <w:rFonts w:asciiTheme="minorEastAsia" w:hAnsiTheme="minorEastAsia" w:cs="Arial"/>
          <w:color w:val="333333"/>
        </w:rPr>
        <w:t>”</w:t>
      </w:r>
      <w:r w:rsidRPr="00B4166F">
        <w:rPr>
          <w:rFonts w:asciiTheme="minorEastAsia" w:hAnsiTheme="minorEastAsia" w:cs="Arial"/>
          <w:color w:val="333333"/>
        </w:rPr>
        <w:t>，入选国家</w:t>
      </w:r>
      <w:r w:rsidRPr="00B4166F">
        <w:rPr>
          <w:rFonts w:asciiTheme="minorEastAsia" w:hAnsiTheme="minorEastAsia" w:cs="Arial"/>
          <w:color w:val="333333"/>
        </w:rPr>
        <w:t>“2011</w:t>
      </w:r>
      <w:r w:rsidRPr="00B4166F">
        <w:rPr>
          <w:rFonts w:asciiTheme="minorEastAsia" w:hAnsiTheme="minorEastAsia" w:cs="Arial"/>
          <w:color w:val="333333"/>
        </w:rPr>
        <w:t>计划</w:t>
      </w:r>
      <w:r w:rsidRPr="00B4166F">
        <w:rPr>
          <w:rFonts w:asciiTheme="minorEastAsia" w:hAnsiTheme="minorEastAsia" w:cs="Arial"/>
          <w:color w:val="333333"/>
        </w:rPr>
        <w:t>”</w:t>
      </w:r>
      <w:r w:rsidRPr="00B4166F">
        <w:rPr>
          <w:rFonts w:asciiTheme="minorEastAsia" w:hAnsiTheme="minorEastAsia" w:cs="Arial"/>
          <w:color w:val="333333"/>
        </w:rPr>
        <w:t>、</w:t>
      </w:r>
      <w:r w:rsidRPr="00B4166F">
        <w:rPr>
          <w:rFonts w:asciiTheme="minorEastAsia" w:hAnsiTheme="minorEastAsia" w:cs="Arial"/>
          <w:color w:val="333333"/>
        </w:rPr>
        <w:t>“111</w:t>
      </w:r>
      <w:r w:rsidRPr="00B4166F">
        <w:rPr>
          <w:rFonts w:asciiTheme="minorEastAsia" w:hAnsiTheme="minorEastAsia" w:cs="Arial"/>
          <w:color w:val="333333"/>
        </w:rPr>
        <w:t>计划</w:t>
      </w:r>
      <w:r w:rsidRPr="00B4166F">
        <w:rPr>
          <w:rFonts w:asciiTheme="minorEastAsia" w:hAnsiTheme="minorEastAsia" w:cs="Arial"/>
          <w:color w:val="333333"/>
        </w:rPr>
        <w:t>”</w:t>
      </w:r>
      <w:r w:rsidRPr="00B4166F">
        <w:rPr>
          <w:rFonts w:asciiTheme="minorEastAsia" w:hAnsiTheme="minorEastAsia" w:cs="Arial"/>
          <w:color w:val="333333"/>
        </w:rPr>
        <w:t>、</w:t>
      </w:r>
      <w:r w:rsidRPr="00B4166F">
        <w:rPr>
          <w:rFonts w:asciiTheme="minorEastAsia" w:hAnsiTheme="minorEastAsia" w:cs="Arial"/>
          <w:color w:val="333333"/>
        </w:rPr>
        <w:t>“</w:t>
      </w:r>
      <w:r w:rsidRPr="00B4166F">
        <w:rPr>
          <w:rFonts w:asciiTheme="minorEastAsia" w:hAnsiTheme="minorEastAsia" w:cs="Arial"/>
          <w:color w:val="333333"/>
        </w:rPr>
        <w:t>卓越工程师教育培养计划</w:t>
      </w:r>
      <w:r w:rsidRPr="00B4166F">
        <w:rPr>
          <w:rFonts w:asciiTheme="minorEastAsia" w:hAnsiTheme="minorEastAsia" w:cs="Arial"/>
          <w:color w:val="333333"/>
        </w:rPr>
        <w:t>”</w:t>
      </w:r>
      <w:r w:rsidRPr="00B4166F">
        <w:rPr>
          <w:rFonts w:asciiTheme="minorEastAsia" w:hAnsiTheme="minorEastAsia" w:cs="Arial"/>
          <w:color w:val="333333"/>
        </w:rPr>
        <w:t>，两电一邮成员，设有研究生院，是一所以电子信息科学技术为核心的全国重点大学，被誉为</w:t>
      </w:r>
      <w:r w:rsidRPr="00B4166F">
        <w:rPr>
          <w:rFonts w:asciiTheme="minorEastAsia" w:hAnsiTheme="minorEastAsia" w:cs="Arial"/>
          <w:color w:val="333333"/>
        </w:rPr>
        <w:t>“</w:t>
      </w:r>
      <w:r w:rsidRPr="00B4166F">
        <w:rPr>
          <w:rFonts w:asciiTheme="minorEastAsia" w:hAnsiTheme="minorEastAsia" w:cs="Arial"/>
          <w:color w:val="333333"/>
        </w:rPr>
        <w:t>中国电子类院校的排头兵</w:t>
      </w:r>
      <w:r w:rsidRPr="00B4166F">
        <w:rPr>
          <w:rFonts w:asciiTheme="minorEastAsia" w:hAnsiTheme="minorEastAsia" w:cs="Arial"/>
          <w:color w:val="333333"/>
        </w:rPr>
        <w:t>”</w:t>
      </w:r>
      <w:r w:rsidRPr="00B4166F">
        <w:rPr>
          <w:rFonts w:asciiTheme="minorEastAsia" w:hAnsiTheme="minorEastAsia" w:cs="Arial"/>
          <w:color w:val="333333"/>
        </w:rPr>
        <w:t>。</w:t>
      </w:r>
    </w:p>
    <w:p w:rsidR="00020DB7" w:rsidRPr="00B4166F" w:rsidRDefault="00020DB7" w:rsidP="00020DB7">
      <w:pPr>
        <w:rPr>
          <w:rFonts w:asciiTheme="minorEastAsia" w:hAnsiTheme="minorEastAsia" w:cs="Arial"/>
          <w:color w:val="333333"/>
        </w:rPr>
      </w:pPr>
      <w:r w:rsidRPr="00B4166F">
        <w:rPr>
          <w:rFonts w:asciiTheme="minorEastAsia" w:hAnsiTheme="minorEastAsia" w:cs="Arial"/>
          <w:color w:val="333333"/>
        </w:rPr>
        <w:t>电子科技大学原名成都电讯工程学院，是</w:t>
      </w:r>
      <w:r w:rsidRPr="00B4166F">
        <w:rPr>
          <w:rFonts w:asciiTheme="minorEastAsia" w:hAnsiTheme="minorEastAsia" w:cs="Arial"/>
          <w:color w:val="333333"/>
        </w:rPr>
        <w:t>1956</w:t>
      </w:r>
      <w:r w:rsidRPr="00B4166F">
        <w:rPr>
          <w:rFonts w:asciiTheme="minorEastAsia" w:hAnsiTheme="minorEastAsia" w:cs="Arial"/>
          <w:color w:val="333333"/>
        </w:rPr>
        <w:t>年在周恩来总理的亲自部署下，由交通大学（现上海交通大学、西安交通大学）、南京工学院（现东南大学）、华南工学院（现华南理工大学）的</w:t>
      </w:r>
      <w:proofErr w:type="gramStart"/>
      <w:r w:rsidRPr="00B4166F">
        <w:rPr>
          <w:rFonts w:asciiTheme="minorEastAsia" w:hAnsiTheme="minorEastAsia" w:cs="Arial"/>
          <w:color w:val="333333"/>
        </w:rPr>
        <w:t>电讯工程</w:t>
      </w:r>
      <w:proofErr w:type="gramEnd"/>
      <w:r w:rsidRPr="00B4166F">
        <w:rPr>
          <w:rFonts w:asciiTheme="minorEastAsia" w:hAnsiTheme="minorEastAsia" w:cs="Arial"/>
          <w:color w:val="333333"/>
        </w:rPr>
        <w:t>有关专业合并创建而成。</w:t>
      </w:r>
      <w:r w:rsidRPr="00B4166F">
        <w:rPr>
          <w:rFonts w:asciiTheme="minorEastAsia" w:hAnsiTheme="minorEastAsia" w:cs="Arial"/>
          <w:color w:val="333333"/>
        </w:rPr>
        <w:t>1960</w:t>
      </w:r>
      <w:r w:rsidRPr="00B4166F">
        <w:rPr>
          <w:rFonts w:asciiTheme="minorEastAsia" w:hAnsiTheme="minorEastAsia" w:cs="Arial"/>
          <w:color w:val="333333"/>
        </w:rPr>
        <w:t>年，被中共中央列为全国重点高等学校；</w:t>
      </w:r>
      <w:r w:rsidRPr="00B4166F">
        <w:rPr>
          <w:rFonts w:asciiTheme="minorEastAsia" w:hAnsiTheme="minorEastAsia" w:cs="Arial"/>
          <w:color w:val="333333"/>
        </w:rPr>
        <w:t>1961</w:t>
      </w:r>
      <w:r w:rsidRPr="00B4166F">
        <w:rPr>
          <w:rFonts w:asciiTheme="minorEastAsia" w:hAnsiTheme="minorEastAsia" w:cs="Arial"/>
          <w:color w:val="333333"/>
        </w:rPr>
        <w:t>年，被中共中央确定为七所国防工业院校之一。</w:t>
      </w:r>
      <w:r w:rsidRPr="00B4166F">
        <w:rPr>
          <w:rFonts w:asciiTheme="minorEastAsia" w:hAnsiTheme="minorEastAsia" w:cs="Arial"/>
          <w:color w:val="333333"/>
        </w:rPr>
        <w:t>1988</w:t>
      </w:r>
      <w:r w:rsidRPr="00B4166F">
        <w:rPr>
          <w:rFonts w:asciiTheme="minorEastAsia" w:hAnsiTheme="minorEastAsia" w:cs="Arial"/>
          <w:color w:val="333333"/>
        </w:rPr>
        <w:t>年，更名为电子科技大学。</w:t>
      </w:r>
      <w:r w:rsidRPr="00B4166F">
        <w:rPr>
          <w:rFonts w:asciiTheme="minorEastAsia" w:hAnsiTheme="minorEastAsia" w:cs="Arial"/>
          <w:color w:val="333333"/>
        </w:rPr>
        <w:t>1997</w:t>
      </w:r>
      <w:r w:rsidRPr="00B4166F">
        <w:rPr>
          <w:rFonts w:asciiTheme="minorEastAsia" w:hAnsiTheme="minorEastAsia" w:cs="Arial"/>
          <w:color w:val="333333"/>
        </w:rPr>
        <w:t>年，被确定为国家首批</w:t>
      </w:r>
      <w:r w:rsidRPr="00B4166F">
        <w:rPr>
          <w:rFonts w:asciiTheme="minorEastAsia" w:hAnsiTheme="minorEastAsia" w:cs="Arial"/>
          <w:color w:val="333333"/>
        </w:rPr>
        <w:t>“211</w:t>
      </w:r>
      <w:r w:rsidRPr="00B4166F">
        <w:rPr>
          <w:rFonts w:asciiTheme="minorEastAsia" w:hAnsiTheme="minorEastAsia" w:cs="Arial"/>
          <w:color w:val="333333"/>
        </w:rPr>
        <w:t>工程</w:t>
      </w:r>
      <w:r w:rsidRPr="00B4166F">
        <w:rPr>
          <w:rFonts w:asciiTheme="minorEastAsia" w:hAnsiTheme="minorEastAsia" w:cs="Arial"/>
          <w:color w:val="333333"/>
        </w:rPr>
        <w:t>”</w:t>
      </w:r>
      <w:r w:rsidRPr="00B4166F">
        <w:rPr>
          <w:rFonts w:asciiTheme="minorEastAsia" w:hAnsiTheme="minorEastAsia" w:cs="Arial"/>
          <w:color w:val="333333"/>
        </w:rPr>
        <w:t>建设的重点大学。</w:t>
      </w:r>
      <w:r w:rsidRPr="00B4166F">
        <w:rPr>
          <w:rFonts w:asciiTheme="minorEastAsia" w:hAnsiTheme="minorEastAsia" w:cs="Arial"/>
          <w:color w:val="333333"/>
        </w:rPr>
        <w:t>2000</w:t>
      </w:r>
      <w:r w:rsidRPr="00B4166F">
        <w:rPr>
          <w:rFonts w:asciiTheme="minorEastAsia" w:hAnsiTheme="minorEastAsia" w:cs="Arial"/>
          <w:color w:val="333333"/>
        </w:rPr>
        <w:t>年，由原信息产业部主管划转为教育部主管。</w:t>
      </w:r>
      <w:r w:rsidRPr="00B4166F">
        <w:rPr>
          <w:rFonts w:asciiTheme="minorEastAsia" w:hAnsiTheme="minorEastAsia" w:cs="Arial"/>
          <w:color w:val="333333"/>
        </w:rPr>
        <w:t>2001</w:t>
      </w:r>
      <w:r w:rsidRPr="00B4166F">
        <w:rPr>
          <w:rFonts w:asciiTheme="minorEastAsia" w:hAnsiTheme="minorEastAsia" w:cs="Arial"/>
          <w:color w:val="333333"/>
        </w:rPr>
        <w:t>年，进入国家</w:t>
      </w:r>
      <w:r w:rsidRPr="00B4166F">
        <w:rPr>
          <w:rFonts w:asciiTheme="minorEastAsia" w:hAnsiTheme="minorEastAsia" w:cs="Arial"/>
          <w:color w:val="333333"/>
        </w:rPr>
        <w:t>“985</w:t>
      </w:r>
      <w:r w:rsidRPr="00B4166F">
        <w:rPr>
          <w:rFonts w:asciiTheme="minorEastAsia" w:hAnsiTheme="minorEastAsia" w:cs="Arial"/>
          <w:color w:val="333333"/>
        </w:rPr>
        <w:t>工程</w:t>
      </w:r>
      <w:r w:rsidRPr="00B4166F">
        <w:rPr>
          <w:rFonts w:asciiTheme="minorEastAsia" w:hAnsiTheme="minorEastAsia" w:cs="Arial"/>
          <w:color w:val="333333"/>
        </w:rPr>
        <w:t>”</w:t>
      </w:r>
      <w:r w:rsidRPr="00B4166F">
        <w:rPr>
          <w:rFonts w:asciiTheme="minorEastAsia" w:hAnsiTheme="minorEastAsia" w:cs="Arial"/>
          <w:color w:val="333333"/>
        </w:rPr>
        <w:t>重点建设大学行列。</w:t>
      </w:r>
    </w:p>
    <w:p w:rsidR="00020DB7" w:rsidRPr="00B4166F" w:rsidRDefault="00020DB7" w:rsidP="00020DB7"/>
    <w:p w:rsidR="00603EE8" w:rsidRDefault="00020DB7" w:rsidP="00603EE8">
      <w:pPr>
        <w:pStyle w:val="21"/>
      </w:pPr>
      <w:bookmarkStart w:id="14" w:name="_Toc460452781"/>
      <w:r>
        <w:rPr>
          <w:rFonts w:hint="eastAsia"/>
        </w:rPr>
        <w:t xml:space="preserve">2.4 </w:t>
      </w:r>
      <w:r>
        <w:rPr>
          <w:rFonts w:hint="eastAsia"/>
        </w:rPr>
        <w:t>社会群众</w:t>
      </w:r>
      <w:bookmarkEnd w:id="14"/>
    </w:p>
    <w:p w:rsidR="00603EE8" w:rsidRDefault="00603EE8">
      <w:pPr>
        <w:rPr>
          <w:rFonts w:asciiTheme="majorHAnsi" w:eastAsiaTheme="majorEastAsia" w:hAnsiTheme="majorHAnsi" w:cstheme="majorBidi"/>
          <w:caps/>
          <w:color w:val="577188" w:themeColor="accent1" w:themeShade="BF"/>
          <w:sz w:val="24"/>
        </w:rPr>
      </w:pPr>
      <w:r>
        <w:br w:type="page"/>
      </w:r>
    </w:p>
    <w:p w:rsidR="00603EE8" w:rsidRDefault="00603EE8" w:rsidP="00603EE8">
      <w:pPr>
        <w:pStyle w:val="1"/>
        <w:rPr>
          <w:highlight w:val="yellow"/>
        </w:rPr>
      </w:pPr>
      <w:bookmarkStart w:id="15" w:name="_Toc460452782"/>
      <w:r w:rsidRPr="00603EE8">
        <w:rPr>
          <w:rFonts w:hint="eastAsia"/>
        </w:rPr>
        <w:lastRenderedPageBreak/>
        <w:t>3.调研的范围和方法</w:t>
      </w:r>
      <w:bookmarkEnd w:id="15"/>
    </w:p>
    <w:p w:rsidR="00603EE8" w:rsidRDefault="00603EE8" w:rsidP="00603EE8">
      <w:pPr>
        <w:pStyle w:val="21"/>
      </w:pPr>
      <w:bookmarkStart w:id="16" w:name="_Toc460452783"/>
      <w:r>
        <w:rPr>
          <w:rFonts w:hint="eastAsia"/>
        </w:rPr>
        <w:t>3.1</w:t>
      </w:r>
      <w:r>
        <w:rPr>
          <w:rFonts w:hint="eastAsia"/>
        </w:rPr>
        <w:t>调研范围</w:t>
      </w:r>
      <w:bookmarkEnd w:id="16"/>
    </w:p>
    <w:p w:rsidR="00603EE8" w:rsidRDefault="00603EE8" w:rsidP="00603EE8">
      <w:r>
        <w:rPr>
          <w:rFonts w:hint="eastAsia"/>
        </w:rPr>
        <w:t>本调查研究报告对政府部门（中国气象科学院、上海市气象局）、大数据相关企业（中国电信、浙江物产）、重点高校（华东师范大学、复旦大学医学院、上海大学、电子科技大学）以及社会群众四大方面展开了调研活动。</w:t>
      </w:r>
    </w:p>
    <w:p w:rsidR="00603EE8" w:rsidRDefault="00603EE8" w:rsidP="00603EE8">
      <w:r>
        <w:rPr>
          <w:rFonts w:hint="eastAsia"/>
        </w:rPr>
        <w:t>在调研期间，我们主要调查分析了我国对数据开放共享的政策支持，当前政府部门开展这项工作的情况，当前面对主要矛盾和改革瓶颈，企业对于数据开放共享的态度，群众对数据开放共享的关注了解等问题。</w:t>
      </w:r>
    </w:p>
    <w:p w:rsidR="00603EE8" w:rsidRDefault="00603EE8" w:rsidP="00603EE8">
      <w:pPr>
        <w:rPr>
          <w:rFonts w:ascii="宋体" w:eastAsia="宋体" w:hAnsi="宋体" w:cs="宋体"/>
          <w:sz w:val="24"/>
          <w:szCs w:val="24"/>
        </w:rPr>
      </w:pPr>
    </w:p>
    <w:p w:rsidR="00603EE8" w:rsidRDefault="00603EE8" w:rsidP="00603EE8">
      <w:pPr>
        <w:pStyle w:val="21"/>
      </w:pPr>
      <w:bookmarkStart w:id="17" w:name="_Toc460452784"/>
      <w:r>
        <w:rPr>
          <w:rFonts w:hint="eastAsia"/>
        </w:rPr>
        <w:t>3.2</w:t>
      </w:r>
      <w:r>
        <w:rPr>
          <w:rFonts w:hint="eastAsia"/>
        </w:rPr>
        <w:t>调研方法</w:t>
      </w:r>
      <w:bookmarkEnd w:id="17"/>
    </w:p>
    <w:p w:rsidR="00603EE8" w:rsidRDefault="00603EE8" w:rsidP="00603EE8">
      <w:r>
        <w:rPr>
          <w:rFonts w:hint="eastAsia"/>
        </w:rPr>
        <w:t>本次调研采用问卷调研法和现场访谈（试点）调研法。</w:t>
      </w:r>
    </w:p>
    <w:p w:rsidR="00603EE8" w:rsidRDefault="00603EE8" w:rsidP="00603EE8">
      <w:pPr>
        <w:rPr>
          <w:rFonts w:hint="eastAsia"/>
        </w:rPr>
      </w:pPr>
      <w:r>
        <w:rPr>
          <w:rFonts w:hint="eastAsia"/>
        </w:rPr>
        <w:t>在调研期间，我们走访了一些政府部门并对相关负责人进行了访谈，调查了我国在数据开放分享领域中的历程，相关政策办法，当前开展情况，主要面对的问题等问题。同时我们也走访了部分企业和高校老师，就当前数据开放在其各自环境中的影响与意义，数据的来源与使用途径等问题进行了访谈。为了了解社会群众及高校学生对数据开放共享的了解程度与参与情况，我们设计了名为《企业版</w:t>
      </w:r>
      <w:r>
        <w:t>调查问卷</w:t>
      </w:r>
      <w:r>
        <w:rPr>
          <w:rFonts w:hint="eastAsia"/>
        </w:rPr>
        <w:t>》、</w:t>
      </w:r>
      <w:r>
        <w:t>《政府</w:t>
      </w:r>
      <w:r>
        <w:rPr>
          <w:rFonts w:hint="eastAsia"/>
        </w:rPr>
        <w:t>版</w:t>
      </w:r>
      <w:r>
        <w:t>调查问卷》、《社会人员版调查问卷》</w:t>
      </w:r>
      <w:r>
        <w:rPr>
          <w:rFonts w:hint="eastAsia"/>
        </w:rPr>
        <w:t>的调查问卷，针对高校学生与社会中各行业的社会群众进行了调查。本次调查的样本范围广、数量多、内容丰富全面、形式快捷新颖，因此具有较高的科学性和可信度。</w:t>
      </w:r>
    </w:p>
    <w:p w:rsidR="00152844" w:rsidRPr="00603EE8" w:rsidRDefault="00603EE8" w:rsidP="00603EE8">
      <w:pPr>
        <w:rPr>
          <w:rFonts w:asciiTheme="majorHAnsi" w:eastAsiaTheme="majorEastAsia" w:hAnsiTheme="majorHAnsi" w:cstheme="majorBidi" w:hint="eastAsia"/>
          <w:caps/>
          <w:color w:val="577188" w:themeColor="accent1" w:themeShade="BF"/>
          <w:sz w:val="24"/>
        </w:rPr>
      </w:pPr>
      <w:r>
        <w:br w:type="page"/>
      </w:r>
    </w:p>
    <w:p w:rsidR="00152844" w:rsidRPr="00A8598B" w:rsidRDefault="00152844" w:rsidP="00152844">
      <w:pPr>
        <w:pStyle w:val="1"/>
      </w:pPr>
      <w:bookmarkStart w:id="18" w:name="_Toc460452785"/>
      <w:r w:rsidRPr="00B21816">
        <w:rPr>
          <w:rFonts w:hint="eastAsia"/>
        </w:rPr>
        <w:lastRenderedPageBreak/>
        <w:t>4.调研结果与分析</w:t>
      </w:r>
      <w:bookmarkEnd w:id="18"/>
    </w:p>
    <w:p w:rsidR="00152844" w:rsidRDefault="00152844" w:rsidP="00152844">
      <w:pPr>
        <w:pStyle w:val="21"/>
      </w:pPr>
      <w:bookmarkStart w:id="19" w:name="_Toc460452786"/>
      <w:r w:rsidRPr="00FB05C0">
        <w:t>4.1</w:t>
      </w:r>
      <w:r w:rsidRPr="00023C85">
        <w:rPr>
          <w:rFonts w:hint="eastAsia"/>
        </w:rPr>
        <w:t>数据开放情况</w:t>
      </w:r>
      <w:bookmarkEnd w:id="19"/>
    </w:p>
    <w:p w:rsidR="00152844" w:rsidRPr="00023C85" w:rsidRDefault="00152844" w:rsidP="00152844">
      <w:pPr>
        <w:pStyle w:val="31"/>
      </w:pPr>
      <w:bookmarkStart w:id="20" w:name="_Toc460452787"/>
      <w:smartTag w:uri="urn:schemas-microsoft-com:office:smarttags" w:element="chsdate">
        <w:smartTagPr>
          <w:attr w:name="Year" w:val="1899"/>
          <w:attr w:name="Month" w:val="12"/>
          <w:attr w:name="Day" w:val="30"/>
          <w:attr w:name="IsLunarDate" w:val="False"/>
          <w:attr w:name="IsROCDate" w:val="False"/>
        </w:smartTagPr>
        <w:r>
          <w:rPr>
            <w:rFonts w:hint="eastAsia"/>
          </w:rPr>
          <w:t>4.1.1</w:t>
        </w:r>
      </w:smartTag>
      <w:r>
        <w:rPr>
          <w:rFonts w:hint="eastAsia"/>
        </w:rPr>
        <w:t xml:space="preserve"> </w:t>
      </w:r>
      <w:r>
        <w:rPr>
          <w:rFonts w:hint="eastAsia"/>
        </w:rPr>
        <w:t>数据开放概念</w:t>
      </w:r>
      <w:bookmarkEnd w:id="20"/>
    </w:p>
    <w:p w:rsidR="00152844" w:rsidRPr="00152844" w:rsidRDefault="00152844" w:rsidP="00152844">
      <w:r w:rsidRPr="00152844">
        <w:rPr>
          <w:rFonts w:hint="eastAsia"/>
        </w:rPr>
        <w:t>当前，人们对“开放数据”尚无统一的定义，不同的组织、机构有不同的理解，如“开放数据中心联盟”(Open Data Center Alliance)视之为公司IT基础设施、云计算的应用模式与解决方案；学术出版和学术资源联盟(SPARC)主张它为科学数据的一种新型学术出版模式、理念；W3C倡导的“开放数据运动”则是采用RDF数据模型，在网络空间中不同类型和来源的数据实体之间建立“RDF 链接”，从而用特定的语义网浏览器或搜索引擎为用户在普通的HTML网页和结构化数据中导航，最终实现人人都可自由地获取到其想要数据的目标。  </w:t>
      </w:r>
    </w:p>
    <w:p w:rsidR="00152844" w:rsidRPr="00152844" w:rsidRDefault="00152844" w:rsidP="00152844">
      <w:r w:rsidRPr="00152844">
        <w:rPr>
          <w:rFonts w:hint="eastAsia"/>
        </w:rPr>
        <w:t>尽管各个领域因数据应用相异而有不同的主张，但以秉持中立(neutral point of view)著称的维基百科对“开放数据”的定义可看作是早先兴起的其他。</w:t>
      </w:r>
    </w:p>
    <w:p w:rsidR="00152844" w:rsidRDefault="00152844" w:rsidP="00152844">
      <w:r w:rsidRPr="00152844">
        <w:rPr>
          <w:rFonts w:hint="eastAsia"/>
        </w:rPr>
        <w:t>“开放运动”(如Open Access)的扩展：它是一种哲学理念及实践，要求相应的数据可以被任何人自由获取，而没有版权、专利或其他机制的限制。这种定义缺陷在于对“数据”这一关键要素及其应用没有明确的规定，只提供了一个指导性的原则，即数据的无限制、无障碍获取。故可考虑改进如下：开放数据，即对Web中产生或存在于Web中的各种类型的数据，按照用户特定的需求和相应的互联网协议、规则、框架进行开发、加工、存储、组织等管理活动，最终目标是实现局域和全部Web空间的数据开放、互通、共享。</w:t>
      </w:r>
    </w:p>
    <w:p w:rsidR="00152844" w:rsidRDefault="00152844" w:rsidP="00152844">
      <w:pPr>
        <w:pStyle w:val="afffff1"/>
      </w:pPr>
    </w:p>
    <w:p w:rsidR="00152844" w:rsidRPr="00B6651D" w:rsidRDefault="00152844" w:rsidP="00152844">
      <w:pPr>
        <w:pStyle w:val="31"/>
        <w:rPr>
          <w:szCs w:val="21"/>
        </w:rPr>
      </w:pPr>
      <w:bookmarkStart w:id="21" w:name="_Toc460452788"/>
      <w:smartTag w:uri="urn:schemas-microsoft-com:office:smarttags" w:element="chsdate">
        <w:smartTagPr>
          <w:attr w:name="Year" w:val="1899"/>
          <w:attr w:name="Month" w:val="12"/>
          <w:attr w:name="Day" w:val="30"/>
          <w:attr w:name="IsLunarDate" w:val="False"/>
          <w:attr w:name="IsROCDate" w:val="False"/>
        </w:smartTagPr>
        <w:r w:rsidRPr="00B6651D">
          <w:rPr>
            <w:rFonts w:hint="eastAsia"/>
          </w:rPr>
          <w:t>4.1.2</w:t>
        </w:r>
      </w:smartTag>
      <w:r w:rsidRPr="00B6651D">
        <w:rPr>
          <w:rFonts w:hint="eastAsia"/>
        </w:rPr>
        <w:t xml:space="preserve"> </w:t>
      </w:r>
      <w:r w:rsidRPr="00B6651D">
        <w:rPr>
          <w:rFonts w:hint="eastAsia"/>
        </w:rPr>
        <w:t>数据开</w:t>
      </w:r>
      <w:r>
        <w:rPr>
          <w:rFonts w:hint="eastAsia"/>
        </w:rPr>
        <w:t>放实现部署</w:t>
      </w:r>
      <w:bookmarkEnd w:id="21"/>
    </w:p>
    <w:p w:rsidR="00152844" w:rsidRPr="00D9127D" w:rsidRDefault="00152844" w:rsidP="00152844">
      <w:r w:rsidRPr="00D9127D">
        <w:rPr>
          <w:rFonts w:hint="eastAsia"/>
        </w:rPr>
        <w:t>目前，国际上知名的开放数据评估报告主要针对国家层面而非地方层面，其评估框架和指标体系也并不完全适用于中国国情。我国的政府数据开放首先在地方层面先行探索，国家平台尚未推出，目前尚缺少对中国地方层面开放数据发展现状与问题的评估报告。此外，国际上的评估报告大多同时对供应端和应用端进行评估，而我国的开放政府数据实践刚刚起步，目前的工作主要集中在政府数据的供应端，只有政府将数据开放出来之后，才谈得上对数据应用端展开评估。</w:t>
      </w:r>
    </w:p>
    <w:p w:rsidR="00152844" w:rsidRDefault="00152844" w:rsidP="00152844">
      <w:r w:rsidRPr="00D9127D">
        <w:rPr>
          <w:rFonts w:hint="eastAsia"/>
        </w:rPr>
        <w:t>因此，</w:t>
      </w:r>
      <w:r>
        <w:rPr>
          <w:rFonts w:hint="eastAsia"/>
        </w:rPr>
        <w:t>我国目前</w:t>
      </w:r>
      <w:r w:rsidRPr="00D9127D">
        <w:rPr>
          <w:rFonts w:hint="eastAsia"/>
        </w:rPr>
        <w:t>将借鉴国际评估经验，立足我国发展实际，重点针对数据供应端，聚焦于北京、上海、武汉、无锡、湛江、宁波海曙和佛山南海这七个具有引领性、代表性的地方政府的开放数据实践开展评估。</w:t>
      </w:r>
    </w:p>
    <w:p w:rsidR="00130422" w:rsidRDefault="00130422">
      <w:r>
        <w:rPr>
          <w:rFonts w:hint="eastAsia"/>
        </w:rPr>
        <w:t>统计</w:t>
      </w:r>
      <w:r>
        <w:t>图表如下</w:t>
      </w:r>
      <w:r>
        <w:rPr>
          <w:rFonts w:hint="eastAsia"/>
        </w:rPr>
        <w:t>：</w:t>
      </w:r>
    </w:p>
    <w:tbl>
      <w:tblPr>
        <w:tblStyle w:val="-1"/>
        <w:tblW w:w="5000" w:type="pct"/>
        <w:tblLook w:val="0660" w:firstRow="1" w:lastRow="1" w:firstColumn="0" w:lastColumn="0" w:noHBand="1" w:noVBand="1"/>
      </w:tblPr>
      <w:tblGrid>
        <w:gridCol w:w="1752"/>
        <w:gridCol w:w="1671"/>
        <w:gridCol w:w="1670"/>
        <w:gridCol w:w="1670"/>
        <w:gridCol w:w="2336"/>
      </w:tblGrid>
      <w:tr w:rsidR="00130422" w:rsidTr="00130422">
        <w:trPr>
          <w:cnfStyle w:val="100000000000" w:firstRow="1" w:lastRow="0" w:firstColumn="0" w:lastColumn="0" w:oddVBand="0" w:evenVBand="0" w:oddHBand="0" w:evenHBand="0" w:firstRowFirstColumn="0" w:firstRowLastColumn="0" w:lastRowFirstColumn="0" w:lastRowLastColumn="0"/>
        </w:trPr>
        <w:tc>
          <w:tcPr>
            <w:tcW w:w="1039" w:type="pct"/>
            <w:noWrap/>
          </w:tcPr>
          <w:p w:rsidR="00130422" w:rsidRDefault="00130422">
            <w:r>
              <w:t>样本</w:t>
            </w:r>
          </w:p>
        </w:tc>
        <w:tc>
          <w:tcPr>
            <w:tcW w:w="990" w:type="pct"/>
          </w:tcPr>
          <w:p w:rsidR="00130422" w:rsidRDefault="00130422">
            <w:r>
              <w:t>行政级别</w:t>
            </w:r>
          </w:p>
        </w:tc>
        <w:tc>
          <w:tcPr>
            <w:tcW w:w="990" w:type="pct"/>
          </w:tcPr>
          <w:p w:rsidR="00130422" w:rsidRDefault="00130422">
            <w:r>
              <w:t>所在地区</w:t>
            </w:r>
          </w:p>
        </w:tc>
        <w:tc>
          <w:tcPr>
            <w:tcW w:w="990" w:type="pct"/>
          </w:tcPr>
          <w:p w:rsidR="00130422" w:rsidRDefault="00130422">
            <w:r>
              <w:t>开放数据门户名称</w:t>
            </w:r>
          </w:p>
        </w:tc>
        <w:tc>
          <w:tcPr>
            <w:tcW w:w="991" w:type="pct"/>
          </w:tcPr>
          <w:p w:rsidR="00130422" w:rsidRDefault="00130422" w:rsidP="00130422">
            <w:pPr>
              <w:ind w:firstLineChars="200" w:firstLine="360"/>
            </w:pPr>
            <w:r>
              <w:t>门户网址</w:t>
            </w:r>
          </w:p>
        </w:tc>
      </w:tr>
      <w:tr w:rsidR="00101213" w:rsidRPr="00101213" w:rsidTr="00130422">
        <w:tc>
          <w:tcPr>
            <w:tcW w:w="1039" w:type="pct"/>
            <w:noWrap/>
          </w:tcPr>
          <w:p w:rsidR="00101213" w:rsidRDefault="00101213">
            <w:r>
              <w:rPr>
                <w:rFonts w:hint="eastAsia"/>
              </w:rPr>
              <w:t>北京</w:t>
            </w:r>
            <w:r>
              <w:t>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直辖市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华北地区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hint="eastAsia"/>
                <w:sz w:val="18"/>
                <w:szCs w:val="18"/>
                <w:lang w:val="zh-CN"/>
              </w:rPr>
              <w:t>北京市政务数据资源网</w:t>
            </w:r>
          </w:p>
        </w:tc>
        <w:tc>
          <w:tcPr>
            <w:tcW w:w="991" w:type="pct"/>
          </w:tcPr>
          <w:p w:rsidR="00101213" w:rsidRPr="00101213" w:rsidRDefault="00101213" w:rsidP="00020DB7">
            <w:pPr>
              <w:pStyle w:val="afffff1"/>
              <w:rPr>
                <w:rFonts w:ascii="Microsoft YaHei UI" w:eastAsia="Microsoft YaHei UI" w:hAnsi="Microsoft YaHei UI"/>
                <w:sz w:val="18"/>
                <w:szCs w:val="18"/>
              </w:rPr>
            </w:pPr>
            <w:r w:rsidRPr="00101213">
              <w:rPr>
                <w:rFonts w:ascii="Microsoft YaHei UI" w:eastAsia="Microsoft YaHei UI" w:hAnsi="Microsoft YaHei UI" w:hint="eastAsia"/>
                <w:sz w:val="18"/>
                <w:szCs w:val="18"/>
              </w:rPr>
              <w:t>www.bjdata.gov.cn</w:t>
            </w:r>
          </w:p>
        </w:tc>
      </w:tr>
      <w:tr w:rsidR="00101213" w:rsidRPr="00101213" w:rsidTr="00130422">
        <w:tc>
          <w:tcPr>
            <w:tcW w:w="1039" w:type="pct"/>
            <w:noWrap/>
          </w:tcPr>
          <w:p w:rsidR="00101213" w:rsidRDefault="00101213">
            <w:r>
              <w:lastRenderedPageBreak/>
              <w:t>上海市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直辖市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华东地区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hint="eastAsia"/>
                <w:sz w:val="18"/>
                <w:szCs w:val="18"/>
                <w:lang w:val="zh-CN"/>
              </w:rPr>
              <w:t>上海市政府数据服务网</w:t>
            </w:r>
          </w:p>
        </w:tc>
        <w:tc>
          <w:tcPr>
            <w:tcW w:w="991" w:type="pct"/>
          </w:tcPr>
          <w:p w:rsidR="00101213" w:rsidRPr="00101213" w:rsidRDefault="00101213" w:rsidP="00020DB7">
            <w:pPr>
              <w:pStyle w:val="afffff1"/>
              <w:rPr>
                <w:rFonts w:ascii="Microsoft YaHei UI" w:eastAsia="Microsoft YaHei UI" w:hAnsi="Microsoft YaHei UI"/>
                <w:sz w:val="18"/>
                <w:szCs w:val="18"/>
              </w:rPr>
            </w:pPr>
            <w:r w:rsidRPr="00101213">
              <w:rPr>
                <w:rFonts w:ascii="Microsoft YaHei UI" w:eastAsia="Microsoft YaHei UI" w:hAnsi="Microsoft YaHei UI" w:hint="eastAsia"/>
                <w:sz w:val="18"/>
                <w:szCs w:val="18"/>
              </w:rPr>
              <w:t>www.datashanghai.gov.cn</w:t>
            </w:r>
          </w:p>
        </w:tc>
      </w:tr>
      <w:tr w:rsidR="00101213" w:rsidRPr="00101213" w:rsidTr="00130422">
        <w:tc>
          <w:tcPr>
            <w:tcW w:w="1039" w:type="pct"/>
            <w:noWrap/>
          </w:tcPr>
          <w:p w:rsidR="00101213" w:rsidRDefault="00101213">
            <w:r>
              <w:t xml:space="preserve">武汉市 </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副省级市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华中地区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hint="eastAsia"/>
                <w:sz w:val="18"/>
                <w:szCs w:val="18"/>
                <w:lang w:val="zh-CN"/>
              </w:rPr>
              <w:t>武汉市政府公开数据服务网</w:t>
            </w:r>
          </w:p>
        </w:tc>
        <w:tc>
          <w:tcPr>
            <w:tcW w:w="991" w:type="pct"/>
          </w:tcPr>
          <w:p w:rsidR="00101213" w:rsidRPr="00101213" w:rsidRDefault="00101213" w:rsidP="00020DB7">
            <w:pPr>
              <w:pStyle w:val="afffff1"/>
              <w:rPr>
                <w:rFonts w:ascii="Microsoft YaHei UI" w:eastAsia="Microsoft YaHei UI" w:hAnsi="Microsoft YaHei UI"/>
                <w:sz w:val="18"/>
                <w:szCs w:val="18"/>
              </w:rPr>
            </w:pPr>
            <w:r w:rsidRPr="00101213">
              <w:rPr>
                <w:rFonts w:ascii="Microsoft YaHei UI" w:eastAsia="Microsoft YaHei UI" w:hAnsi="Microsoft YaHei UI" w:hint="eastAsia"/>
                <w:sz w:val="18"/>
                <w:szCs w:val="18"/>
              </w:rPr>
              <w:t>www.wuhandata.gov.cn</w:t>
            </w:r>
          </w:p>
        </w:tc>
      </w:tr>
      <w:tr w:rsidR="00101213" w:rsidRPr="00101213" w:rsidTr="00130422">
        <w:tc>
          <w:tcPr>
            <w:tcW w:w="1039" w:type="pct"/>
            <w:noWrap/>
          </w:tcPr>
          <w:p w:rsidR="00101213" w:rsidRDefault="00101213">
            <w:r>
              <w:t>无锡市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准副省级市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华东地区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hint="eastAsia"/>
                <w:sz w:val="18"/>
                <w:szCs w:val="18"/>
                <w:lang w:val="zh-CN"/>
              </w:rPr>
              <w:t>无锡市政府数据服务网</w:t>
            </w:r>
          </w:p>
        </w:tc>
        <w:tc>
          <w:tcPr>
            <w:tcW w:w="991" w:type="pct"/>
          </w:tcPr>
          <w:p w:rsidR="00101213" w:rsidRPr="00101213" w:rsidRDefault="00101213" w:rsidP="00020DB7">
            <w:pPr>
              <w:pStyle w:val="afffff1"/>
              <w:rPr>
                <w:rFonts w:ascii="Microsoft YaHei UI" w:eastAsia="Microsoft YaHei UI" w:hAnsi="Microsoft YaHei UI"/>
                <w:sz w:val="18"/>
                <w:szCs w:val="18"/>
              </w:rPr>
            </w:pPr>
            <w:r w:rsidRPr="00101213">
              <w:rPr>
                <w:rFonts w:ascii="Microsoft YaHei UI" w:eastAsia="Microsoft YaHei UI" w:hAnsi="Microsoft YaHei UI" w:hint="eastAsia"/>
                <w:sz w:val="18"/>
                <w:szCs w:val="18"/>
              </w:rPr>
              <w:t>opendata.wuxi.gov.cn</w:t>
            </w:r>
          </w:p>
        </w:tc>
      </w:tr>
      <w:tr w:rsidR="00101213" w:rsidRPr="00101213" w:rsidTr="00130422">
        <w:tc>
          <w:tcPr>
            <w:tcW w:w="1039" w:type="pct"/>
            <w:noWrap/>
          </w:tcPr>
          <w:p w:rsidR="00101213" w:rsidRDefault="00101213">
            <w:r>
              <w:rPr>
                <w:rFonts w:hint="eastAsia"/>
              </w:rPr>
              <w:t>湛江</w:t>
            </w:r>
            <w:r>
              <w:t>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地级市</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华南地区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hint="eastAsia"/>
                <w:sz w:val="18"/>
                <w:szCs w:val="18"/>
                <w:lang w:val="zh-CN"/>
              </w:rPr>
              <w:t>湛江数据服务网</w:t>
            </w:r>
          </w:p>
        </w:tc>
        <w:tc>
          <w:tcPr>
            <w:tcW w:w="991" w:type="pct"/>
          </w:tcPr>
          <w:p w:rsidR="00101213" w:rsidRPr="00101213" w:rsidRDefault="00101213" w:rsidP="00020DB7">
            <w:pPr>
              <w:pStyle w:val="afffff1"/>
              <w:rPr>
                <w:rFonts w:ascii="Microsoft YaHei UI" w:eastAsia="Microsoft YaHei UI" w:hAnsi="Microsoft YaHei UI"/>
                <w:sz w:val="18"/>
                <w:szCs w:val="18"/>
              </w:rPr>
            </w:pPr>
            <w:r w:rsidRPr="00101213">
              <w:rPr>
                <w:rFonts w:ascii="Microsoft YaHei UI" w:eastAsia="Microsoft YaHei UI" w:hAnsi="Microsoft YaHei UI" w:hint="eastAsia"/>
                <w:sz w:val="18"/>
                <w:szCs w:val="18"/>
              </w:rPr>
              <w:t>data.zhanjiang.gov.cn</w:t>
            </w:r>
          </w:p>
        </w:tc>
      </w:tr>
      <w:tr w:rsidR="00101213" w:rsidRPr="00101213" w:rsidTr="00130422">
        <w:tc>
          <w:tcPr>
            <w:tcW w:w="1039" w:type="pct"/>
            <w:noWrap/>
          </w:tcPr>
          <w:p w:rsidR="00101213" w:rsidRDefault="00101213">
            <w:r>
              <w:rPr>
                <w:rFonts w:hint="eastAsia"/>
              </w:rPr>
              <w:t>宁波市</w:t>
            </w:r>
            <w:r>
              <w:t>海曙区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副省级市下辖区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华东地区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hint="eastAsia"/>
                <w:sz w:val="18"/>
                <w:szCs w:val="18"/>
                <w:lang w:val="zh-CN"/>
              </w:rPr>
              <w:t>海曙区开放数据门户</w:t>
            </w:r>
          </w:p>
        </w:tc>
        <w:tc>
          <w:tcPr>
            <w:tcW w:w="991" w:type="pct"/>
          </w:tcPr>
          <w:p w:rsidR="00101213" w:rsidRPr="00101213" w:rsidRDefault="00101213" w:rsidP="00020DB7">
            <w:pPr>
              <w:pStyle w:val="afffff1"/>
              <w:rPr>
                <w:rFonts w:ascii="Microsoft YaHei UI" w:eastAsia="Microsoft YaHei UI" w:hAnsi="Microsoft YaHei UI"/>
                <w:sz w:val="18"/>
                <w:szCs w:val="18"/>
              </w:rPr>
            </w:pPr>
            <w:r w:rsidRPr="00101213">
              <w:rPr>
                <w:rFonts w:ascii="Microsoft YaHei UI" w:eastAsia="Microsoft YaHei UI" w:hAnsi="Microsoft YaHei UI" w:hint="eastAsia"/>
                <w:sz w:val="18"/>
                <w:szCs w:val="18"/>
              </w:rPr>
              <w:t>data.haishu.gov.cn</w:t>
            </w:r>
          </w:p>
        </w:tc>
      </w:tr>
      <w:tr w:rsidR="00101213" w:rsidRPr="00101213" w:rsidTr="00130422">
        <w:tc>
          <w:tcPr>
            <w:tcW w:w="1039" w:type="pct"/>
            <w:noWrap/>
          </w:tcPr>
          <w:p w:rsidR="00101213" w:rsidRDefault="00101213">
            <w:r>
              <w:rPr>
                <w:rFonts w:hint="eastAsia"/>
              </w:rPr>
              <w:t>佛山市</w:t>
            </w:r>
            <w:r>
              <w:t>南海区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地级市下辖区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sz w:val="18"/>
                <w:szCs w:val="18"/>
                <w:lang w:val="zh-CN"/>
              </w:rPr>
              <w:t>华南地区</w:t>
            </w:r>
          </w:p>
        </w:tc>
        <w:tc>
          <w:tcPr>
            <w:tcW w:w="990" w:type="pct"/>
          </w:tcPr>
          <w:p w:rsidR="00101213" w:rsidRPr="00101213" w:rsidRDefault="00101213">
            <w:pPr>
              <w:pStyle w:val="DecimalAligned"/>
              <w:rPr>
                <w:rFonts w:ascii="Microsoft YaHei UI" w:eastAsia="Microsoft YaHei UI" w:hAnsi="Microsoft YaHei UI"/>
                <w:sz w:val="18"/>
                <w:szCs w:val="18"/>
              </w:rPr>
            </w:pPr>
            <w:r w:rsidRPr="00101213">
              <w:rPr>
                <w:rFonts w:ascii="Microsoft YaHei UI" w:eastAsia="Microsoft YaHei UI" w:hAnsi="Microsoft YaHei UI" w:hint="eastAsia"/>
                <w:sz w:val="18"/>
                <w:szCs w:val="18"/>
                <w:lang w:val="zh-CN"/>
              </w:rPr>
              <w:t>数说南海</w:t>
            </w:r>
          </w:p>
        </w:tc>
        <w:tc>
          <w:tcPr>
            <w:tcW w:w="991" w:type="pct"/>
          </w:tcPr>
          <w:p w:rsidR="00101213" w:rsidRPr="00101213" w:rsidRDefault="00101213" w:rsidP="00020DB7">
            <w:pPr>
              <w:pStyle w:val="afffff1"/>
              <w:rPr>
                <w:rFonts w:ascii="Microsoft YaHei UI" w:eastAsia="Microsoft YaHei UI" w:hAnsi="Microsoft YaHei UI"/>
                <w:sz w:val="18"/>
                <w:szCs w:val="18"/>
              </w:rPr>
            </w:pPr>
            <w:r w:rsidRPr="00101213">
              <w:rPr>
                <w:rFonts w:ascii="Microsoft YaHei UI" w:eastAsia="Microsoft YaHei UI" w:hAnsi="Microsoft YaHei UI" w:hint="eastAsia"/>
                <w:sz w:val="18"/>
                <w:szCs w:val="18"/>
              </w:rPr>
              <w:t>data.nanhai.gov.cn</w:t>
            </w:r>
          </w:p>
        </w:tc>
      </w:tr>
      <w:tr w:rsidR="00101213" w:rsidTr="00101213">
        <w:trPr>
          <w:cnfStyle w:val="010000000000" w:firstRow="0" w:lastRow="1" w:firstColumn="0" w:lastColumn="0" w:oddVBand="0" w:evenVBand="0" w:oddHBand="0" w:evenHBand="0" w:firstRowFirstColumn="0" w:firstRowLastColumn="0" w:lastRowFirstColumn="0" w:lastRowLastColumn="0"/>
          <w:trHeight w:val="319"/>
        </w:trPr>
        <w:tc>
          <w:tcPr>
            <w:tcW w:w="5000" w:type="pct"/>
            <w:gridSpan w:val="5"/>
            <w:noWrap/>
          </w:tcPr>
          <w:p w:rsidR="00101213" w:rsidRPr="00101213" w:rsidRDefault="00101213">
            <w:pPr>
              <w:pStyle w:val="DecimalAligned"/>
              <w:rPr>
                <w:rFonts w:ascii="Microsoft YaHei UI" w:eastAsia="Microsoft YaHei UI" w:hAnsi="Microsoft YaHei UI"/>
                <w:b w:val="0"/>
                <w:lang w:val="zh-CN"/>
              </w:rPr>
            </w:pPr>
            <w:r>
              <w:rPr>
                <w:rFonts w:hint="eastAsia"/>
                <w:lang w:val="zh-CN"/>
              </w:rPr>
              <w:t xml:space="preserve">                                                                                                                                                                 </w:t>
            </w:r>
            <w:r w:rsidRPr="00101213">
              <w:rPr>
                <w:rFonts w:ascii="Microsoft YaHei UI" w:eastAsia="Microsoft YaHei UI" w:hAnsi="Microsoft YaHei UI" w:hint="eastAsia"/>
                <w:b w:val="0"/>
                <w:lang w:val="zh-CN"/>
              </w:rPr>
              <w:t xml:space="preserve"> 2016.7</w:t>
            </w:r>
          </w:p>
        </w:tc>
      </w:tr>
    </w:tbl>
    <w:p w:rsidR="00152844" w:rsidRDefault="00152844" w:rsidP="00152844"/>
    <w:p w:rsidR="00152844" w:rsidRPr="00B6651D" w:rsidRDefault="00152844" w:rsidP="00F075AB">
      <w:pPr>
        <w:pStyle w:val="31"/>
        <w:rPr>
          <w:szCs w:val="21"/>
        </w:rPr>
      </w:pPr>
      <w:bookmarkStart w:id="22" w:name="_Toc460452789"/>
      <w:r>
        <w:rPr>
          <w:rFonts w:hint="eastAsia"/>
        </w:rPr>
        <w:t>4.1.3</w:t>
      </w:r>
      <w:r w:rsidRPr="00B6651D">
        <w:rPr>
          <w:rFonts w:hint="eastAsia"/>
        </w:rPr>
        <w:t xml:space="preserve"> </w:t>
      </w:r>
      <w:r w:rsidRPr="00B6651D">
        <w:rPr>
          <w:rFonts w:hint="eastAsia"/>
        </w:rPr>
        <w:t>数据开</w:t>
      </w:r>
      <w:r>
        <w:rPr>
          <w:rFonts w:hint="eastAsia"/>
        </w:rPr>
        <w:t>放数据层探显</w:t>
      </w:r>
      <w:bookmarkEnd w:id="22"/>
    </w:p>
    <w:p w:rsidR="00152844" w:rsidRPr="002032F8" w:rsidRDefault="00152844" w:rsidP="00152844">
      <w:r w:rsidRPr="002032F8">
        <w:rPr>
          <w:rFonts w:hint="eastAsia"/>
        </w:rPr>
        <w:t>从数据层来看，目前中国地方政府的数据开放量较低，按照开放数据定义要求，数据应当符合易操作的可机读格式（即如xls，而非pdf），但目前可机读率仅达84.1%，其中上海目前以398个可机读数据集位列全国第一。</w:t>
      </w:r>
    </w:p>
    <w:p w:rsidR="00152844" w:rsidRPr="002032F8" w:rsidRDefault="00152844" w:rsidP="00152844">
      <w:r w:rsidRPr="002032F8">
        <w:rPr>
          <w:rFonts w:hint="eastAsia"/>
        </w:rPr>
        <w:t>各地方目前普遍发布的都是静态数据（更新频率为一年或不定期），比例高达86.25%。少部分承诺将更新的数据也未能按承诺进行更新。无锡是各地方中按承诺更新比例最高的（62.5%），各地方平均仅有17.21%的数据按承诺得到了更新。</w:t>
      </w:r>
    </w:p>
    <w:p w:rsidR="00152844" w:rsidRPr="002032F8" w:rsidRDefault="00152844" w:rsidP="00152844">
      <w:r w:rsidRPr="002032F8">
        <w:rPr>
          <w:rFonts w:hint="eastAsia"/>
        </w:rPr>
        <w:t>开放数据应当采用开放的数据格式以确保数据文件无需通过指定的应用程序才能访问。基于此定义，CSV是常见的开放格式而XLS则不是。目前仅北京100%提供了开放格式，南海则有98.15%的数据为开放格式，其他地方均未采用开放格式。而且目前仅南海一个地方在发布数据时提供了多种格式（CSV,XLS,TXT,XML,和JSON），以便于不同需求的数据使用者对数据进行加值利用。</w:t>
      </w:r>
    </w:p>
    <w:p w:rsidR="00152844" w:rsidRPr="002032F8" w:rsidRDefault="00152844" w:rsidP="00152844">
      <w:r>
        <w:rPr>
          <w:rFonts w:hint="eastAsia"/>
        </w:rPr>
        <w:t>在数据使用权利上，仅无锡和海曙确保数据永久免费，未使用“</w:t>
      </w:r>
      <w:r w:rsidRPr="002032F8">
        <w:rPr>
          <w:rFonts w:hint="eastAsia"/>
        </w:rPr>
        <w:t>现阶段</w:t>
      </w:r>
      <w:r>
        <w:t>”</w:t>
      </w:r>
      <w:r w:rsidRPr="002032F8">
        <w:rPr>
          <w:rFonts w:hint="eastAsia"/>
        </w:rPr>
        <w:t>字样。但目前未有一个地方能够明确确保使用者享有免费、自由增值利用，以及自由分享传播的权利。</w:t>
      </w:r>
    </w:p>
    <w:p w:rsidR="00152844" w:rsidRPr="002032F8" w:rsidRDefault="00152844" w:rsidP="00152844">
      <w:r w:rsidRPr="002032F8">
        <w:rPr>
          <w:rFonts w:hint="eastAsia"/>
        </w:rPr>
        <w:t>目前各地方对于开放的数据都能提供基本的元数据信息，包括数据名称、发布单位、数据分类以及数据描述等。但南海和海曙未能明确标记出数据的发布时间，仅海曙和南海明确在数据页面标记数据更新时间，而北京、上海、无锡、湛江都将该信息提供在数据目录中而非数据页面，不便于用户查看，武汉则未提供该项元数据。</w:t>
      </w:r>
    </w:p>
    <w:p w:rsidR="00152844" w:rsidRDefault="00152844" w:rsidP="00152844">
      <w:pPr>
        <w:pStyle w:val="afffff1"/>
      </w:pPr>
    </w:p>
    <w:p w:rsidR="00152844" w:rsidRDefault="00020DB7" w:rsidP="00152844">
      <w:pPr>
        <w:pStyle w:val="afffff1"/>
      </w:pPr>
      <w:r>
        <w:rPr>
          <w:noProof/>
        </w:rPr>
        <w:lastRenderedPageBreak/>
        <w:pict>
          <v:shape id="_x0000_s1029" type="#_x0000_t202" style="position:absolute;left:0;text-align:left;margin-left:-14pt;margin-top:-6.9pt;width:458.4pt;height:218.5pt;z-index:251658752;mso-wrap-style:none" filled="f" stroked="f">
            <v:textbox style="mso-next-textbox:#_x0000_s1029;mso-fit-shape-to-text:t">
              <w:txbxContent>
                <w:p w:rsidR="00020DB7" w:rsidRDefault="00020DB7" w:rsidP="00152844">
                  <w:r>
                    <w:object w:dxaOrig="9850"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2.75pt;height:193.5pt" o:ole="">
                        <v:imagedata r:id="rId34" o:title=""/>
                      </v:shape>
                      <o:OLEObject Type="Embed" ProgID="MSGraph.Chart.8" ShapeID="_x0000_i1027" DrawAspect="Content" ObjectID="_1534194622" r:id="rId35">
                        <o:FieldCodes>\s</o:FieldCodes>
                      </o:OLEObject>
                    </w:object>
                  </w:r>
                </w:p>
              </w:txbxContent>
            </v:textbox>
          </v:shape>
        </w:pict>
      </w:r>
    </w:p>
    <w:p w:rsidR="00152844" w:rsidRDefault="00152844" w:rsidP="00152844">
      <w:pPr>
        <w:pStyle w:val="afffff1"/>
      </w:pPr>
    </w:p>
    <w:p w:rsidR="00152844" w:rsidRDefault="00152844" w:rsidP="00152844">
      <w:pPr>
        <w:pStyle w:val="afffff1"/>
      </w:pPr>
    </w:p>
    <w:p w:rsidR="00152844" w:rsidRDefault="00152844" w:rsidP="00152844">
      <w:pPr>
        <w:pStyle w:val="afffff1"/>
      </w:pPr>
    </w:p>
    <w:p w:rsidR="00152844" w:rsidRDefault="00152844" w:rsidP="00152844">
      <w:pPr>
        <w:pStyle w:val="afffff1"/>
      </w:pPr>
    </w:p>
    <w:p w:rsidR="00152844" w:rsidRDefault="00152844" w:rsidP="00152844">
      <w:pPr>
        <w:pStyle w:val="afffff1"/>
      </w:pPr>
    </w:p>
    <w:p w:rsidR="00152844" w:rsidRDefault="00152844" w:rsidP="00152844">
      <w:pPr>
        <w:pStyle w:val="afffff1"/>
      </w:pPr>
    </w:p>
    <w:p w:rsidR="00152844" w:rsidRDefault="00152844" w:rsidP="00152844">
      <w:pPr>
        <w:pStyle w:val="afffff1"/>
      </w:pPr>
    </w:p>
    <w:p w:rsidR="00152844" w:rsidRDefault="00152844" w:rsidP="00152844">
      <w:pPr>
        <w:pStyle w:val="afffff1"/>
      </w:pPr>
    </w:p>
    <w:p w:rsidR="003763BD" w:rsidRDefault="003763BD" w:rsidP="00152844">
      <w:pPr>
        <w:pStyle w:val="afffff1"/>
      </w:pPr>
    </w:p>
    <w:p w:rsidR="003763BD" w:rsidRDefault="003763BD" w:rsidP="00152844">
      <w:pPr>
        <w:pStyle w:val="afffff1"/>
      </w:pPr>
    </w:p>
    <w:p w:rsidR="003763BD" w:rsidRDefault="003763BD" w:rsidP="00152844">
      <w:pPr>
        <w:pStyle w:val="afffff1"/>
      </w:pPr>
    </w:p>
    <w:p w:rsidR="003763BD" w:rsidRDefault="003763BD" w:rsidP="00152844">
      <w:pPr>
        <w:pStyle w:val="afffff1"/>
      </w:pPr>
    </w:p>
    <w:p w:rsidR="003763BD" w:rsidRDefault="003763BD" w:rsidP="00152844">
      <w:pPr>
        <w:pStyle w:val="afffff1"/>
      </w:pPr>
    </w:p>
    <w:p w:rsidR="00152844" w:rsidRDefault="00152844" w:rsidP="00152844">
      <w:pPr>
        <w:pStyle w:val="afffff1"/>
      </w:pPr>
    </w:p>
    <w:p w:rsidR="00152844" w:rsidRDefault="00152844" w:rsidP="00152844">
      <w:pPr>
        <w:pStyle w:val="afffff1"/>
      </w:pPr>
    </w:p>
    <w:p w:rsidR="00152844" w:rsidRPr="002D41F2" w:rsidRDefault="00152844" w:rsidP="00152844">
      <w:pPr>
        <w:pStyle w:val="31"/>
      </w:pPr>
      <w:bookmarkStart w:id="23" w:name="_Toc460452790"/>
      <w:smartTag w:uri="urn:schemas-microsoft-com:office:smarttags" w:element="chsdate">
        <w:smartTagPr>
          <w:attr w:name="Year" w:val="1899"/>
          <w:attr w:name="Month" w:val="12"/>
          <w:attr w:name="Day" w:val="30"/>
          <w:attr w:name="IsLunarDate" w:val="False"/>
          <w:attr w:name="IsROCDate" w:val="False"/>
        </w:smartTagPr>
        <w:r>
          <w:rPr>
            <w:rFonts w:hint="eastAsia"/>
          </w:rPr>
          <w:t>4.1.4</w:t>
        </w:r>
      </w:smartTag>
      <w:r w:rsidRPr="00B6651D">
        <w:rPr>
          <w:rFonts w:hint="eastAsia"/>
        </w:rPr>
        <w:t xml:space="preserve"> </w:t>
      </w:r>
      <w:r w:rsidRPr="00B6651D">
        <w:rPr>
          <w:rFonts w:hint="eastAsia"/>
        </w:rPr>
        <w:t>数据开</w:t>
      </w:r>
      <w:r>
        <w:rPr>
          <w:rFonts w:hint="eastAsia"/>
        </w:rPr>
        <w:t>放环境</w:t>
      </w:r>
      <w:bookmarkEnd w:id="23"/>
    </w:p>
    <w:p w:rsidR="00F075AB" w:rsidRDefault="00152844" w:rsidP="00152844">
      <w:r w:rsidRPr="002D41F2">
        <w:rPr>
          <w:rFonts w:hint="eastAsia"/>
        </w:rPr>
        <w:t>2015 年 9 月 5 日，国务院印发《促进大数据发展行动纲要》。《纲要》首次从国家层面认定数据是国家基础性战略资源，将大数据行业定位到国家战略层面，大数据成为推动经济转型发展的新动力，成为重塑国家竞争优势的新机遇，成为提升政府治理能力的新途径。</w:t>
      </w:r>
    </w:p>
    <w:p w:rsidR="00152844" w:rsidRDefault="00152844" w:rsidP="00152844">
      <w:r>
        <w:rPr>
          <w:rFonts w:hint="eastAsia"/>
        </w:rPr>
        <w:t> </w:t>
      </w:r>
      <w:r w:rsidRPr="002D41F2">
        <w:rPr>
          <w:rFonts w:hint="eastAsia"/>
        </w:rPr>
        <w:t>大数据发展，打破信息孤岛是关键。《纲要》指出，要加强顶层设计和统筹规划，形成公共数据资源合理适度开放共享的法规制度和政策体系。2018 年底前，建成国家政府数据统一开放平台。2020年底前，逐步实现信用、交通、医疗等领域的政府数据集向社会开放。目前，信息孤岛问题依然是阻碍大数据前行的关键要素。目前，60%的主管部门认为数据分布和共享存在难题，这源于不同部门间数据开放标准的不统一，以及在早期建设中各自独立进行和外包导致数据格式标准等的不同。因而建立数据统一平台的前提就是打破信息孤岛，实现数据共享，这对于行业发展至关重要。</w:t>
      </w:r>
    </w:p>
    <w:p w:rsidR="00152844" w:rsidRPr="002D41F2" w:rsidRDefault="00152844" w:rsidP="00152844">
      <w:r w:rsidRPr="002D41F2">
        <w:rPr>
          <w:rFonts w:hint="eastAsia"/>
        </w:rPr>
        <w:t>大数据行业空间将逐步释放。《纲要》提出，到 2020 年，我国将形成一批具有国际竞争力的大数据处理、分析、可视化软件和硬件支撑平台等产品；并且培育 10 家国际领先的大数据核心龙头企业，500家大数据应用、服务和产品制造企业。相关内容以及时间节点表明大数据产业行业空间将逐步加速释放。</w:t>
      </w:r>
    </w:p>
    <w:p w:rsidR="00152844" w:rsidRDefault="00152844" w:rsidP="00152844">
      <w:r>
        <w:rPr>
          <w:rFonts w:hint="eastAsia"/>
        </w:rPr>
        <w:t>中国与国际的对比：</w:t>
      </w:r>
    </w:p>
    <w:p w:rsidR="00152844" w:rsidRDefault="00020DB7" w:rsidP="00152844">
      <w:pPr>
        <w:pStyle w:val="afffff1"/>
      </w:pPr>
      <w:r>
        <w:rPr>
          <w:noProof/>
        </w:rPr>
        <w:lastRenderedPageBreak/>
        <w:pict>
          <v:shapetype id="_x0000_t109" coordsize="21600,21600" o:spt="109" path="m,l,21600r21600,l21600,xe">
            <v:stroke joinstyle="miter"/>
            <v:path gradientshapeok="t" o:connecttype="rect"/>
          </v:shapetype>
          <v:shape id="_x0000_s1033" type="#_x0000_t109" style="position:absolute;left:0;text-align:left;margin-left:189pt;margin-top:202.8pt;width:9pt;height:7.8pt;z-index:251662848" fillcolor="#c00" stroked="f"/>
        </w:pict>
      </w:r>
      <w:r>
        <w:rPr>
          <w:noProof/>
        </w:rPr>
        <w:pict>
          <v:rect id="_x0000_s1032" style="position:absolute;left:0;text-align:left;margin-left:53.85pt;margin-top:202.8pt;width:36.15pt;height:7.8pt;z-index:251661824" fillcolor="#36f" stroked="f"/>
        </w:pict>
      </w:r>
      <w:r>
        <w:rPr>
          <w:noProof/>
        </w:rPr>
        <w:pict>
          <v:shape id="_x0000_s1031" type="#_x0000_t202" style="position:absolute;left:0;text-align:left;margin-left:45pt;margin-top:195pt;width:225pt;height:23.4pt;z-index:251660800" stroked="f">
            <v:textbox style="mso-next-textbox:#_x0000_s1031">
              <w:txbxContent>
                <w:p w:rsidR="00020DB7" w:rsidRDefault="00020DB7" w:rsidP="00152844">
                  <w:r>
                    <w:rPr>
                      <w:rFonts w:hint="eastAsia"/>
                    </w:rPr>
                    <w:t xml:space="preserve">        </w:t>
                  </w:r>
                  <w:r>
                    <w:rPr>
                      <w:rFonts w:hint="eastAsia"/>
                    </w:rPr>
                    <w:t>市场规模/亿美元      同比增长</w:t>
                  </w:r>
                </w:p>
              </w:txbxContent>
            </v:textbox>
          </v:shape>
        </w:pict>
      </w:r>
      <w:r>
        <w:rPr>
          <w:noProof/>
        </w:rPr>
        <w:pict>
          <v:shape id="_x0000_s1030" type="#_x0000_t202" style="position:absolute;left:0;text-align:left;margin-left:333pt;margin-top:23.4pt;width:45pt;height:140.4pt;z-index:251659776" filled="f" stroked="f">
            <v:textbox style="layout-flow:vertical-ideographic;mso-next-textbox:#_x0000_s1030">
              <w:txbxContent>
                <w:p w:rsidR="00020DB7" w:rsidRPr="005A2821" w:rsidRDefault="00020DB7" w:rsidP="00152844">
                  <w:r w:rsidRPr="005A2821">
                    <w:rPr>
                      <w:rFonts w:hint="eastAsia"/>
                    </w:rPr>
                    <w:t>全球大数据增速</w:t>
                  </w:r>
                </w:p>
              </w:txbxContent>
            </v:textbox>
          </v:shape>
        </w:pict>
      </w:r>
      <w:r>
        <w:pict>
          <v:shape id="_x0000_i1025" type="#_x0000_t75" style="width:305.25pt;height:187.5pt">
            <v:imagedata r:id="rId36" o:title=""/>
          </v:shape>
        </w:pict>
      </w:r>
    </w:p>
    <w:p w:rsidR="00152844" w:rsidRDefault="00020DB7" w:rsidP="00152844">
      <w:r>
        <w:rPr>
          <w:noProof/>
        </w:rPr>
        <w:pict>
          <v:shape id="_x0000_s1035" type="#_x0000_t202" style="position:absolute;margin-left:351pt;margin-top:15.6pt;width:45pt;height:148.2pt;z-index:251664896" filled="f" stroked="f">
            <v:textbox style="layout-flow:vertical-ideographic;mso-next-textbox:#_x0000_s1035">
              <w:txbxContent>
                <w:p w:rsidR="00020DB7" w:rsidRPr="005A2821" w:rsidRDefault="00020DB7" w:rsidP="00152844">
                  <w:r>
                    <w:rPr>
                      <w:rFonts w:hint="eastAsia"/>
                    </w:rPr>
                    <w:t>国内</w:t>
                  </w:r>
                  <w:r w:rsidRPr="005A2821">
                    <w:rPr>
                      <w:rFonts w:hint="eastAsia"/>
                    </w:rPr>
                    <w:t>大数据增速</w:t>
                  </w:r>
                </w:p>
              </w:txbxContent>
            </v:textbox>
          </v:shape>
        </w:pict>
      </w:r>
      <w:r>
        <w:pict>
          <v:shape id="_x0000_i1026" type="#_x0000_t75" style="width:332.25pt;height:183.75pt">
            <v:imagedata r:id="rId37" o:title=""/>
          </v:shape>
        </w:pict>
      </w:r>
    </w:p>
    <w:p w:rsidR="00152844" w:rsidRPr="00023C85" w:rsidRDefault="00020DB7" w:rsidP="00152844">
      <w:r>
        <w:rPr>
          <w:noProof/>
        </w:rPr>
        <w:pict>
          <v:shape id="_x0000_s1034" type="#_x0000_t202" style="position:absolute;margin-left:45pt;margin-top:7.8pt;width:225pt;height:23.4pt;z-index:251663872" stroked="f">
            <v:textbox style="mso-next-textbox:#_x0000_s1034">
              <w:txbxContent>
                <w:p w:rsidR="00020DB7" w:rsidRDefault="00020DB7" w:rsidP="00152844">
                  <w:r>
                    <w:pict>
                      <v:shape id="_x0000_i1028" type="#_x0000_t75" style="width:45.75pt;height:9.75pt">
                        <v:imagedata r:id="rId38" o:title=""/>
                      </v:shape>
                    </w:pict>
                  </w:r>
                  <w:r>
                    <w:rPr>
                      <w:rFonts w:hint="eastAsia"/>
                    </w:rPr>
                    <w:t xml:space="preserve"> 市场规模/亿美元   </w:t>
                  </w:r>
                  <w:r>
                    <w:pict>
                      <v:shape id="_x0000_i1029" type="#_x0000_t75" style="width:9pt;height:8.25pt">
                        <v:imagedata r:id="rId39" o:title=""/>
                      </v:shape>
                    </w:pict>
                  </w:r>
                  <w:r>
                    <w:rPr>
                      <w:rFonts w:hint="eastAsia"/>
                    </w:rPr>
                    <w:t xml:space="preserve"> 同比增长</w:t>
                  </w:r>
                </w:p>
              </w:txbxContent>
            </v:textbox>
          </v:shape>
        </w:pict>
      </w:r>
    </w:p>
    <w:p w:rsidR="00152844" w:rsidRDefault="00152844" w:rsidP="00152844"/>
    <w:p w:rsidR="00152844" w:rsidRDefault="00152844" w:rsidP="00152844">
      <w:pPr>
        <w:pStyle w:val="21"/>
      </w:pPr>
      <w:bookmarkStart w:id="24" w:name="_Toc460452791"/>
      <w:r w:rsidRPr="00023C85">
        <w:rPr>
          <w:rFonts w:hint="eastAsia"/>
        </w:rPr>
        <w:t>4. 2</w:t>
      </w:r>
      <w:r>
        <w:rPr>
          <w:rFonts w:hint="eastAsia"/>
        </w:rPr>
        <w:t xml:space="preserve"> </w:t>
      </w:r>
      <w:r w:rsidRPr="00023C85">
        <w:rPr>
          <w:rFonts w:hint="eastAsia"/>
        </w:rPr>
        <w:t>在大数据共享机制上的困难之处</w:t>
      </w:r>
      <w:bookmarkEnd w:id="24"/>
    </w:p>
    <w:p w:rsidR="00152844" w:rsidRDefault="00152844" w:rsidP="00152844">
      <w:pPr>
        <w:pStyle w:val="31"/>
      </w:pPr>
      <w:bookmarkStart w:id="25" w:name="_Toc460452792"/>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w:t>
      </w:r>
      <w:r>
        <w:rPr>
          <w:rFonts w:hint="eastAsia"/>
        </w:rPr>
        <w:t>不成熟的体制</w:t>
      </w:r>
      <w:bookmarkEnd w:id="25"/>
    </w:p>
    <w:p w:rsidR="00152844" w:rsidRPr="00862B9F" w:rsidRDefault="00152844" w:rsidP="00152844">
      <w:pPr>
        <w:rPr>
          <w:kern w:val="0"/>
        </w:rPr>
      </w:pPr>
      <w:r w:rsidRPr="00862B9F">
        <w:rPr>
          <w:rFonts w:hint="eastAsia"/>
          <w:kern w:val="0"/>
        </w:rPr>
        <w:t>我们国家的政府在很早就开始了有关数据的工作，具体一点来讲就是四大基础数据库。</w:t>
      </w:r>
      <w:r w:rsidRPr="00862B9F">
        <w:rPr>
          <w:kern w:val="0"/>
        </w:rPr>
        <w:t>2002</w:t>
      </w:r>
      <w:r w:rsidRPr="00862B9F">
        <w:rPr>
          <w:rFonts w:hint="eastAsia"/>
          <w:kern w:val="0"/>
        </w:rPr>
        <w:t>年国务院信息化领导小组发布了《国家信息化领导小组关于我国电子政务建设指导意见》。这个文件将人口、法人单位、自然资源和空间地理、宏观经济基础数据这四个国家基础信息数据库列入国家电子政务建设的重点任务，以能实现信息的汇总便于共享，为决策提供知识上的依据与支持。在具体应用上，各职能部门基本已经成立或正在成立自己的数据的分析处理机构，同时每年面向科研方向开放许多政府数据资源，主要是各高校和科研机构。</w:t>
      </w:r>
    </w:p>
    <w:p w:rsidR="00152844" w:rsidRDefault="00152844" w:rsidP="00152844">
      <w:pPr>
        <w:rPr>
          <w:kern w:val="0"/>
        </w:rPr>
      </w:pPr>
      <w:r w:rsidRPr="00862B9F">
        <w:rPr>
          <w:rFonts w:hint="eastAsia"/>
          <w:kern w:val="0"/>
        </w:rPr>
        <w:lastRenderedPageBreak/>
        <w:t>我国的官方数据开放已经做了许多工作，每年有大量的官方数据开放给各高校和科研机构，最终目标肯定是进行全面的开放。但是在这个过程中我们遇到了许多的困难，所以现在正在努力的克服困难逐步推进全面开放。开放的形式要视部门和数据的种类不同而采取不同的态度。像实时的天气数据，国家会提供像“风湿温压”这些数据，但其他一些涉及国家经济战略，人口等相关的一些数据开放的形式就是以修饰过的数据进行开放</w:t>
      </w:r>
      <w:r>
        <w:rPr>
          <w:rFonts w:hint="eastAsia"/>
          <w:kern w:val="0"/>
        </w:rPr>
        <w:t>。</w:t>
      </w:r>
    </w:p>
    <w:p w:rsidR="00152844" w:rsidRPr="00F075AB" w:rsidRDefault="00152844" w:rsidP="00152844">
      <w:pPr>
        <w:rPr>
          <w:kern w:val="0"/>
        </w:rPr>
      </w:pPr>
      <w:r w:rsidRPr="002A2776">
        <w:rPr>
          <w:rFonts w:hint="eastAsia"/>
          <w:kern w:val="0"/>
        </w:rPr>
        <w:t>推行数据开放共享面对的问题有很多，这也说明了这项工作充满了困难。总的来说，大数据时代开启阶段的瓶颈就是在确保隐私、机密和国家安全的前提下带头开放数据，</w:t>
      </w:r>
      <w:r>
        <w:rPr>
          <w:rFonts w:hint="eastAsia"/>
          <w:kern w:val="0"/>
        </w:rPr>
        <w:t>但</w:t>
      </w:r>
      <w:r w:rsidRPr="00862B9F">
        <w:rPr>
          <w:rFonts w:hint="eastAsia"/>
          <w:kern w:val="0"/>
        </w:rPr>
        <w:t>如果涉及到国家安全的一些数据，就很难开放给公众，对于一些需要这些数据的科研单位，也会履行很严格的手续才能获取一部分的数据。</w:t>
      </w:r>
      <w:r w:rsidRPr="002A2776">
        <w:rPr>
          <w:rFonts w:hint="eastAsia"/>
          <w:kern w:val="0"/>
        </w:rPr>
        <w:t>具体一点说，现在相关法律法规、政策制度和技术标准尚未形成完整成熟的体制，同时长期以来以部门为中心的政务信息化发展模式和资源管控也加大了数据开放的困难。这也就是习总书记所指的改革的“深水区”之一吧，以后还会面对许多的问题。</w:t>
      </w:r>
    </w:p>
    <w:p w:rsidR="00152844" w:rsidRDefault="00152844" w:rsidP="00F075AB">
      <w:pPr>
        <w:pStyle w:val="31"/>
      </w:pPr>
      <w:bookmarkStart w:id="26" w:name="_Toc460452793"/>
      <w:smartTag w:uri="urn:schemas-microsoft-com:office:smarttags" w:element="chsdate">
        <w:smartTagPr>
          <w:attr w:name="Year" w:val="1899"/>
          <w:attr w:name="Month" w:val="12"/>
          <w:attr w:name="Day" w:val="30"/>
          <w:attr w:name="IsLunarDate" w:val="False"/>
          <w:attr w:name="IsROCDate" w:val="False"/>
        </w:smartTagPr>
        <w:r>
          <w:rPr>
            <w:rFonts w:hint="eastAsia"/>
          </w:rPr>
          <w:t>4.2.2</w:t>
        </w:r>
      </w:smartTag>
      <w:r>
        <w:rPr>
          <w:rFonts w:hint="eastAsia"/>
        </w:rPr>
        <w:t xml:space="preserve">  </w:t>
      </w:r>
      <w:r>
        <w:rPr>
          <w:rFonts w:hint="eastAsia"/>
        </w:rPr>
        <w:t>“供”与“需”的脱节</w:t>
      </w:r>
      <w:bookmarkEnd w:id="26"/>
    </w:p>
    <w:p w:rsidR="00152844" w:rsidRPr="00010B47" w:rsidRDefault="00152844" w:rsidP="00F075AB">
      <w:r w:rsidRPr="00010B47">
        <w:t>数据应用的前提是数据开放，这已经是共识。有专业人士指出，中国人口居世界首位，但2010年中国新存储的数据为250PB，仅为日本的60%和北美的7%。目前我国一些部门和机构拥有大量数据但宁愿自己不用也不愿提供给有关部门共享，导致信息不完整或重复投资。</w:t>
      </w:r>
    </w:p>
    <w:p w:rsidR="00152844" w:rsidRDefault="00152844" w:rsidP="00152844">
      <w:r>
        <w:rPr>
          <w:rFonts w:hint="eastAsia"/>
        </w:rPr>
        <w:t>例如：</w:t>
      </w:r>
      <w:r w:rsidRPr="00862B9F">
        <w:rPr>
          <w:rFonts w:hint="eastAsia"/>
        </w:rPr>
        <w:t>工业界和学术界在数据开放方面是是脱节的，工业界不愿意开放数据，而学术界对数据是有很大需求的。工业界的数据很丰富但是欠缺数据分析的能力，他们的确手中有数据，但是不知道怎么办。而学术界呢，非常乐意帮他们解决问题，但是工业界考虑到数据的价值，并不是十分乐意开放他们的数据。而且学术界对数据的应用，更多的是在科研方面而不是商业。</w:t>
      </w:r>
    </w:p>
    <w:p w:rsidR="00F075AB" w:rsidRDefault="00F075AB" w:rsidP="00152844"/>
    <w:p w:rsidR="00152844" w:rsidRDefault="00152844" w:rsidP="00F075AB">
      <w:pPr>
        <w:pStyle w:val="31"/>
      </w:pPr>
      <w:bookmarkStart w:id="27" w:name="_Toc460452794"/>
      <w:smartTag w:uri="urn:schemas-microsoft-com:office:smarttags" w:element="chsdate">
        <w:smartTagPr>
          <w:attr w:name="Year" w:val="1899"/>
          <w:attr w:name="Month" w:val="12"/>
          <w:attr w:name="Day" w:val="30"/>
          <w:attr w:name="IsLunarDate" w:val="False"/>
          <w:attr w:name="IsROCDate" w:val="False"/>
        </w:smartTagPr>
        <w:r>
          <w:rPr>
            <w:rFonts w:hint="eastAsia"/>
          </w:rPr>
          <w:t>4.2.3</w:t>
        </w:r>
      </w:smartTag>
      <w:r>
        <w:rPr>
          <w:rFonts w:hint="eastAsia"/>
        </w:rPr>
        <w:t xml:space="preserve">  </w:t>
      </w:r>
      <w:r>
        <w:rPr>
          <w:rFonts w:hint="eastAsia"/>
        </w:rPr>
        <w:t>大数据的管理与决策</w:t>
      </w:r>
      <w:bookmarkEnd w:id="27"/>
    </w:p>
    <w:p w:rsidR="00152844" w:rsidRPr="008630D0" w:rsidRDefault="00152844" w:rsidP="00F075AB">
      <w:r w:rsidRPr="008630D0">
        <w:t>大数据的技术挑战显而易见，但其带来的决策挑战更为艰巨。大数据至关重要的方面，就是它会直接影响组织怎样作决策、谁来作决策。在信息有限、获取成本高昂且没有被数字化的时代，组织内作重大决策的人，都是典型的位高权重的人，要不然就是高价请来的拥有专业技能和显赫履历的外部智囊。但是，在今时今日的商业世界中，高管的决策仍然更多地依赖个人经验和直觉，而不是基于数据。</w:t>
      </w:r>
    </w:p>
    <w:p w:rsidR="00152844" w:rsidRPr="008630D0" w:rsidRDefault="00152844" w:rsidP="00F075AB">
      <w:r w:rsidRPr="008630D0">
        <w:t>大数据开发的根本目的是以数据分析为基础，帮助人们做出更明智的决策，优化企业和社会运转。哈佛商业评论说，大数据本质上是“一场管理革命”。大数据时代的决策不能仅凭经验，而真正要“拿数据说话”。因此，大数据能够真正发挥作用，深层次看，还要改善我们的管理模式，需要管理方式和架构的与大数据技术工具相适配。这或许是我们最难迈过的一道坎了。</w:t>
      </w:r>
    </w:p>
    <w:p w:rsidR="00152844" w:rsidRPr="008630D0" w:rsidRDefault="00152844" w:rsidP="00F075AB">
      <w:r w:rsidRPr="008630D0">
        <w:t>大数据应用领域仍窄小，应用费用过高，制约大数据应用。国内能利用大数据背后产业价值的行业主要集中在金融、电信、能源、证券、烟草等超大型、垄断型企业，其他行业谈大数据价值为时尚早。随着企业内部的资料量愈来愈大，日后大数据将成为IT支出中的主要因素，特别是数据储存所耗费的成本，很可能造成企业负担，甚至望而却步。因此有远见的CIO必须预先做好准备。</w:t>
      </w:r>
    </w:p>
    <w:p w:rsidR="00152844" w:rsidRDefault="00152844" w:rsidP="00152844"/>
    <w:p w:rsidR="00152844" w:rsidRDefault="00152844" w:rsidP="00F075AB">
      <w:pPr>
        <w:pStyle w:val="31"/>
      </w:pPr>
      <w:bookmarkStart w:id="28" w:name="_Toc460452795"/>
      <w:smartTag w:uri="urn:schemas-microsoft-com:office:smarttags" w:element="chsdate">
        <w:smartTagPr>
          <w:attr w:name="Year" w:val="1899"/>
          <w:attr w:name="Month" w:val="12"/>
          <w:attr w:name="Day" w:val="30"/>
          <w:attr w:name="IsLunarDate" w:val="False"/>
          <w:attr w:name="IsROCDate" w:val="False"/>
        </w:smartTagPr>
        <w:r>
          <w:rPr>
            <w:rFonts w:hint="eastAsia"/>
          </w:rPr>
          <w:t>4.2.4</w:t>
        </w:r>
      </w:smartTag>
      <w:r>
        <w:rPr>
          <w:rFonts w:hint="eastAsia"/>
        </w:rPr>
        <w:t xml:space="preserve">  </w:t>
      </w:r>
      <w:r>
        <w:rPr>
          <w:rFonts w:hint="eastAsia"/>
        </w:rPr>
        <w:t>大数据人才缺口</w:t>
      </w:r>
      <w:bookmarkEnd w:id="28"/>
    </w:p>
    <w:p w:rsidR="00152844" w:rsidRDefault="00152844" w:rsidP="00F075AB">
      <w:r w:rsidRPr="00050EFC">
        <w:t>如果说，以Hadoop为代表的大数据是一头小象，那么企业必须有能够驯服它的驯兽师。在很多企业热烈拥抱这类大数据技术时，精通大数据技术的相关人才也成为一个大缺口。</w:t>
      </w:r>
    </w:p>
    <w:p w:rsidR="00152844" w:rsidRPr="00050EFC" w:rsidRDefault="00152844" w:rsidP="00F075AB">
      <w:r>
        <w:rPr>
          <w:rFonts w:hint="eastAsia"/>
        </w:rPr>
        <w:t>虽然，现在“大数据”这个词风靡全球，但是能够真正去实现其价值的人才却不多。绝大多数也只是人云亦云，亦或是略懂皮毛罢了。</w:t>
      </w:r>
    </w:p>
    <w:p w:rsidR="00152844" w:rsidRPr="00050EFC" w:rsidRDefault="00152844" w:rsidP="00F075AB">
      <w:r w:rsidRPr="00050EFC">
        <w:t>大数据建设的每个环节都需要依靠专业人员完成，因此，必须培养和造就一支懂指挥、懂技术、懂管理的大数据建设专业队伍。</w:t>
      </w:r>
    </w:p>
    <w:p w:rsidR="00152844" w:rsidRPr="00050EFC" w:rsidRDefault="00152844" w:rsidP="00F075AB">
      <w:r w:rsidRPr="00050EFC">
        <w:t>可以说，真正启动大数据在企业和社会的全面应用，面临的不仅仅是技术和工具问题，更重要的是要转变经营思维和组织架构，才能真正地挖掘这座大数据“金矿”。</w:t>
      </w:r>
    </w:p>
    <w:p w:rsidR="00F075AB" w:rsidRDefault="00F075AB" w:rsidP="00152844"/>
    <w:p w:rsidR="00152844" w:rsidRDefault="00152844" w:rsidP="00F075AB">
      <w:pPr>
        <w:pStyle w:val="21"/>
      </w:pPr>
      <w:bookmarkStart w:id="29" w:name="_Toc460452796"/>
      <w:r w:rsidRPr="00023C85">
        <w:rPr>
          <w:rFonts w:hint="eastAsia"/>
        </w:rPr>
        <w:t>4. 3</w:t>
      </w:r>
      <w:r>
        <w:rPr>
          <w:rFonts w:hint="eastAsia"/>
        </w:rPr>
        <w:t xml:space="preserve">  </w:t>
      </w:r>
      <w:r w:rsidRPr="00023C85">
        <w:rPr>
          <w:rFonts w:hint="eastAsia"/>
        </w:rPr>
        <w:t>对未来的规划</w:t>
      </w:r>
      <w:bookmarkEnd w:id="29"/>
    </w:p>
    <w:p w:rsidR="00152844" w:rsidRDefault="00152844" w:rsidP="00F075AB">
      <w:pPr>
        <w:pStyle w:val="31"/>
      </w:pPr>
      <w:bookmarkStart w:id="30" w:name="_Toc460452797"/>
      <w:smartTag w:uri="urn:schemas-microsoft-com:office:smarttags" w:element="chsdate">
        <w:smartTagPr>
          <w:attr w:name="Year" w:val="1899"/>
          <w:attr w:name="Month" w:val="12"/>
          <w:attr w:name="Day" w:val="30"/>
          <w:attr w:name="IsLunarDate" w:val="False"/>
          <w:attr w:name="IsROCDate" w:val="False"/>
        </w:smartTagPr>
        <w:r w:rsidRPr="00023C85">
          <w:rPr>
            <w:rFonts w:hint="eastAsia"/>
          </w:rPr>
          <w:t>4. 3</w:t>
        </w:r>
        <w:r>
          <w:rPr>
            <w:rFonts w:hint="eastAsia"/>
          </w:rPr>
          <w:t>.1</w:t>
        </w:r>
      </w:smartTag>
      <w:r>
        <w:rPr>
          <w:rFonts w:hint="eastAsia"/>
        </w:rPr>
        <w:t xml:space="preserve">  </w:t>
      </w:r>
      <w:r>
        <w:rPr>
          <w:rFonts w:hint="eastAsia"/>
        </w:rPr>
        <w:t>政府整合与开发</w:t>
      </w:r>
      <w:bookmarkEnd w:id="30"/>
    </w:p>
    <w:p w:rsidR="00152844" w:rsidRPr="00600AA9" w:rsidRDefault="00152844" w:rsidP="00F075AB">
      <w:r w:rsidRPr="00600AA9">
        <w:t>大数据服务创业公司Connotate对800多名商业和IT主管进行了调查。结果显示，60%受调查者称：“目前就说这些大数据投资项目肯定能够带来良好回报尚为时过早。”之所以如此，是由于当前大数据缺乏必需的开放性：数据掌握在不同的部门和企业手中，而这些部门和企业并不愿意分享数据。大数据是通过研究数据的相关性来发现客观规律，这依赖于数据的真实性和广泛性，数据如何做到共享和开放，这是当前大数据发展的软肋和需要解决的大问题。</w:t>
      </w:r>
    </w:p>
    <w:p w:rsidR="00152844" w:rsidRPr="00600AA9" w:rsidRDefault="00152844" w:rsidP="00F075AB">
      <w:r>
        <w:rPr>
          <w:rFonts w:hint="eastAsia"/>
        </w:rPr>
        <w:t>例如：</w:t>
      </w:r>
      <w:r w:rsidRPr="00600AA9">
        <w:t>2012年美国大选，奥巴马因数据整合而受益。在奥巴马的竞选团队中有一个神秘的数据挖掘团队，他们通过对海量数据进行挖掘帮助奥巴马筹集到10亿美元资金；他们通过数据挖掘使竞选广告投放效率提升了14%;他们通过制作“摇摆州”选民的详细模型，每晚实施6.6万次模拟选举，推算奥巴马在“摇摆州”的胜率，并以此来指导资源分配。奥巴马竞选团队相比罗姆尼竞选团队最有优势的地方：对大数据的整合。奥巴马的数据挖掘团队也意识到这个全世界共同的问题：数据分散在过多的数据库中。因此，在前18个月，奥巴马竞选团队就创建了一个单一的庞大数据系统，可以将来自民意调查者、捐资者、现场工作人员、消费者数据库、社交媒体，以及“摇摆州”主要的民主党投票人的信息整合在一起，不仅能告诉竞选团队如何发现选民并获得他们的注意，还帮助数据处理团队预测哪些类型的人有可能被某种特定的事情所说服。正如竞选总指挥吉姆·</w:t>
      </w:r>
      <w:r>
        <w:t>梅西纳所说，在整个竞选活动</w:t>
      </w:r>
      <w:r w:rsidRPr="00600AA9">
        <w:t>中，没有数据做支撑的假设很少存在。</w:t>
      </w:r>
    </w:p>
    <w:p w:rsidR="00152844" w:rsidRDefault="00152844" w:rsidP="00F075AB">
      <w:r w:rsidRPr="00600AA9">
        <w:t>因此，从社会、国家领域而言，我国亟须在国家层面对大数据给予高度重视，特别需要从政策制定、资源投入、人才培养等方面给予强有力的支持；另一方面，建立良性的大数据生态环境是有效应对大数据挑战、用好大数据</w:t>
      </w:r>
      <w:r w:rsidRPr="00600AA9">
        <w:lastRenderedPageBreak/>
        <w:t>的主要出路，需要科技界、工业界以及政府部门在国家政策的引导下共同努力，通过消除壁垒、成立联盟、大数据质量标准、建立专业组织等途径，建立和谐的大数据生态系统。</w:t>
      </w:r>
    </w:p>
    <w:p w:rsidR="00152844" w:rsidRPr="00600AA9" w:rsidRDefault="00152844" w:rsidP="00152844"/>
    <w:p w:rsidR="00152844" w:rsidRDefault="00152844" w:rsidP="00F075AB">
      <w:pPr>
        <w:pStyle w:val="31"/>
      </w:pPr>
      <w:bookmarkStart w:id="31" w:name="_Toc460452798"/>
      <w:smartTag w:uri="urn:schemas-microsoft-com:office:smarttags" w:element="chsdate">
        <w:smartTagPr>
          <w:attr w:name="Year" w:val="1899"/>
          <w:attr w:name="Month" w:val="12"/>
          <w:attr w:name="Day" w:val="30"/>
          <w:attr w:name="IsLunarDate" w:val="False"/>
          <w:attr w:name="IsROCDate" w:val="False"/>
        </w:smartTagPr>
        <w:r w:rsidRPr="00023C85">
          <w:rPr>
            <w:rFonts w:hint="eastAsia"/>
          </w:rPr>
          <w:t>4. 3</w:t>
        </w:r>
        <w:r>
          <w:rPr>
            <w:rFonts w:hint="eastAsia"/>
          </w:rPr>
          <w:t>.2</w:t>
        </w:r>
      </w:smartTag>
      <w:r>
        <w:rPr>
          <w:rFonts w:hint="eastAsia"/>
        </w:rPr>
        <w:t xml:space="preserve">  </w:t>
      </w:r>
      <w:r>
        <w:rPr>
          <w:rFonts w:hint="eastAsia"/>
        </w:rPr>
        <w:t>须防患于未然</w:t>
      </w:r>
      <w:bookmarkEnd w:id="31"/>
    </w:p>
    <w:p w:rsidR="00152844" w:rsidRPr="007429D3" w:rsidRDefault="00152844" w:rsidP="00F075AB">
      <w:r w:rsidRPr="007429D3">
        <w:t>大数据时代，传统的随机抽样被“所有数据的汇拢”所取代，人们的思维决断模式，已可直接根据“是什么”来下结论，由于这样的结论剔除了个人情绪、心理动机、抽样精确性等因素的干扰，因此将更精确、更有预见性。不过，由于大数据过于依靠数据的汇集，一旦数据本身有问题，就很可能出现“灾难性大数据”，即因为数据本身的问题，而导致错误的预测和决策。</w:t>
      </w:r>
    </w:p>
    <w:p w:rsidR="00152844" w:rsidRPr="007429D3" w:rsidRDefault="00152844" w:rsidP="00F075AB">
      <w:r w:rsidRPr="007429D3">
        <w:t>大数据的理论是“在稻草堆里找一根针”，而如果“所有稻草看上去都挺像那根针”呢？过多但无法辨析真伪和价值的信息和过少的信息一样，对于需要作出瞬间判断、一旦判断出错就很可能造成严重后果的情况而言，同样是一种危害。“大数据”理论是建立在“海量数据都是事实”的基础上，而如果数据提供者造假呢？这在大数据时代变得更有害，因为人们无法控制数据提供者和搜集者本人的偏见。拥有最完善数据库、最先接受“大数据”理念的华尔街投行和欧美大评级机构，却每每在重大问题上判断出错，这本身就揭示了“大数据”的局限性。</w:t>
      </w:r>
    </w:p>
    <w:p w:rsidR="00152844" w:rsidRPr="007429D3" w:rsidRDefault="00152844" w:rsidP="00F075AB">
      <w:r w:rsidRPr="007429D3">
        <w:t>不仅如此，大数据时代造就了一个数据库无所不在的世界，数据监管部门面临前所未有的压力和责任：如何避免数据泄露对国家利益、公众利益、个人隐私造成伤害？如何避免信息不对等，对困难群体的利益构成伤害？在有效控制风险之前，也许还是让“大数据”继续待在笼子里更好一些。</w:t>
      </w:r>
    </w:p>
    <w:p w:rsidR="00152844" w:rsidRPr="007429D3" w:rsidRDefault="00152844" w:rsidP="00F075AB">
      <w:r w:rsidRPr="007429D3">
        <w:t>大数据的经济价值已经被人们认可，大数据的技术正逐渐成熟，一旦完成数据的整合和监管，大数据爆发的时代即将到来。我们现在要做的，就是选好自己的方向，为迎接大数据的到来，提前做好准备。</w:t>
      </w:r>
    </w:p>
    <w:p w:rsidR="00152844" w:rsidRDefault="00152844" w:rsidP="00152844"/>
    <w:p w:rsidR="00152844" w:rsidRDefault="00152844" w:rsidP="00F075AB">
      <w:pPr>
        <w:pStyle w:val="31"/>
      </w:pPr>
      <w:bookmarkStart w:id="32" w:name="_Toc460452799"/>
      <w:smartTag w:uri="urn:schemas-microsoft-com:office:smarttags" w:element="chsdate">
        <w:smartTagPr>
          <w:attr w:name="Year" w:val="1899"/>
          <w:attr w:name="Month" w:val="12"/>
          <w:attr w:name="Day" w:val="30"/>
          <w:attr w:name="IsLunarDate" w:val="False"/>
          <w:attr w:name="IsROCDate" w:val="False"/>
        </w:smartTagPr>
        <w:r w:rsidRPr="00023C85">
          <w:rPr>
            <w:rFonts w:hint="eastAsia"/>
          </w:rPr>
          <w:t>4. 3</w:t>
        </w:r>
        <w:r>
          <w:rPr>
            <w:rFonts w:hint="eastAsia"/>
          </w:rPr>
          <w:t>.3</w:t>
        </w:r>
      </w:smartTag>
      <w:r>
        <w:rPr>
          <w:rFonts w:hint="eastAsia"/>
        </w:rPr>
        <w:t xml:space="preserve">  </w:t>
      </w:r>
      <w:r>
        <w:rPr>
          <w:rFonts w:hint="eastAsia"/>
        </w:rPr>
        <w:t>对大数据人才的培养</w:t>
      </w:r>
      <w:bookmarkEnd w:id="32"/>
    </w:p>
    <w:p w:rsidR="00F075AB" w:rsidRDefault="00152844" w:rsidP="00F075AB">
      <w:r w:rsidRPr="00180114">
        <w:t>大数据相关人才的欠缺将会成为影响大数据市场发展的一个重要因素。据Gartner预测，到2015年，全球将新增440万个与大数据相关的工作岗位，且会有25%的组织设立首席数据官职位。大数据的相关职位需要的是复合型人才，能够对数学、统计学、数据分析、机器学习和自然语言处理等多方面知识综合掌控。未来，大数据将会出现约100万的人才缺口，在各个行业和领域，大数据中高端人才都会成为最炙手可热的人才，涵盖了大数据的工程师、规划师、分析师、架构师、应用师等多个细分领域和专业。因此需要社会、高校和企业共同努力去培养和挖掘。企业可以与学校联合培养人才，或建立专门的数据科学家团队，或与专业的数据处理公司合作，以解人才之急。</w:t>
      </w:r>
    </w:p>
    <w:p w:rsidR="00F075AB" w:rsidRDefault="00F075AB">
      <w:r>
        <w:br w:type="page"/>
      </w:r>
    </w:p>
    <w:p w:rsidR="00F075AB" w:rsidRDefault="00F075AB" w:rsidP="00F075AB">
      <w:pPr>
        <w:pStyle w:val="1"/>
      </w:pPr>
      <w:bookmarkStart w:id="33" w:name="_Toc460452800"/>
      <w:r>
        <w:rPr>
          <w:rFonts w:hint="eastAsia"/>
        </w:rPr>
        <w:lastRenderedPageBreak/>
        <w:t>5. 调研结果分析与建议</w:t>
      </w:r>
      <w:bookmarkEnd w:id="33"/>
    </w:p>
    <w:p w:rsidR="00F075AB" w:rsidRPr="00F075AB" w:rsidRDefault="00F075AB" w:rsidP="00BB5774">
      <w:pPr>
        <w:jc w:val="center"/>
        <w:rPr>
          <w:rFonts w:cs="Angsana New"/>
          <w:color w:val="595959"/>
          <w:sz w:val="36"/>
          <w:szCs w:val="36"/>
        </w:rPr>
      </w:pPr>
      <w:r w:rsidRPr="00F075AB">
        <w:rPr>
          <w:rFonts w:cs="Angsana New" w:hint="eastAsia"/>
          <w:color w:val="595959"/>
          <w:sz w:val="44"/>
          <w:szCs w:val="36"/>
        </w:rPr>
        <w:t>大数据时代</w:t>
      </w:r>
    </w:p>
    <w:p w:rsidR="00F075AB" w:rsidRPr="00F075AB" w:rsidRDefault="00F075AB" w:rsidP="00F075AB">
      <w:pPr>
        <w:ind w:left="4320" w:right="600" w:firstLine="720"/>
        <w:rPr>
          <w:rFonts w:cs="Angsana New"/>
          <w:color w:val="595959"/>
          <w:sz w:val="30"/>
          <w:szCs w:val="30"/>
        </w:rPr>
      </w:pPr>
      <w:r w:rsidRPr="00F075AB">
        <w:rPr>
          <w:rFonts w:cs="Angsana New" w:hint="eastAsia"/>
          <w:color w:val="595959"/>
          <w:sz w:val="30"/>
          <w:szCs w:val="30"/>
        </w:rPr>
        <w:t>——  机遇与挑战并存</w:t>
      </w:r>
    </w:p>
    <w:p w:rsidR="00F075AB" w:rsidRPr="00070878" w:rsidRDefault="00F075AB" w:rsidP="00F075AB">
      <w:r w:rsidRPr="00070878">
        <w:rPr>
          <w:rFonts w:hint="eastAsia"/>
        </w:rPr>
        <w:t>信息技术与经济社会的交汇融合引发了数据迅猛增长，数据已成为国家基础性战略资源。坚持创新驱动发展，加快大数据部署，深化大数据应用，已成为稳增长、促改革、调结构、惠民生和推动政府治理能力现代化的内在需要和必然选择。</w:t>
      </w:r>
    </w:p>
    <w:p w:rsidR="00F075AB" w:rsidRPr="002D41F2" w:rsidRDefault="00F075AB" w:rsidP="00F075AB">
      <w:smartTag w:uri="urn:schemas-microsoft-com:office:smarttags" w:element="chsdate">
        <w:smartTagPr>
          <w:attr w:name="Year" w:val="2015"/>
          <w:attr w:name="Month" w:val="9"/>
          <w:attr w:name="Day" w:val="5"/>
          <w:attr w:name="IsLunarDate" w:val="False"/>
          <w:attr w:name="IsROCDate" w:val="False"/>
        </w:smartTagPr>
        <w:r w:rsidRPr="002D41F2">
          <w:rPr>
            <w:rFonts w:hint="eastAsia"/>
          </w:rPr>
          <w:t>2015年9月5日</w:t>
        </w:r>
      </w:smartTag>
      <w:r w:rsidRPr="002D41F2">
        <w:rPr>
          <w:rFonts w:hint="eastAsia"/>
        </w:rPr>
        <w:t>，国务院印发《促进大数据发展行动纲要》。《纲要》首次从国家层面认定数据是国家基础性战略资源，将大数据行业定位到国家战略层面，大数据成为推动经济转型发展的新动力，成为重塑国家竞争优势的新机遇，成为提升政府治理能力的新途径。</w:t>
      </w:r>
    </w:p>
    <w:p w:rsidR="00F075AB" w:rsidRDefault="00F075AB" w:rsidP="00F075AB">
      <w:r>
        <w:rPr>
          <w:rFonts w:hint="eastAsia"/>
        </w:rPr>
        <w:t>通过本次调查研究后，发现有以下现象值得注意：</w:t>
      </w:r>
    </w:p>
    <w:p w:rsidR="00F075AB" w:rsidRPr="000F00FD" w:rsidRDefault="00F075AB" w:rsidP="00672310">
      <w:pPr>
        <w:pStyle w:val="afffff3"/>
        <w:numPr>
          <w:ilvl w:val="0"/>
          <w:numId w:val="8"/>
        </w:numPr>
        <w:ind w:firstLineChars="0"/>
      </w:pPr>
      <w:r>
        <w:rPr>
          <w:rFonts w:hint="eastAsia"/>
        </w:rPr>
        <w:t>政府职能部门有大量的数据，但不知道如何去运用来造福公众。</w:t>
      </w:r>
    </w:p>
    <w:p w:rsidR="00F075AB" w:rsidRPr="000F00FD" w:rsidRDefault="00F075AB" w:rsidP="00672310">
      <w:pPr>
        <w:pStyle w:val="afffff3"/>
        <w:numPr>
          <w:ilvl w:val="0"/>
          <w:numId w:val="8"/>
        </w:numPr>
        <w:ind w:firstLineChars="0"/>
      </w:pPr>
      <w:r w:rsidRPr="000F00FD">
        <w:rPr>
          <w:rFonts w:hint="eastAsia"/>
        </w:rPr>
        <w:t>企业、高校希望得到一手的、实时的数据，可是没有办法获取。</w:t>
      </w:r>
    </w:p>
    <w:p w:rsidR="00F075AB" w:rsidRPr="000F00FD" w:rsidRDefault="00F075AB" w:rsidP="00672310">
      <w:pPr>
        <w:pStyle w:val="afffff3"/>
        <w:numPr>
          <w:ilvl w:val="0"/>
          <w:numId w:val="8"/>
        </w:numPr>
        <w:ind w:firstLineChars="0"/>
      </w:pPr>
      <w:r w:rsidRPr="000F00FD">
        <w:rPr>
          <w:rFonts w:hint="eastAsia"/>
        </w:rPr>
        <w:t>公开数据的内容、程度、范围没有一个确定的标准，无法完全保证数据的安全（尤其是涉及隐私、安全等问题），因而公开的数据使用的实用价值不达预期。</w:t>
      </w:r>
    </w:p>
    <w:p w:rsidR="00F075AB" w:rsidRPr="00F075AB" w:rsidRDefault="00F075AB" w:rsidP="00672310">
      <w:pPr>
        <w:pStyle w:val="afffff3"/>
        <w:numPr>
          <w:ilvl w:val="0"/>
          <w:numId w:val="8"/>
        </w:numPr>
        <w:ind w:firstLineChars="0"/>
        <w:rPr>
          <w:szCs w:val="21"/>
        </w:rPr>
      </w:pPr>
      <w:r w:rsidRPr="00F075AB">
        <w:rPr>
          <w:rFonts w:hint="eastAsia"/>
          <w:color w:val="333333"/>
          <w:szCs w:val="21"/>
          <w:shd w:val="clear" w:color="auto" w:fill="FFFFFF"/>
        </w:rPr>
        <w:t>大数据企业之间分工不明确、交流合作不足、协同力度不够。</w:t>
      </w:r>
    </w:p>
    <w:p w:rsidR="00F075AB" w:rsidRPr="000F00FD" w:rsidRDefault="00F075AB" w:rsidP="00672310">
      <w:pPr>
        <w:pStyle w:val="afffff3"/>
        <w:numPr>
          <w:ilvl w:val="0"/>
          <w:numId w:val="8"/>
        </w:numPr>
        <w:ind w:firstLineChars="0"/>
      </w:pPr>
      <w:r w:rsidRPr="000F00FD">
        <w:rPr>
          <w:rFonts w:hint="eastAsia"/>
        </w:rPr>
        <w:t>数据量十分庞大，缺少分析数据的人才。</w:t>
      </w:r>
    </w:p>
    <w:p w:rsidR="00F075AB" w:rsidRPr="000F00FD" w:rsidRDefault="00F075AB" w:rsidP="00F075AB">
      <w:r w:rsidRPr="000F00FD">
        <w:t>本着对以上</w:t>
      </w:r>
      <w:r w:rsidRPr="000F00FD">
        <w:rPr>
          <w:rFonts w:hint="eastAsia"/>
        </w:rPr>
        <w:t>五</w:t>
      </w:r>
      <w:r w:rsidRPr="000F00FD">
        <w:t>点的观察和分析</w:t>
      </w:r>
      <w:r w:rsidRPr="000F00FD">
        <w:rPr>
          <w:rFonts w:hint="eastAsia"/>
        </w:rPr>
        <w:t>，再自身专业相关——计算机科学与软件工程，</w:t>
      </w:r>
      <w:r w:rsidRPr="000F00FD">
        <w:t>现提出</w:t>
      </w:r>
      <w:r w:rsidRPr="000F00FD">
        <w:rPr>
          <w:rFonts w:hint="eastAsia"/>
        </w:rPr>
        <w:t>搭建气象大数据开放</w:t>
      </w:r>
      <w:r w:rsidRPr="000F00FD">
        <w:t>平台的建议</w:t>
      </w:r>
      <w:r w:rsidRPr="000F00FD">
        <w:rPr>
          <w:rFonts w:hint="eastAsia"/>
        </w:rPr>
        <w:t>，旨在搭建一个可以安全提供数据，从而获得有效利用数据去开发的优秀创想的平台，以下是这个平台的初步设想。</w:t>
      </w:r>
    </w:p>
    <w:p w:rsidR="00F075AB" w:rsidRPr="000F00FD" w:rsidRDefault="00F075AB" w:rsidP="00BB5774">
      <w:pPr>
        <w:ind w:left="420"/>
        <w:rPr>
          <w:rFonts w:ascii="微软雅黑" w:eastAsia="微软雅黑" w:hAnsi="微软雅黑" w:cs="Angsana New"/>
          <w:color w:val="595959"/>
        </w:rPr>
      </w:pPr>
    </w:p>
    <w:p w:rsidR="00F075AB" w:rsidRPr="00F075AB" w:rsidRDefault="00F075AB">
      <w:pPr>
        <w:rPr>
          <w:rFonts w:cs="宋体"/>
          <w:color w:val="595959"/>
          <w:sz w:val="32"/>
          <w:szCs w:val="32"/>
        </w:rPr>
      </w:pPr>
      <w:r w:rsidRPr="00F075AB">
        <w:rPr>
          <w:rFonts w:cs="宋体" w:hint="eastAsia"/>
          <w:color w:val="595959"/>
          <w:sz w:val="32"/>
          <w:szCs w:val="32"/>
        </w:rPr>
        <w:t>气象大数据开放平台</w:t>
      </w:r>
    </w:p>
    <w:p w:rsidR="00F075AB" w:rsidRPr="000F00FD" w:rsidRDefault="00F075AB" w:rsidP="00F075AB">
      <w:r w:rsidRPr="000F00FD">
        <w:t>面对对象</w:t>
      </w:r>
      <w:r w:rsidRPr="000F00FD">
        <w:rPr>
          <w:rFonts w:hint="eastAsia"/>
        </w:rPr>
        <w:t>：全国大学生。</w:t>
      </w:r>
    </w:p>
    <w:p w:rsidR="00F075AB" w:rsidRPr="000F00FD" w:rsidRDefault="00F075AB" w:rsidP="00F075AB">
      <w:r w:rsidRPr="000F00FD">
        <w:t>特别适用</w:t>
      </w:r>
      <w:r w:rsidRPr="000F00FD">
        <w:rPr>
          <w:rFonts w:hint="eastAsia"/>
        </w:rPr>
        <w:t>：有数据分析能力和优秀创想的人。</w:t>
      </w:r>
    </w:p>
    <w:p w:rsidR="00F075AB" w:rsidRPr="000F00FD" w:rsidRDefault="00F075AB" w:rsidP="00F075AB">
      <w:r w:rsidRPr="000F00FD">
        <w:lastRenderedPageBreak/>
        <w:t>主要功能</w:t>
      </w:r>
      <w:r w:rsidRPr="000F00FD">
        <w:rPr>
          <w:rFonts w:hint="eastAsia"/>
        </w:rPr>
        <w:t>：</w:t>
      </w:r>
    </w:p>
    <w:p w:rsidR="00F075AB" w:rsidRPr="00F075AB" w:rsidRDefault="00F075AB" w:rsidP="00672310">
      <w:pPr>
        <w:pStyle w:val="afffff3"/>
        <w:numPr>
          <w:ilvl w:val="0"/>
          <w:numId w:val="9"/>
        </w:numPr>
        <w:ind w:firstLineChars="0"/>
        <w:rPr>
          <w:b/>
          <w:sz w:val="21"/>
          <w:szCs w:val="21"/>
        </w:rPr>
      </w:pPr>
      <w:r w:rsidRPr="00F075AB">
        <w:rPr>
          <w:b/>
          <w:sz w:val="21"/>
          <w:szCs w:val="21"/>
        </w:rPr>
        <w:t>根据信息整合资源利用平台</w:t>
      </w:r>
      <w:r w:rsidRPr="00F075AB">
        <w:rPr>
          <w:rFonts w:hint="eastAsia"/>
          <w:b/>
          <w:sz w:val="21"/>
          <w:szCs w:val="21"/>
        </w:rPr>
        <w:t>发布气象、交通等可靠数据。</w:t>
      </w:r>
    </w:p>
    <w:p w:rsidR="00F075AB" w:rsidRPr="00F075AB" w:rsidRDefault="00F075AB" w:rsidP="00672310">
      <w:pPr>
        <w:pStyle w:val="afffff3"/>
        <w:numPr>
          <w:ilvl w:val="0"/>
          <w:numId w:val="9"/>
        </w:numPr>
        <w:ind w:firstLineChars="0"/>
        <w:rPr>
          <w:b/>
          <w:sz w:val="21"/>
          <w:szCs w:val="21"/>
        </w:rPr>
      </w:pPr>
      <w:r w:rsidRPr="00F075AB">
        <w:rPr>
          <w:rFonts w:hint="eastAsia"/>
          <w:b/>
          <w:sz w:val="21"/>
          <w:szCs w:val="21"/>
        </w:rPr>
        <w:t>使得学生拥有可靠的数据去验证、开拓他们的创想。</w:t>
      </w:r>
    </w:p>
    <w:p w:rsidR="00F075AB" w:rsidRPr="00F075AB" w:rsidRDefault="00F075AB" w:rsidP="00672310">
      <w:pPr>
        <w:pStyle w:val="afffff3"/>
        <w:numPr>
          <w:ilvl w:val="0"/>
          <w:numId w:val="9"/>
        </w:numPr>
        <w:ind w:firstLineChars="0"/>
        <w:rPr>
          <w:b/>
          <w:sz w:val="21"/>
          <w:szCs w:val="21"/>
        </w:rPr>
      </w:pPr>
      <w:r w:rsidRPr="00F075AB">
        <w:rPr>
          <w:b/>
          <w:sz w:val="21"/>
          <w:szCs w:val="21"/>
        </w:rPr>
        <w:t>发布国家</w:t>
      </w:r>
      <w:r w:rsidRPr="00F075AB">
        <w:rPr>
          <w:rFonts w:hint="eastAsia"/>
          <w:b/>
          <w:sz w:val="21"/>
          <w:szCs w:val="21"/>
        </w:rPr>
        <w:t>数据</w:t>
      </w:r>
      <w:r w:rsidRPr="00F075AB">
        <w:rPr>
          <w:b/>
          <w:sz w:val="21"/>
          <w:szCs w:val="21"/>
        </w:rPr>
        <w:t>相关政策以及新的</w:t>
      </w:r>
      <w:r w:rsidRPr="00F075AB">
        <w:rPr>
          <w:rFonts w:hint="eastAsia"/>
          <w:b/>
          <w:sz w:val="21"/>
          <w:szCs w:val="21"/>
        </w:rPr>
        <w:t>有关</w:t>
      </w:r>
      <w:r w:rsidRPr="00F075AB">
        <w:rPr>
          <w:b/>
          <w:sz w:val="21"/>
          <w:szCs w:val="21"/>
        </w:rPr>
        <w:t>风向</w:t>
      </w:r>
    </w:p>
    <w:p w:rsidR="00F075AB" w:rsidRPr="00F075AB" w:rsidRDefault="00F075AB" w:rsidP="00672310">
      <w:pPr>
        <w:pStyle w:val="afffff3"/>
        <w:numPr>
          <w:ilvl w:val="0"/>
          <w:numId w:val="9"/>
        </w:numPr>
        <w:ind w:firstLineChars="0"/>
        <w:rPr>
          <w:b/>
          <w:sz w:val="21"/>
          <w:szCs w:val="21"/>
        </w:rPr>
      </w:pPr>
      <w:r w:rsidRPr="00F075AB">
        <w:rPr>
          <w:b/>
          <w:sz w:val="21"/>
          <w:szCs w:val="21"/>
        </w:rPr>
        <w:t>提供开放保护式的平台给有同学分享</w:t>
      </w:r>
      <w:r w:rsidRPr="00F075AB">
        <w:rPr>
          <w:rFonts w:hint="eastAsia"/>
          <w:b/>
          <w:sz w:val="21"/>
          <w:szCs w:val="21"/>
        </w:rPr>
        <w:t>关于大数据的创想、</w:t>
      </w:r>
      <w:r w:rsidRPr="00F075AB">
        <w:rPr>
          <w:b/>
          <w:sz w:val="21"/>
          <w:szCs w:val="21"/>
        </w:rPr>
        <w:t>帮助他们组建队伍</w:t>
      </w:r>
      <w:r w:rsidRPr="00F075AB">
        <w:rPr>
          <w:rFonts w:hint="eastAsia"/>
          <w:b/>
          <w:sz w:val="21"/>
          <w:szCs w:val="21"/>
        </w:rPr>
        <w:t>。</w:t>
      </w:r>
    </w:p>
    <w:p w:rsidR="00F075AB" w:rsidRPr="00F075AB" w:rsidRDefault="00F075AB" w:rsidP="00672310">
      <w:pPr>
        <w:pStyle w:val="afffff3"/>
        <w:numPr>
          <w:ilvl w:val="0"/>
          <w:numId w:val="9"/>
        </w:numPr>
        <w:ind w:firstLineChars="0"/>
        <w:rPr>
          <w:b/>
          <w:sz w:val="21"/>
          <w:szCs w:val="21"/>
        </w:rPr>
      </w:pPr>
      <w:r w:rsidRPr="00F075AB">
        <w:rPr>
          <w:b/>
          <w:sz w:val="21"/>
          <w:szCs w:val="21"/>
        </w:rPr>
        <w:t>给大学生创业团队提供</w:t>
      </w:r>
      <w:r w:rsidRPr="00F075AB">
        <w:rPr>
          <w:rFonts w:hint="eastAsia"/>
          <w:b/>
          <w:sz w:val="21"/>
          <w:szCs w:val="21"/>
        </w:rPr>
        <w:t>参加大赛，去展示自己想法的平台。</w:t>
      </w:r>
    </w:p>
    <w:p w:rsidR="00F075AB" w:rsidRPr="000F00FD" w:rsidRDefault="00F075AB" w:rsidP="00F075AB">
      <w:r w:rsidRPr="000F00FD">
        <w:t>这个平台主要针对在校大学生</w:t>
      </w:r>
      <w:r w:rsidRPr="000F00FD">
        <w:rPr>
          <w:rFonts w:hint="eastAsia"/>
        </w:rPr>
        <w:t>，意义在于可以安全地提供可靠的、可控的、有效的数据给有创新思维的人，去实现、验证他们原有的想法，从而他们有一个很好的平台将其表现出来，展示自我。同时，也可以使得原本拥有大量数据的政府职能部门、大数据企业，将大量的数据进行有效地利用，从而达到造福社会的最终愿景。</w:t>
      </w:r>
    </w:p>
    <w:p w:rsidR="00F075AB" w:rsidRDefault="00F075AB" w:rsidP="00F075AB">
      <w:r w:rsidRPr="000F00FD">
        <w:rPr>
          <w:rFonts w:hint="eastAsia"/>
        </w:rPr>
        <w:t>此外，我们还对以下</w:t>
      </w:r>
      <w:r>
        <w:rPr>
          <w:rFonts w:hint="eastAsia"/>
        </w:rPr>
        <w:t>服务模式</w:t>
      </w:r>
      <w:r w:rsidRPr="000F00FD">
        <w:rPr>
          <w:rFonts w:hint="eastAsia"/>
        </w:rPr>
        <w:t>、</w:t>
      </w:r>
      <w:r>
        <w:rPr>
          <w:rFonts w:hint="eastAsia"/>
        </w:rPr>
        <w:t>数据管理机制</w:t>
      </w:r>
      <w:r w:rsidRPr="000F00FD">
        <w:rPr>
          <w:rFonts w:hint="eastAsia"/>
        </w:rPr>
        <w:t>、</w:t>
      </w:r>
      <w:r>
        <w:rPr>
          <w:rFonts w:hint="eastAsia"/>
        </w:rPr>
        <w:t>数据安全措施</w:t>
      </w:r>
      <w:r w:rsidRPr="000F00FD">
        <w:rPr>
          <w:rFonts w:hint="eastAsia"/>
        </w:rPr>
        <w:t>提出建议</w:t>
      </w:r>
    </w:p>
    <w:p w:rsidR="00F075AB" w:rsidRPr="00BB5774" w:rsidRDefault="00F075AB" w:rsidP="00BB5774">
      <w:pPr>
        <w:pStyle w:val="31"/>
        <w:rPr>
          <w:rFonts w:ascii="Microsoft YaHei UI" w:eastAsia="Microsoft YaHei UI" w:hAnsi="Microsoft YaHei UI"/>
        </w:rPr>
      </w:pPr>
      <w:bookmarkStart w:id="34" w:name="_Toc460452801"/>
      <w:r w:rsidRPr="00BB5774">
        <w:rPr>
          <w:rFonts w:ascii="Microsoft YaHei UI" w:eastAsia="Microsoft YaHei UI" w:hAnsi="Microsoft YaHei UI" w:hint="eastAsia"/>
          <w:color w:val="auto"/>
        </w:rPr>
        <w:t>服务模式建议：共享信息资源型</w:t>
      </w:r>
      <w:r w:rsidRPr="00BB5774">
        <w:rPr>
          <w:rStyle w:val="afffff2"/>
          <w:rFonts w:ascii="Microsoft YaHei UI" w:eastAsia="Microsoft YaHei UI" w:hAnsi="Microsoft YaHei UI" w:hint="eastAsia"/>
          <w:b/>
          <w:bCs/>
          <w:szCs w:val="19"/>
          <w:shd w:val="clear" w:color="auto" w:fill="FFFFFF"/>
        </w:rPr>
        <w:t>政府服务模式</w:t>
      </w:r>
      <w:bookmarkEnd w:id="34"/>
    </w:p>
    <w:p w:rsidR="00F075AB" w:rsidRPr="00B23CE7" w:rsidRDefault="00F075AB" w:rsidP="00BB5774">
      <w:r w:rsidRPr="00B23CE7">
        <w:rPr>
          <w:rFonts w:hint="eastAsia"/>
        </w:rPr>
        <w:t>共享信息资源要求改变传统以政府为中心的服务模式，树立以公众需求为中心的新型服务政府。政府职能机构要在网络化的管理平台上进行高效率的协同工作，以跨职能、跨部门的形式组织政府业务流程,例如,并联审批事项、城市突发应急等业务不是某个政府部门能够独立解决的,需要多个职能机构协同工作。为了迅速、有效地开展跨部门的协同业务,对所需基础信息和业务信息要实现信息资源的共享。因此，为适应社会经济发展的需求，必须加强政府各部门之间的协作，实现跨地域、跨部门、跨层次的信息集成和无缝隙信息共享。</w:t>
      </w:r>
    </w:p>
    <w:p w:rsidR="00F075AB" w:rsidRPr="00BB5774" w:rsidRDefault="00F075AB" w:rsidP="00BB5774">
      <w:pPr>
        <w:pStyle w:val="31"/>
        <w:rPr>
          <w:rFonts w:ascii="Microsoft YaHei UI" w:eastAsia="Microsoft YaHei UI" w:hAnsi="Microsoft YaHei UI"/>
          <w:color w:val="auto"/>
        </w:rPr>
      </w:pPr>
      <w:bookmarkStart w:id="35" w:name="_Toc460452802"/>
      <w:r w:rsidRPr="00BB5774">
        <w:rPr>
          <w:rFonts w:ascii="Microsoft YaHei UI" w:eastAsia="Microsoft YaHei UI" w:hAnsi="Microsoft YaHei UI" w:hint="eastAsia"/>
          <w:color w:val="auto"/>
        </w:rPr>
        <w:t>管理机制建议：</w:t>
      </w:r>
      <w:r w:rsidRPr="00BB5774">
        <w:rPr>
          <w:rStyle w:val="afffff2"/>
          <w:rFonts w:ascii="Microsoft YaHei UI" w:eastAsia="Microsoft YaHei UI" w:hAnsi="Microsoft YaHei UI" w:hint="eastAsia"/>
          <w:b/>
          <w:szCs w:val="19"/>
          <w:shd w:val="clear" w:color="auto" w:fill="FFFFFF"/>
        </w:rPr>
        <w:t>建立健全各项法规</w:t>
      </w:r>
      <w:bookmarkEnd w:id="35"/>
    </w:p>
    <w:p w:rsidR="00F075AB" w:rsidRDefault="00F075AB" w:rsidP="00BB5774">
      <w:pPr>
        <w:rPr>
          <w:color w:val="333333"/>
          <w:sz w:val="19"/>
          <w:szCs w:val="19"/>
          <w:shd w:val="clear" w:color="auto" w:fill="FFFFFF"/>
        </w:rPr>
      </w:pPr>
      <w:r w:rsidRPr="00061F52">
        <w:rPr>
          <w:rFonts w:hint="eastAsia"/>
        </w:rPr>
        <w:t xml:space="preserve">通过立法促使政府信息公开，采用法律手段抑制各部门对公开政务信息的抵触，避免各级部门利用公共信息资源的谋利行为。在对政府信息资源细化分类的基础上, 界定政府信息资源的产权，以法律为基础形成一套完整的制度, </w:t>
      </w:r>
      <w:r>
        <w:rPr>
          <w:rFonts w:hint="eastAsia"/>
        </w:rPr>
        <w:t>明确具体政府信息资源的产权分别属于哪些人、哪</w:t>
      </w:r>
      <w:r w:rsidRPr="00061F52">
        <w:rPr>
          <w:rFonts w:hint="eastAsia"/>
        </w:rPr>
        <w:t>些组织, 并如何在政府、第三部门和企业之间进行分配和转让。为此，应尽快</w:t>
      </w:r>
      <w:r w:rsidRPr="008922C7">
        <w:rPr>
          <w:rFonts w:hint="eastAsia"/>
          <w:color w:val="333333"/>
          <w:szCs w:val="21"/>
          <w:shd w:val="clear" w:color="auto" w:fill="FFFFFF"/>
        </w:rPr>
        <w:t>制定和出台《公共信息资源开发共享管理办法》，以法律形式规定公共信息资源开放共享的内容、程序、标准等，并在此基础上建立公共信息资源共享网站，形成共享服务体系;在数据安全方面，应完善国家数据安全法律法规，同时加强网络安全基础设施建设，建立和完善大数据安全应急机制，从而大幅度降低大数据风险。</w:t>
      </w:r>
    </w:p>
    <w:p w:rsidR="00F075AB" w:rsidRPr="00BB5774" w:rsidRDefault="00F075AB" w:rsidP="00BB5774">
      <w:pPr>
        <w:pStyle w:val="31"/>
        <w:rPr>
          <w:rFonts w:ascii="Microsoft YaHei UI" w:eastAsia="Microsoft YaHei UI" w:hAnsi="Microsoft YaHei UI" w:cs="Angsana New"/>
          <w:b w:val="0"/>
          <w:color w:val="595959"/>
        </w:rPr>
      </w:pPr>
      <w:bookmarkStart w:id="36" w:name="_Toc460452803"/>
      <w:r w:rsidRPr="00BB5774">
        <w:rPr>
          <w:rFonts w:ascii="Microsoft YaHei UI" w:eastAsia="Microsoft YaHei UI" w:hAnsi="Microsoft YaHei UI" w:cs="Angsana New" w:hint="eastAsia"/>
          <w:color w:val="auto"/>
        </w:rPr>
        <w:t>数据安全措施建议：</w:t>
      </w:r>
      <w:r w:rsidRPr="00BB5774">
        <w:rPr>
          <w:rStyle w:val="afffff2"/>
          <w:rFonts w:ascii="Microsoft YaHei UI" w:eastAsia="Microsoft YaHei UI" w:hAnsi="Microsoft YaHei UI" w:hint="eastAsia"/>
          <w:b/>
          <w:szCs w:val="19"/>
        </w:rPr>
        <w:t>构建全面的数据安全保护体系</w:t>
      </w:r>
      <w:bookmarkEnd w:id="36"/>
    </w:p>
    <w:p w:rsidR="00F075AB" w:rsidRPr="00714BB5" w:rsidRDefault="00F075AB" w:rsidP="00BB5774">
      <w:r w:rsidRPr="00714BB5">
        <w:rPr>
          <w:rFonts w:hint="eastAsia"/>
        </w:rPr>
        <w:t>一</w:t>
      </w:r>
      <w:r>
        <w:rPr>
          <w:rFonts w:hint="eastAsia"/>
        </w:rPr>
        <w:t>、</w:t>
      </w:r>
      <w:r w:rsidRPr="00714BB5">
        <w:rPr>
          <w:rFonts w:hint="eastAsia"/>
        </w:rPr>
        <w:t>推进数据安全保护立法进程。加快数据安全立法进程，明确数据保护的对象、范畴和违法责任等，制定关于数据开放共享和跨境流动监管的法律条款。同时，拓宽现有法律的调整范围，将工业互联网、云计算等新技术新应用场景下的数据保护纳入法律调整范畴。</w:t>
      </w:r>
    </w:p>
    <w:p w:rsidR="00F075AB" w:rsidRPr="00714BB5" w:rsidRDefault="00F075AB" w:rsidP="00BB5774">
      <w:r w:rsidRPr="00714BB5">
        <w:rPr>
          <w:rFonts w:hint="eastAsia"/>
        </w:rPr>
        <w:lastRenderedPageBreak/>
        <w:t>二</w:t>
      </w:r>
      <w:r>
        <w:rPr>
          <w:rFonts w:hint="eastAsia"/>
        </w:rPr>
        <w:t>、</w:t>
      </w:r>
      <w:r w:rsidRPr="00714BB5">
        <w:rPr>
          <w:rFonts w:hint="eastAsia"/>
        </w:rPr>
        <w:t>出台国家数据安全保护战略。从国家安全、国家战略资源的高度定位数据安全，强化数据战略统筹。制定通信、金融等重点行业的关键数据和用户信息的跨境流动监管政策，推动立法规范我国公民个人信息的境内存储。积极参与国际规则的制定，提升我国在数据保护领域的话语权，为我国开展数据安全保护营造良好的国际环境。</w:t>
      </w:r>
    </w:p>
    <w:p w:rsidR="00F075AB" w:rsidRPr="00714BB5" w:rsidRDefault="00F075AB" w:rsidP="00BB5774">
      <w:r w:rsidRPr="00714BB5">
        <w:rPr>
          <w:rFonts w:hint="eastAsia"/>
        </w:rPr>
        <w:t>三</w:t>
      </w:r>
      <w:r>
        <w:rPr>
          <w:rFonts w:hint="eastAsia"/>
        </w:rPr>
        <w:t>、</w:t>
      </w:r>
      <w:r w:rsidRPr="00714BB5">
        <w:rPr>
          <w:rFonts w:hint="eastAsia"/>
        </w:rPr>
        <w:t>加强数据安全保护技术攻关。加强数据保护关键技术手段建设，加快身份管理、APT攻击防御、DDoS攻击溯源等关键技术研发。加快数据安全监管支撑技术研究，提升针对敏感数据泄露、违法跨境数据流动等安全隐患的监测发现与处置能力。</w:t>
      </w:r>
    </w:p>
    <w:p w:rsidR="00F075AB" w:rsidRDefault="00F075AB" w:rsidP="00BB5774">
      <w:r w:rsidRPr="00714BB5">
        <w:rPr>
          <w:rFonts w:hint="eastAsia"/>
        </w:rPr>
        <w:t>四</w:t>
      </w:r>
      <w:r>
        <w:rPr>
          <w:rFonts w:hint="eastAsia"/>
        </w:rPr>
        <w:t>、</w:t>
      </w:r>
      <w:r w:rsidRPr="00714BB5">
        <w:rPr>
          <w:rFonts w:hint="eastAsia"/>
        </w:rPr>
        <w:t>健全数据安全标准体系和评估体系。统筹规划数据安全相关标准制定，积极开展通用和专用的数据安全标准研发。强化数据安全相关检测与评估，推动开展数据跨境流动安全评估。</w:t>
      </w:r>
    </w:p>
    <w:p w:rsidR="00F075AB" w:rsidRPr="00714BB5" w:rsidRDefault="00F075AB" w:rsidP="00BB5774">
      <w:pPr>
        <w:ind w:firstLine="420"/>
        <w:rPr>
          <w:rFonts w:ascii="微软雅黑" w:eastAsia="微软雅黑" w:hAnsi="微软雅黑" w:cs="Angsana New"/>
          <w:color w:val="595959"/>
        </w:rPr>
      </w:pPr>
    </w:p>
    <w:p w:rsidR="00F075AB" w:rsidRPr="00BB5774" w:rsidRDefault="00F075AB" w:rsidP="00BB5774">
      <w:pPr>
        <w:pStyle w:val="31"/>
        <w:rPr>
          <w:rFonts w:ascii="Microsoft YaHei UI" w:eastAsia="Microsoft YaHei UI" w:hAnsi="Microsoft YaHei UI"/>
          <w:color w:val="auto"/>
        </w:rPr>
      </w:pPr>
      <w:bookmarkStart w:id="37" w:name="_Toc460452804"/>
      <w:r w:rsidRPr="00BB5774">
        <w:rPr>
          <w:rFonts w:ascii="Microsoft YaHei UI" w:eastAsia="Microsoft YaHei UI" w:hAnsi="Microsoft YaHei UI"/>
          <w:color w:val="auto"/>
        </w:rPr>
        <w:t>总结感悟</w:t>
      </w:r>
      <w:bookmarkEnd w:id="37"/>
    </w:p>
    <w:p w:rsidR="00F075AB" w:rsidRDefault="00F075AB" w:rsidP="00BB5774">
      <w:pPr>
        <w:rPr>
          <w:color w:val="595959"/>
        </w:rPr>
      </w:pPr>
      <w:r w:rsidRPr="008D3142">
        <w:rPr>
          <w:rFonts w:hint="eastAsia"/>
        </w:rPr>
        <w:t>数据规模越大，处理的难度也越大，但对其进行挖掘可能得到的价值更大，这就是大数据热的原因。</w:t>
      </w:r>
      <w:r w:rsidRPr="008D3142">
        <w:rPr>
          <w:rFonts w:hint="eastAsia"/>
          <w:color w:val="595959"/>
        </w:rPr>
        <w:t>大数据时代，机遇与挑战并存。</w:t>
      </w:r>
    </w:p>
    <w:p w:rsidR="00F075AB" w:rsidRDefault="00F075AB" w:rsidP="00BB5774">
      <w:pPr>
        <w:rPr>
          <w:color w:val="595959"/>
        </w:rPr>
      </w:pPr>
      <w:r w:rsidRPr="00731050">
        <w:rPr>
          <w:rFonts w:hint="eastAsia"/>
          <w:color w:val="595959"/>
        </w:rPr>
        <w:t>中国具备成为数据强国的优势条件，应把握优势，克服挑战，抓住大数据革命带来的“机会窗口”，建设数据强国</w:t>
      </w:r>
      <w:r>
        <w:rPr>
          <w:rFonts w:hint="eastAsia"/>
          <w:color w:val="595959"/>
        </w:rPr>
        <w:t>。</w:t>
      </w:r>
      <w:r w:rsidRPr="00B828FC">
        <w:rPr>
          <w:rFonts w:hint="eastAsia"/>
          <w:color w:val="595959"/>
        </w:rPr>
        <w:t>从2013年至2020年，全球数据规模将增长10倍，每年产生的数据量由当前的4.4万亿GB，增长至44万亿GB，每两年翻一番。从全球占比来看，中国成为数据强国的潜力极为突出，2010年中国数据占全球比例为10%，2013年占比为13%，2020年占比将达到18%，届时，中国的数据规模将超过美国的数据规模，位居世界第一。中国成为数据大国并不奇怪，因为我们是人口大国、制造业大国、互联网大国、物联网大国，这都是最活跃的数据生产主体，未来几年成为数据大国也是逻辑上必然的结果。</w:t>
      </w:r>
    </w:p>
    <w:p w:rsidR="00F075AB" w:rsidRPr="008D3142" w:rsidRDefault="00F075AB" w:rsidP="00BB5774">
      <w:pPr>
        <w:rPr>
          <w:color w:val="393939"/>
          <w:shd w:val="clear" w:color="auto" w:fill="FFFFFF"/>
        </w:rPr>
      </w:pPr>
      <w:r>
        <w:rPr>
          <w:rFonts w:hint="eastAsia"/>
          <w:color w:val="595959"/>
        </w:rPr>
        <w:t>然而，在面对机遇时，我们也应考虑其可能遇到的困难，而未雨绸缪。</w:t>
      </w:r>
    </w:p>
    <w:p w:rsidR="00F075AB" w:rsidRPr="008D3142" w:rsidRDefault="00F075AB" w:rsidP="00BB5774">
      <w:pPr>
        <w:rPr>
          <w:color w:val="595959"/>
        </w:rPr>
      </w:pPr>
      <w:r w:rsidRPr="008D3142">
        <w:rPr>
          <w:rFonts w:hint="eastAsia"/>
          <w:color w:val="595959"/>
        </w:rPr>
        <w:t>大数据的挖掘与利用应当有法可依。去年底全国人大通过的加强网络信息保护的决定是一个好的开始，当前要尽快制定“信息公开法”以适应大数据时代的到来。现在很多机构和企业拥有大量客户信息。应当既鼓励面向群体、服务社会的数据挖掘，又要防止侵犯个体隐私；既提倡数据共享，又要防止数据被滥用。此外，还需要界定数据挖掘、利用的权限和范围。大数据系统本身的安全性也是值得特别关注的，要注意技术安全性和管理制度安全性并重，防止信息被损坏、篡改、泄露或被窃，保护公民和国家的信息安全。</w:t>
      </w:r>
    </w:p>
    <w:p w:rsidR="00F075AB" w:rsidRPr="008D3142" w:rsidRDefault="00F075AB" w:rsidP="00BB5774">
      <w:pPr>
        <w:rPr>
          <w:color w:val="595959"/>
        </w:rPr>
      </w:pPr>
      <w:r w:rsidRPr="008D3142">
        <w:rPr>
          <w:rFonts w:hint="eastAsia"/>
          <w:color w:val="595959"/>
        </w:rPr>
        <w:t>大数据时代呼唤创新型人才。盖特纳咨询公司预测大数据将为全球带来440万个IT新岗位和上千万个非IT岗位。麦肯锡公司预测美国到2018年需要深度数据分析人才44万—49万，缺口14万—19万人；需要既熟悉本单位需求又了解大数据技术与应用的管理者150万，这方面的人才缺口更大。中国是人才大国，但能理解与应用大数据的创新人才更是稀缺资源。</w:t>
      </w:r>
    </w:p>
    <w:p w:rsidR="00BB5774" w:rsidRDefault="00F075AB" w:rsidP="00152844">
      <w:pPr>
        <w:rPr>
          <w:color w:val="595959"/>
        </w:rPr>
      </w:pPr>
      <w:r w:rsidRPr="008D3142">
        <w:rPr>
          <w:rFonts w:hint="eastAsia"/>
          <w:color w:val="595959"/>
        </w:rPr>
        <w:lastRenderedPageBreak/>
        <w:t>大数据是新一代信息技术的集中反映，是一个应用驱动性很强的服务领域，是具有无穷潜力的新兴产业领域；目前，其标准和产业格局尚未形成，这是我国实现跨越式发展的宝贵机会。我们要从战略上重视大数据的开发利用，将它作为转变经济增长方式的有效抓手，但要注意科学规划，切忌一哄而上。</w:t>
      </w:r>
    </w:p>
    <w:p w:rsidR="00BB5774" w:rsidRDefault="00BB5774">
      <w:pPr>
        <w:rPr>
          <w:color w:val="595959"/>
        </w:rPr>
      </w:pPr>
      <w:r>
        <w:rPr>
          <w:color w:val="595959"/>
        </w:rPr>
        <w:br w:type="page"/>
      </w:r>
    </w:p>
    <w:p w:rsidR="00BB5774" w:rsidRPr="00BA7865" w:rsidRDefault="00BB5774" w:rsidP="00BB5774">
      <w:pPr>
        <w:pStyle w:val="1"/>
      </w:pPr>
      <w:bookmarkStart w:id="38" w:name="_Toc460452805"/>
      <w:r>
        <w:rPr>
          <w:rFonts w:hint="eastAsia"/>
        </w:rPr>
        <w:lastRenderedPageBreak/>
        <w:t>6.</w:t>
      </w:r>
      <w:r w:rsidRPr="00BA7865">
        <w:rPr>
          <w:rFonts w:hint="eastAsia"/>
        </w:rPr>
        <w:t>参考文献和资料</w:t>
      </w:r>
      <w:bookmarkEnd w:id="38"/>
    </w:p>
    <w:p w:rsidR="00BB5774" w:rsidRPr="00BA7865" w:rsidRDefault="00BB5774" w:rsidP="00672310">
      <w:pPr>
        <w:pStyle w:val="afffff3"/>
        <w:numPr>
          <w:ilvl w:val="0"/>
          <w:numId w:val="10"/>
        </w:numPr>
        <w:ind w:firstLineChars="0"/>
      </w:pPr>
      <w:r w:rsidRPr="00BA7865">
        <w:rPr>
          <w:rFonts w:hint="eastAsia"/>
        </w:rPr>
        <w:t>十三五计划纲要</w:t>
      </w:r>
    </w:p>
    <w:p w:rsidR="00BB5774" w:rsidRPr="00BA7865" w:rsidRDefault="00BB5774" w:rsidP="00672310">
      <w:pPr>
        <w:pStyle w:val="afffff3"/>
        <w:numPr>
          <w:ilvl w:val="0"/>
          <w:numId w:val="10"/>
        </w:numPr>
        <w:ind w:firstLineChars="0"/>
      </w:pPr>
      <w:r w:rsidRPr="00BB5774">
        <w:rPr>
          <w:rFonts w:ascii="宋体" w:eastAsia="宋体" w:hAnsi="宋体" w:cs="宋体" w:hint="eastAsia"/>
        </w:rPr>
        <w:t>2016年中国大数据交易产业白皮书</w:t>
      </w:r>
    </w:p>
    <w:p w:rsidR="00BB5774" w:rsidRPr="00BA7865" w:rsidRDefault="00BB5774" w:rsidP="00672310">
      <w:pPr>
        <w:pStyle w:val="afffff3"/>
        <w:numPr>
          <w:ilvl w:val="0"/>
          <w:numId w:val="10"/>
        </w:numPr>
        <w:ind w:firstLineChars="0"/>
      </w:pPr>
      <w:r w:rsidRPr="00BB5774">
        <w:rPr>
          <w:rFonts w:ascii="宋体" w:eastAsia="宋体" w:hAnsi="宋体" w:cs="宋体" w:hint="eastAsia"/>
        </w:rPr>
        <w:t>中国数据开放之路</w:t>
      </w:r>
    </w:p>
    <w:p w:rsidR="00BB5774" w:rsidRPr="00BA7865" w:rsidRDefault="00BB5774" w:rsidP="00672310">
      <w:pPr>
        <w:pStyle w:val="afffff3"/>
        <w:numPr>
          <w:ilvl w:val="0"/>
          <w:numId w:val="10"/>
        </w:numPr>
        <w:ind w:firstLineChars="0"/>
      </w:pPr>
      <w:r w:rsidRPr="00BB5774">
        <w:rPr>
          <w:rFonts w:ascii="宋体" w:eastAsia="宋体" w:hAnsi="宋体" w:cs="宋体" w:hint="eastAsia"/>
        </w:rPr>
        <w:t>开放数据，大数据时代的必经之路</w:t>
      </w:r>
    </w:p>
    <w:p w:rsidR="00BB5774" w:rsidRPr="00BA7865" w:rsidRDefault="00BB5774" w:rsidP="00672310">
      <w:pPr>
        <w:pStyle w:val="afffff3"/>
        <w:numPr>
          <w:ilvl w:val="0"/>
          <w:numId w:val="10"/>
        </w:numPr>
        <w:ind w:firstLineChars="0"/>
      </w:pPr>
      <w:r w:rsidRPr="00BB5774">
        <w:rPr>
          <w:rFonts w:ascii="宋体" w:eastAsia="宋体" w:hAnsi="宋体" w:cs="宋体" w:hint="eastAsia"/>
        </w:rPr>
        <w:t>我国大数据产业遭遇的“三重门”</w:t>
      </w:r>
    </w:p>
    <w:p w:rsidR="00BB5774" w:rsidRPr="00BA7865" w:rsidRDefault="00BB5774" w:rsidP="00672310">
      <w:pPr>
        <w:pStyle w:val="afffff3"/>
        <w:numPr>
          <w:ilvl w:val="0"/>
          <w:numId w:val="10"/>
        </w:numPr>
        <w:ind w:firstLineChars="0"/>
      </w:pPr>
      <w:r w:rsidRPr="00BA7865">
        <w:rPr>
          <w:rFonts w:hint="eastAsia"/>
        </w:rPr>
        <w:t>上海市：实现政府大数据资源开放</w:t>
      </w:r>
    </w:p>
    <w:p w:rsidR="00BB5774" w:rsidRPr="00BA7865" w:rsidRDefault="00BB5774" w:rsidP="00672310">
      <w:pPr>
        <w:pStyle w:val="afffff3"/>
        <w:numPr>
          <w:ilvl w:val="0"/>
          <w:numId w:val="10"/>
        </w:numPr>
        <w:ind w:firstLineChars="0"/>
      </w:pPr>
      <w:r w:rsidRPr="00BA7865">
        <w:rPr>
          <w:rFonts w:hint="eastAsia"/>
        </w:rPr>
        <w:t>中国气象数据网</w:t>
      </w:r>
      <w:hyperlink r:id="rId40" w:history="1">
        <w:r w:rsidRPr="00BB5774">
          <w:rPr>
            <w:rStyle w:val="aff9"/>
            <w:rFonts w:hint="eastAsia"/>
            <w:u w:val="none"/>
          </w:rPr>
          <w:t>http://data.cma.cn/</w:t>
        </w:r>
      </w:hyperlink>
    </w:p>
    <w:p w:rsidR="00BB5774" w:rsidRPr="00BA7865" w:rsidRDefault="00BB5774" w:rsidP="00672310">
      <w:pPr>
        <w:pStyle w:val="afffff3"/>
        <w:numPr>
          <w:ilvl w:val="0"/>
          <w:numId w:val="10"/>
        </w:numPr>
        <w:ind w:firstLineChars="0"/>
      </w:pPr>
      <w:r w:rsidRPr="00BA7865">
        <w:rPr>
          <w:rFonts w:hint="eastAsia"/>
        </w:rPr>
        <w:t>中华人民共和国国家统计局&gt;&gt;统计数</w:t>
      </w:r>
      <w:hyperlink r:id="rId41" w:history="1">
        <w:r w:rsidRPr="00BB5774">
          <w:rPr>
            <w:rFonts w:hint="eastAsia"/>
            <w:szCs w:val="18"/>
          </w:rPr>
          <w:t>http://www.stats.gov.cn/tjsj/</w:t>
        </w:r>
      </w:hyperlink>
    </w:p>
    <w:p w:rsidR="00BB5774" w:rsidRPr="00BA7865" w:rsidRDefault="00BB5774" w:rsidP="00672310">
      <w:pPr>
        <w:pStyle w:val="afffff3"/>
        <w:numPr>
          <w:ilvl w:val="0"/>
          <w:numId w:val="10"/>
        </w:numPr>
        <w:ind w:firstLineChars="0"/>
      </w:pPr>
      <w:r w:rsidRPr="00BA7865">
        <w:rPr>
          <w:rFonts w:hint="eastAsia"/>
        </w:rPr>
        <w:t xml:space="preserve">中国国家调查数据库CNSDA </w:t>
      </w:r>
      <w:hyperlink r:id="rId42" w:history="1">
        <w:r w:rsidRPr="00BB5774">
          <w:rPr>
            <w:rFonts w:hint="eastAsia"/>
            <w:szCs w:val="18"/>
          </w:rPr>
          <w:t>http://www.cnsda.org/index.php</w:t>
        </w:r>
      </w:hyperlink>
    </w:p>
    <w:p w:rsidR="00BB5774" w:rsidRPr="00BA7865" w:rsidRDefault="00BB5774" w:rsidP="00672310">
      <w:pPr>
        <w:pStyle w:val="afffff3"/>
        <w:numPr>
          <w:ilvl w:val="0"/>
          <w:numId w:val="10"/>
        </w:numPr>
        <w:ind w:firstLineChars="0"/>
      </w:pPr>
      <w:r w:rsidRPr="00BA7865">
        <w:rPr>
          <w:rFonts w:hint="eastAsia"/>
        </w:rPr>
        <w:t>国土资源---统计指标收录列表</w:t>
      </w:r>
      <w:hyperlink r:id="rId43" w:history="1">
        <w:r w:rsidRPr="00BB5774">
          <w:rPr>
            <w:rFonts w:hint="eastAsia"/>
            <w:szCs w:val="18"/>
          </w:rPr>
          <w:t>http://tongji.cnki.net/kns55/addvalue/indexlist.aspx?sicode=Z006</w:t>
        </w:r>
      </w:hyperlink>
    </w:p>
    <w:p w:rsidR="00BB5774" w:rsidRPr="00BB5774" w:rsidRDefault="00BB5774" w:rsidP="00672310">
      <w:pPr>
        <w:pStyle w:val="afffff3"/>
        <w:numPr>
          <w:ilvl w:val="0"/>
          <w:numId w:val="10"/>
        </w:numPr>
        <w:ind w:firstLineChars="0"/>
      </w:pPr>
      <w:r w:rsidRPr="00BA7865">
        <w:rPr>
          <w:rFonts w:hint="eastAsia"/>
        </w:rPr>
        <w:t>上海・开放数据观察</w:t>
      </w:r>
      <w:hyperlink r:id="rId44" w:history="1">
        <w:r w:rsidRPr="00BB5774">
          <w:rPr>
            <w:rFonts w:hint="eastAsia"/>
            <w:szCs w:val="18"/>
          </w:rPr>
          <w:t>http://city.opendatachina.com/shanghai/index.html</w:t>
        </w:r>
      </w:hyperlink>
    </w:p>
    <w:p w:rsidR="00BB5774" w:rsidRPr="00BB5774" w:rsidRDefault="00020DB7" w:rsidP="00672310">
      <w:pPr>
        <w:pStyle w:val="afffff3"/>
        <w:numPr>
          <w:ilvl w:val="0"/>
          <w:numId w:val="10"/>
        </w:numPr>
        <w:ind w:firstLineChars="0"/>
        <w:rPr>
          <w:szCs w:val="18"/>
        </w:rPr>
      </w:pPr>
      <w:hyperlink r:id="rId45" w:history="1">
        <w:r w:rsidR="00BB5774" w:rsidRPr="00BB5774">
          <w:rPr>
            <w:rFonts w:hint="eastAsia"/>
            <w:szCs w:val="18"/>
          </w:rPr>
          <w:t>http://data.worldbank.org/indicator</w:t>
        </w:r>
      </w:hyperlink>
    </w:p>
    <w:p w:rsidR="00BB5774" w:rsidRPr="00BB5774" w:rsidRDefault="00BB5774" w:rsidP="00672310">
      <w:pPr>
        <w:pStyle w:val="afffff3"/>
        <w:numPr>
          <w:ilvl w:val="0"/>
          <w:numId w:val="10"/>
        </w:numPr>
        <w:ind w:firstLineChars="0"/>
        <w:rPr>
          <w:szCs w:val="18"/>
        </w:rPr>
      </w:pPr>
      <w:r w:rsidRPr="00BA7865">
        <w:rPr>
          <w:rFonts w:hint="eastAsia"/>
        </w:rPr>
        <w:t>克而瑞信息集团</w:t>
      </w:r>
      <w:hyperlink r:id="rId46" w:history="1">
        <w:r w:rsidRPr="00BB5774">
          <w:rPr>
            <w:rFonts w:hint="eastAsia"/>
            <w:szCs w:val="18"/>
          </w:rPr>
          <w:t>http://www.cricchina.com/</w:t>
        </w:r>
      </w:hyperlink>
    </w:p>
    <w:p w:rsidR="00BB5774" w:rsidRDefault="00BB5774" w:rsidP="00672310">
      <w:pPr>
        <w:pStyle w:val="afffff3"/>
        <w:numPr>
          <w:ilvl w:val="0"/>
          <w:numId w:val="10"/>
        </w:numPr>
        <w:ind w:firstLineChars="0"/>
        <w:rPr>
          <w:szCs w:val="18"/>
        </w:rPr>
      </w:pPr>
      <w:r w:rsidRPr="00BA7865">
        <w:rPr>
          <w:rFonts w:hint="eastAsia"/>
        </w:rPr>
        <w:t>广州市气象局</w:t>
      </w:r>
      <w:hyperlink r:id="rId47" w:history="1">
        <w:r w:rsidRPr="00BB5774">
          <w:rPr>
            <w:rFonts w:hint="eastAsia"/>
            <w:szCs w:val="18"/>
          </w:rPr>
          <w:t>http://www.gz121.gov.cn/</w:t>
        </w:r>
      </w:hyperlink>
    </w:p>
    <w:p w:rsidR="00BB5774" w:rsidRDefault="00BB5774">
      <w:pPr>
        <w:rPr>
          <w:szCs w:val="18"/>
        </w:rPr>
      </w:pPr>
      <w:r>
        <w:rPr>
          <w:szCs w:val="18"/>
        </w:rPr>
        <w:br w:type="page"/>
      </w:r>
    </w:p>
    <w:p w:rsidR="00BB5774" w:rsidRPr="007F7079" w:rsidRDefault="001A1BF6" w:rsidP="001A1BF6">
      <w:pPr>
        <w:pStyle w:val="1"/>
      </w:pPr>
      <w:bookmarkStart w:id="39" w:name="_Toc460452806"/>
      <w:r>
        <w:rPr>
          <w:rFonts w:hint="eastAsia"/>
        </w:rPr>
        <w:lastRenderedPageBreak/>
        <w:t>7.</w:t>
      </w:r>
      <w:r w:rsidR="00BB5774" w:rsidRPr="007F7079">
        <w:rPr>
          <w:rFonts w:hint="eastAsia"/>
        </w:rPr>
        <w:t>调查实记</w:t>
      </w:r>
      <w:bookmarkEnd w:id="39"/>
    </w:p>
    <w:p w:rsidR="00BB5774" w:rsidRDefault="00BB5774" w:rsidP="001A1BF6">
      <w:pPr>
        <w:pStyle w:val="21"/>
      </w:pPr>
      <w:bookmarkStart w:id="40" w:name="_Toc460452807"/>
      <w:r>
        <w:rPr>
          <w:rFonts w:hint="eastAsia"/>
        </w:rPr>
        <w:t>7.1</w:t>
      </w:r>
      <w:r>
        <w:rPr>
          <w:rFonts w:hint="eastAsia"/>
        </w:rPr>
        <w:t>【高校】的采访实录</w:t>
      </w:r>
      <w:bookmarkEnd w:id="40"/>
    </w:p>
    <w:p w:rsidR="00BB5774" w:rsidRPr="00805DCA" w:rsidRDefault="00805DCA" w:rsidP="00805DCA">
      <w:pPr>
        <w:pStyle w:val="31"/>
      </w:pPr>
      <w:bookmarkStart w:id="41" w:name="_Toc460452808"/>
      <w:r w:rsidRPr="00805DCA">
        <w:rPr>
          <w:rFonts w:hint="eastAsia"/>
        </w:rPr>
        <w:t>7.1.1</w:t>
      </w:r>
      <w:r w:rsidR="00BB5774" w:rsidRPr="00805DCA">
        <w:rPr>
          <w:rFonts w:hint="eastAsia"/>
        </w:rPr>
        <w:t>华东师范大学计算机与软件学院金澈清教授的采访实录</w:t>
      </w:r>
      <w:bookmarkEnd w:id="41"/>
    </w:p>
    <w:p w:rsidR="00BB5774" w:rsidRPr="001D456E" w:rsidRDefault="00BB5774" w:rsidP="00BB5774">
      <w:pPr>
        <w:rPr>
          <w:rFonts w:ascii="华文细黑" w:eastAsia="华文细黑" w:hAnsi="华文细黑"/>
          <w:b/>
          <w:bCs/>
          <w:color w:val="CC8E60" w:themeColor="accent2"/>
          <w:szCs w:val="21"/>
        </w:rPr>
      </w:pPr>
      <w:r>
        <w:rPr>
          <w:noProof/>
          <w:lang w:val="en-US"/>
        </w:rPr>
        <w:drawing>
          <wp:inline distT="0" distB="0" distL="0" distR="0">
            <wp:extent cx="5274310" cy="2961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采访金澈清教授.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961640"/>
                    </a:xfrm>
                    <a:prstGeom prst="rect">
                      <a:avLst/>
                    </a:prstGeom>
                  </pic:spPr>
                </pic:pic>
              </a:graphicData>
            </a:graphic>
          </wp:inline>
        </w:drawing>
      </w:r>
    </w:p>
    <w:p w:rsidR="00BB5774" w:rsidRPr="001A1BF6" w:rsidRDefault="00BB5774" w:rsidP="001A1BF6">
      <w:pPr>
        <w:rPr>
          <w:color w:val="577188" w:themeColor="accent1" w:themeShade="BF"/>
        </w:rPr>
      </w:pPr>
      <w:r w:rsidRPr="001A1BF6">
        <w:rPr>
          <w:rFonts w:hint="eastAsia"/>
          <w:color w:val="577188" w:themeColor="accent1" w:themeShade="BF"/>
        </w:rPr>
        <w:t>Q：金老师，您觉得大数据开放的现状是怎么样的？</w:t>
      </w:r>
    </w:p>
    <w:p w:rsidR="00BB5774" w:rsidRDefault="00BB5774" w:rsidP="001A1BF6">
      <w:r>
        <w:rPr>
          <w:rFonts w:hint="eastAsia"/>
        </w:rPr>
        <w:t>A：工业界和学术界在数据开放方面是是脱节的，工业界不愿意开放数据，而学术界对数据是有很大需求的。工业界的数据很丰富但是欠缺数据分析的能力，他们的确手中有数据，但是不知道怎么办。而学术界呢，非常乐意帮他们解决问题，但是工业界考虑到数据的价值，并不是十分乐意开放他们的数据。而且学术界对数据的应用，更多的是在科研方面而不是商业。</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Q：您觉得事业单位和科研单位之间采用什么样的机制能够让双方互惠共赢？</w:t>
      </w:r>
    </w:p>
    <w:p w:rsidR="00BB5774" w:rsidRDefault="00BB5774" w:rsidP="001A1BF6">
      <w:r>
        <w:rPr>
          <w:rFonts w:hint="eastAsia"/>
        </w:rPr>
        <w:t>A：寻找双方相同的诉求点，如果诉求不一致的话，矛盾很难解决。从高校等科研单位的角度来讲，希望通过数据进行纯粹的科学研究来解决一些实际的问题，产生一定的社会影响。从数据拥有者的角度来说，如果能够把自身的问题抛出来，提供自己的数据，由其他感兴趣的科研单位来帮忙解决，那么也能推动数据拥有者自身的工作。</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Q：您怎么看待数据开放的安全性问题？</w:t>
      </w:r>
    </w:p>
    <w:p w:rsidR="00BB5774" w:rsidRDefault="00BB5774" w:rsidP="001A1BF6">
      <w:r>
        <w:rPr>
          <w:rFonts w:hint="eastAsia"/>
        </w:rPr>
        <w:lastRenderedPageBreak/>
        <w:t>A：数据拥有者对数据开放肯定会有安全方面的顾虑，数据怎么保证不被泄露出去呢？一种是双方之间，比如事业单位和科研单位通过签订具有法律效应的合同，采取保密机制来防止数据的泄漏，另外一种通过数据的加密机制，数据的变换来保证数据即使泄露，也不会产生太大的社会影响。</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Q：您怎么看待数据开放的未来走向和发展？</w:t>
      </w:r>
    </w:p>
    <w:p w:rsidR="00BB5774" w:rsidRDefault="00BB5774" w:rsidP="001A1BF6">
      <w:r>
        <w:rPr>
          <w:rFonts w:hint="eastAsia"/>
        </w:rPr>
        <w:t>A：数据开放应该是一种趋势、一种潮流，就像软件的开源一样。像上海市的soda大赛，已经开放了非常非常多的数据。国外的话数据开放的程度非常高，国内也正在逐步推进政府数据的开放。</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Q：科研过程中哪一方面的数据您认为更有价值一点？</w:t>
      </w:r>
    </w:p>
    <w:p w:rsidR="00BB5774" w:rsidRDefault="00BB5774" w:rsidP="001A1BF6">
      <w:r>
        <w:rPr>
          <w:rFonts w:hint="eastAsia"/>
        </w:rPr>
        <w:t>A：首先这和研究方向有关系，什么样的数据才能做出高质量的研究。从这个角度来讲，单一的数据源的话，是很难做出有价值的研究工作的，数据源应该是交叉融合的。有一种说法是数据的多元异构，多元指的是多个数据来源，将数据整合在一起，异构是指不同的数据类型，例如文本、轨迹数据等等。多元异构的数据可挖掘出的信息更多一点。比如交通</w:t>
      </w:r>
      <w:r w:rsidRPr="00015AA7">
        <w:rPr>
          <w:rFonts w:hint="eastAsia"/>
        </w:rPr>
        <w:t>数据能够得知某个地区拥堵，微博数据能够得知该区域在进行演唱会，这样既能知道一个事件的产生又能知道该事件的产生原因。不同来源的数据有不同的用途。</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Q：国家十三五提倡数据开放共享，你认为数据开放的尺度是当数据拥有者有需求，向科研单位定向的开放还是向整个社会免费开放，数据开放的尺度应该是怎么样的？</w:t>
      </w:r>
    </w:p>
    <w:p w:rsidR="00BB5774" w:rsidRDefault="00BB5774" w:rsidP="001A1BF6">
      <w:r>
        <w:rPr>
          <w:rFonts w:hint="eastAsia"/>
        </w:rPr>
        <w:t>A：免费开放一般是不可能的，首先要考虑数据拥有者的角色，因为数据拥有者如果是企业的话，会追求数据的利益价值，他们的开放更可能是进行数据处理将中间结果进行开放。如果是事业单位比如说气象局，他们的数据是非利益出发的，但是他们也要考虑其他例如安全性等问题。所以数据的开放程度应该考虑是商业行为还是非商业行为。</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Q：您刚才说了企业里面对数据分析的能力是有欠缺的，那么企业对高校的数据方面的人才是不是需求量很大呢？</w:t>
      </w:r>
    </w:p>
    <w:p w:rsidR="00BB5774" w:rsidRDefault="00BB5774" w:rsidP="001A1BF6">
      <w:r>
        <w:rPr>
          <w:rFonts w:hint="eastAsia"/>
        </w:rPr>
        <w:t>A：需求量是非常非常大的，从整个IT的发展来看，很多IT公司的核心竞争力就是他们的数据，但是如果公司只是拥有这些数据，不对他们进行分析的话，很难发挥出他们数据的价值。比如说针对一些购买数据，能够分析出购买行为，公司可以根据用户的购买行为来提供对应的服务。而且国内的一些公司，由于中国的人口基数比较大，只要稍微有一点规模，他们的数据量就非常庞大了，在这样一个环境下，数据分析的人才肯定是很欠缺的。</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lastRenderedPageBreak/>
        <w:t>Q：您认为高校在数据人才方面的培养应该是“即插即用”的应用型人才还是更偏向于科研研究呢？</w:t>
      </w:r>
    </w:p>
    <w:p w:rsidR="00BB5774" w:rsidRDefault="00BB5774" w:rsidP="001A1BF6">
      <w:r>
        <w:rPr>
          <w:rFonts w:hint="eastAsia"/>
        </w:rPr>
        <w:t>A：从我们研究院的角度来讲，还是很注重学生的实际动手能力的，如果做科研和实际的需求差的非常遥远的话，那相当于只是做一些头脑风暴。所以我们往往还是很重视和企业合作的这样一种模式。也就是说科研应该和需求更紧密的结合在一起。</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Q：大数据的人才在您眼里除了比较强的计算能力还需要什么样的素养？</w:t>
      </w:r>
    </w:p>
    <w:p w:rsidR="00BB5774" w:rsidRDefault="00BB5774" w:rsidP="001A1BF6">
      <w:r>
        <w:rPr>
          <w:rFonts w:hint="eastAsia"/>
        </w:rPr>
        <w:t>A：我觉得需要的素养还是非常非常多的，数据分析师的能力还是很高的。数据科学我觉得是一门跨学科的东西，里面需要用到统计等数学功底。同时数据分析也应该是严肃的，得出的结论正确性应该有一定的概率能保证的。现在很多人热衷于通过数据分析得出结论，但是没有一定的依据来保证结论的正确性，就像google的流感分析正确性都会出错，说明通过数据分析得出结论是有很高难度的，需要的能力是很高的。如果只是热衷于得出结论而没有比较详细的证明，可能会导致很多的不好的社会影响。</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Q：数据密集型科学和大数据您认为两者有什么区别？</w:t>
      </w:r>
    </w:p>
    <w:p w:rsidR="00BB5774" w:rsidRDefault="00BB5774" w:rsidP="001A1BF6">
      <w:r>
        <w:rPr>
          <w:rFonts w:hint="eastAsia"/>
        </w:rPr>
        <w:t>A：</w:t>
      </w:r>
      <w:r w:rsidRPr="00406270">
        <w:rPr>
          <w:rFonts w:hint="eastAsia"/>
        </w:rPr>
        <w:t>数据密集型计算是</w:t>
      </w:r>
      <w:r w:rsidRPr="00406270">
        <w:t>06-08年的词汇，</w:t>
      </w:r>
      <w:r>
        <w:rPr>
          <w:rFonts w:hint="eastAsia"/>
        </w:rPr>
        <w:t>大数据是</w:t>
      </w:r>
      <w:r w:rsidRPr="00406270">
        <w:t>09</w:t>
      </w:r>
      <w:r>
        <w:t>年</w:t>
      </w:r>
      <w:r>
        <w:rPr>
          <w:rFonts w:hint="eastAsia"/>
        </w:rPr>
        <w:t>的</w:t>
      </w:r>
      <w:r w:rsidRPr="00406270">
        <w:t>词汇。</w:t>
      </w:r>
      <w:r>
        <w:rPr>
          <w:rFonts w:hint="eastAsia"/>
        </w:rPr>
        <w:t>我认为</w:t>
      </w:r>
      <w:r w:rsidRPr="00406270">
        <w:t>两者没有太大的本质区别，</w:t>
      </w:r>
      <w:r>
        <w:rPr>
          <w:rFonts w:hint="eastAsia"/>
        </w:rPr>
        <w:t>如果说有差别的话，</w:t>
      </w:r>
      <w:r w:rsidRPr="00406270">
        <w:t>大数据是从</w:t>
      </w:r>
      <w:r>
        <w:t>数据本身的角度出发，数据密集型计算是从解决方案的角度出发。两者</w:t>
      </w:r>
      <w:r>
        <w:rPr>
          <w:rFonts w:hint="eastAsia"/>
        </w:rPr>
        <w:t>我认为是</w:t>
      </w:r>
      <w:r w:rsidRPr="00406270">
        <w:t>一种前后传承的关系</w:t>
      </w:r>
      <w:r>
        <w:rPr>
          <w:rFonts w:hint="eastAsia"/>
        </w:rPr>
        <w:t>。</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t>Q：我们一直有个疑问就是，大数据的结论得出是有目的性的研究还是在分析数据的时候偶然得出的</w:t>
      </w:r>
      <w:r w:rsidRPr="001A1BF6">
        <w:rPr>
          <w:color w:val="577188" w:themeColor="accent1" w:themeShade="BF"/>
        </w:rPr>
        <w:t>?</w:t>
      </w:r>
    </w:p>
    <w:p w:rsidR="00BB5774" w:rsidRDefault="00BB5774" w:rsidP="001A1BF6">
      <w:r>
        <w:rPr>
          <w:rFonts w:hint="eastAsia"/>
        </w:rPr>
        <w:t>A：这个很难说，</w:t>
      </w:r>
      <w:r>
        <w:t>看分析者是否有敏锐的观察性</w:t>
      </w:r>
      <w:r>
        <w:rPr>
          <w:rFonts w:hint="eastAsia"/>
        </w:rPr>
        <w:t>。做数据研究有几种途径，第一种</w:t>
      </w:r>
      <w:r>
        <w:t>是别人已</w:t>
      </w:r>
      <w:r>
        <w:rPr>
          <w:rFonts w:hint="eastAsia"/>
        </w:rPr>
        <w:t>经</w:t>
      </w:r>
      <w:r>
        <w:t>提出</w:t>
      </w:r>
      <w:r>
        <w:rPr>
          <w:rFonts w:hint="eastAsia"/>
        </w:rPr>
        <w:t>了</w:t>
      </w:r>
      <w:r>
        <w:t>问题并进行了解决，我通过对数据的分析得出一个更好</w:t>
      </w:r>
      <w:r>
        <w:rPr>
          <w:rFonts w:hint="eastAsia"/>
        </w:rPr>
        <w:t>更高效</w:t>
      </w:r>
      <w:r>
        <w:t>的解决方式</w:t>
      </w:r>
      <w:r>
        <w:rPr>
          <w:rFonts w:hint="eastAsia"/>
        </w:rPr>
        <w:t>，第二种</w:t>
      </w:r>
      <w:r>
        <w:t>是</w:t>
      </w:r>
      <w:r>
        <w:rPr>
          <w:rFonts w:hint="eastAsia"/>
        </w:rPr>
        <w:t>领域</w:t>
      </w:r>
      <w:r>
        <w:t>专家提出问题，</w:t>
      </w:r>
      <w:r>
        <w:rPr>
          <w:rFonts w:hint="eastAsia"/>
        </w:rPr>
        <w:t>我们</w:t>
      </w:r>
      <w:r>
        <w:t>对数据进行分析来解答</w:t>
      </w:r>
      <w:r>
        <w:rPr>
          <w:rFonts w:hint="eastAsia"/>
        </w:rPr>
        <w:t>这个</w:t>
      </w:r>
      <w:r>
        <w:t>问题</w:t>
      </w:r>
      <w:r>
        <w:rPr>
          <w:rFonts w:hint="eastAsia"/>
        </w:rPr>
        <w:t>，第三种</w:t>
      </w:r>
      <w:r>
        <w:t>是观察数据，通过日常的一些观察</w:t>
      </w:r>
      <w:r>
        <w:rPr>
          <w:rFonts w:hint="eastAsia"/>
        </w:rPr>
        <w:t>经验</w:t>
      </w:r>
      <w:r>
        <w:t>，从数据中得出结论</w:t>
      </w:r>
      <w:r>
        <w:rPr>
          <w:rFonts w:hint="eastAsia"/>
        </w:rPr>
        <w:t>。</w:t>
      </w:r>
    </w:p>
    <w:p w:rsidR="00805DCA" w:rsidRDefault="00805DCA" w:rsidP="001A1BF6"/>
    <w:p w:rsidR="00805DCA" w:rsidRPr="00B04944" w:rsidRDefault="00805DCA" w:rsidP="00805DCA">
      <w:pPr>
        <w:pStyle w:val="31"/>
        <w:rPr>
          <w:rFonts w:hint="eastAsia"/>
        </w:rPr>
      </w:pPr>
      <w:bookmarkStart w:id="42" w:name="_Toc460452809"/>
      <w:r>
        <w:rPr>
          <w:rFonts w:hint="eastAsia"/>
        </w:rPr>
        <w:t>7.1.2</w:t>
      </w:r>
      <w:r w:rsidRPr="00B04944">
        <w:rPr>
          <w:rFonts w:hint="eastAsia"/>
        </w:rPr>
        <w:t>华东师范大学信息化办公室主任</w:t>
      </w:r>
      <w:r w:rsidRPr="00B04944">
        <w:rPr>
          <w:rFonts w:hint="eastAsia"/>
        </w:rPr>
        <w:t xml:space="preserve"> </w:t>
      </w:r>
      <w:r w:rsidRPr="00B04944">
        <w:rPr>
          <w:rFonts w:hint="eastAsia"/>
        </w:rPr>
        <w:t>采访记录</w:t>
      </w:r>
      <w:bookmarkEnd w:id="42"/>
    </w:p>
    <w:p w:rsidR="00805DCA" w:rsidRPr="00805DCA" w:rsidRDefault="00805DCA" w:rsidP="00805DCA">
      <w:pPr>
        <w:rPr>
          <w:rFonts w:hint="eastAsia"/>
          <w:color w:val="577188" w:themeColor="accent1" w:themeShade="BF"/>
        </w:rPr>
      </w:pPr>
      <w:r w:rsidRPr="00805DCA">
        <w:rPr>
          <w:rFonts w:hint="eastAsia"/>
          <w:color w:val="577188" w:themeColor="accent1" w:themeShade="BF"/>
        </w:rPr>
        <w:t>1、信息化办公室的主要职能：</w:t>
      </w:r>
    </w:p>
    <w:p w:rsidR="00805DCA" w:rsidRPr="00B3030B" w:rsidRDefault="00805DCA" w:rsidP="00672310">
      <w:pPr>
        <w:pStyle w:val="afffff3"/>
        <w:numPr>
          <w:ilvl w:val="0"/>
          <w:numId w:val="15"/>
        </w:numPr>
        <w:ind w:firstLineChars="0"/>
        <w:rPr>
          <w:rFonts w:hint="eastAsia"/>
        </w:rPr>
      </w:pPr>
      <w:r w:rsidRPr="00B3030B">
        <w:rPr>
          <w:rFonts w:hint="eastAsia"/>
        </w:rPr>
        <w:t>校园网的维护</w:t>
      </w:r>
    </w:p>
    <w:p w:rsidR="00805DCA" w:rsidRDefault="00805DCA" w:rsidP="00672310">
      <w:pPr>
        <w:pStyle w:val="afffff3"/>
        <w:numPr>
          <w:ilvl w:val="0"/>
          <w:numId w:val="15"/>
        </w:numPr>
        <w:ind w:firstLineChars="0"/>
      </w:pPr>
      <w:r w:rsidRPr="00B3030B">
        <w:rPr>
          <w:rFonts w:hint="eastAsia"/>
        </w:rPr>
        <w:t>校园卡信息的收集与分析</w:t>
      </w:r>
      <w:r>
        <w:t>，</w:t>
      </w:r>
      <w:r w:rsidRPr="00B3030B">
        <w:rPr>
          <w:rFonts w:hint="eastAsia"/>
        </w:rPr>
        <w:t>包括：</w:t>
      </w:r>
    </w:p>
    <w:p w:rsidR="00805DCA" w:rsidRPr="00B3030B" w:rsidRDefault="00805DCA" w:rsidP="00672310">
      <w:pPr>
        <w:pStyle w:val="afffff3"/>
        <w:numPr>
          <w:ilvl w:val="1"/>
          <w:numId w:val="16"/>
        </w:numPr>
        <w:ind w:firstLineChars="0"/>
        <w:rPr>
          <w:rFonts w:hint="eastAsia"/>
        </w:rPr>
      </w:pPr>
      <w:r w:rsidRPr="00B3030B">
        <w:rPr>
          <w:rFonts w:hint="eastAsia"/>
        </w:rPr>
        <w:lastRenderedPageBreak/>
        <w:t>消费信息</w:t>
      </w:r>
      <w:r>
        <w:rPr>
          <w:rFonts w:hint="eastAsia"/>
        </w:rPr>
        <w:t>，</w:t>
      </w:r>
      <w:r w:rsidRPr="00B3030B">
        <w:rPr>
          <w:rFonts w:hint="eastAsia"/>
        </w:rPr>
        <w:t>通过消费信息的分析从而对其行为活动和生活方式进行分析。例如：某段时间，某学生在校消费明显减少，可以推测其生活可能出现了问题，进而老师可以去关心注意一下该学生的状况。</w:t>
      </w:r>
    </w:p>
    <w:p w:rsidR="00805DCA" w:rsidRPr="00B3030B" w:rsidRDefault="00805DCA" w:rsidP="00672310">
      <w:pPr>
        <w:pStyle w:val="afffff3"/>
        <w:numPr>
          <w:ilvl w:val="1"/>
          <w:numId w:val="16"/>
        </w:numPr>
        <w:ind w:firstLineChars="0"/>
        <w:rPr>
          <w:rFonts w:hint="eastAsia"/>
        </w:rPr>
      </w:pPr>
      <w:r w:rsidRPr="00B3030B">
        <w:rPr>
          <w:rFonts w:hint="eastAsia"/>
        </w:rPr>
        <w:t>图书馆进入次数和时间段</w:t>
      </w:r>
    </w:p>
    <w:p w:rsidR="00805DCA" w:rsidRPr="00B3030B" w:rsidRDefault="00805DCA" w:rsidP="00672310">
      <w:pPr>
        <w:pStyle w:val="afffff3"/>
        <w:numPr>
          <w:ilvl w:val="1"/>
          <w:numId w:val="16"/>
        </w:numPr>
        <w:ind w:firstLineChars="0"/>
        <w:rPr>
          <w:rFonts w:hint="eastAsia"/>
        </w:rPr>
      </w:pPr>
      <w:r w:rsidRPr="00B3030B">
        <w:rPr>
          <w:rFonts w:hint="eastAsia"/>
        </w:rPr>
        <w:t>通过校园网的连接，得到用户所在位置</w:t>
      </w:r>
      <w:r>
        <w:t>，</w:t>
      </w:r>
      <w:r w:rsidRPr="00B3030B">
        <w:rPr>
          <w:rFonts w:hint="eastAsia"/>
        </w:rPr>
        <w:t>例如：如果有什么突发意外状况，可以第一时间知道准确位置，并进行救援。</w:t>
      </w:r>
    </w:p>
    <w:p w:rsidR="00805DCA" w:rsidRDefault="00805DCA" w:rsidP="00672310">
      <w:pPr>
        <w:pStyle w:val="afffff3"/>
        <w:numPr>
          <w:ilvl w:val="0"/>
          <w:numId w:val="15"/>
        </w:numPr>
        <w:ind w:firstLineChars="0"/>
        <w:rPr>
          <w:rFonts w:hint="eastAsia"/>
        </w:rPr>
      </w:pPr>
      <w:r>
        <w:rPr>
          <w:rFonts w:hint="eastAsia"/>
        </w:rPr>
        <w:t>信息系统</w:t>
      </w:r>
    </w:p>
    <w:p w:rsidR="00805DCA" w:rsidRDefault="00805DCA" w:rsidP="00805DCA">
      <w:pPr>
        <w:rPr>
          <w:rFonts w:hint="eastAsia"/>
        </w:rPr>
      </w:pPr>
    </w:p>
    <w:p w:rsidR="00805DCA" w:rsidRPr="00805DCA" w:rsidRDefault="00805DCA" w:rsidP="00805DCA">
      <w:pPr>
        <w:rPr>
          <w:rFonts w:hint="eastAsia"/>
          <w:color w:val="577188" w:themeColor="accent1" w:themeShade="BF"/>
        </w:rPr>
      </w:pPr>
      <w:r w:rsidRPr="00805DCA">
        <w:rPr>
          <w:rFonts w:hint="eastAsia"/>
          <w:color w:val="577188" w:themeColor="accent1" w:themeShade="BF"/>
        </w:rPr>
        <w:t>2、信息化办公室的历史</w:t>
      </w:r>
    </w:p>
    <w:p w:rsidR="00805DCA" w:rsidRDefault="00805DCA" w:rsidP="00805DCA">
      <w:pPr>
        <w:rPr>
          <w:rFonts w:hint="eastAsia"/>
        </w:rPr>
      </w:pPr>
      <w:r>
        <w:rPr>
          <w:rFonts w:hint="eastAsia"/>
        </w:rPr>
        <w:t>华东师范大学信息化办公室2003年开始兴办，主要提供信息服务。现在建立了网络信息中心，主要工作是校园网的建设维护，以及信息共享，通过收集到的数据，分析出结果来服务学生、帮助学生。</w:t>
      </w:r>
    </w:p>
    <w:p w:rsidR="00805DCA" w:rsidRDefault="00805DCA" w:rsidP="00805DCA">
      <w:pPr>
        <w:rPr>
          <w:rFonts w:hint="eastAsia"/>
        </w:rPr>
      </w:pPr>
      <w:r>
        <w:rPr>
          <w:rFonts w:hint="eastAsia"/>
        </w:rPr>
        <w:t>例如：学生自助服务。通过日均消费量的统计，如果大幅低于正常水平，则安排教师去关心、了解学生的现状，是否遇到了什么困难，可以如何帮助他。这是人与人之间的关怀帮助，而不是单纯、冷冰冰的数据分析</w:t>
      </w:r>
    </w:p>
    <w:p w:rsidR="00805DCA" w:rsidRDefault="00805DCA" w:rsidP="00805DCA">
      <w:pPr>
        <w:rPr>
          <w:rFonts w:hint="eastAsia"/>
        </w:rPr>
      </w:pPr>
    </w:p>
    <w:p w:rsidR="00805DCA" w:rsidRPr="00805DCA" w:rsidRDefault="00805DCA" w:rsidP="00805DCA">
      <w:pPr>
        <w:rPr>
          <w:rFonts w:hint="eastAsia"/>
          <w:color w:val="577188" w:themeColor="accent1" w:themeShade="BF"/>
        </w:rPr>
      </w:pPr>
      <w:r w:rsidRPr="00805DCA">
        <w:rPr>
          <w:rFonts w:hint="eastAsia"/>
          <w:color w:val="577188" w:themeColor="accent1" w:themeShade="BF"/>
        </w:rPr>
        <w:t>3、数据分析现阶段遇到了哪些困难和难题？</w:t>
      </w:r>
    </w:p>
    <w:p w:rsidR="00805DCA" w:rsidRDefault="00805DCA" w:rsidP="00805DCA">
      <w:pPr>
        <w:rPr>
          <w:rFonts w:hint="eastAsia"/>
        </w:rPr>
      </w:pPr>
      <w:r>
        <w:rPr>
          <w:rFonts w:hint="eastAsia"/>
        </w:rPr>
        <w:t>① 现在支撑的目标是什么？为了解决什么问题？</w:t>
      </w:r>
    </w:p>
    <w:p w:rsidR="00805DCA" w:rsidRDefault="00805DCA" w:rsidP="00805DCA">
      <w:pPr>
        <w:rPr>
          <w:rFonts w:hint="eastAsia"/>
        </w:rPr>
      </w:pPr>
      <w:r>
        <w:rPr>
          <w:rFonts w:hint="eastAsia"/>
        </w:rPr>
        <w:t>② 怎么得到支持分析的依据？是什么决策了所提供的服务？</w:t>
      </w:r>
    </w:p>
    <w:p w:rsidR="00805DCA" w:rsidRDefault="00805DCA" w:rsidP="00805DCA">
      <w:pPr>
        <w:rPr>
          <w:rFonts w:hint="eastAsia"/>
        </w:rPr>
      </w:pPr>
      <w:r>
        <w:rPr>
          <w:rFonts w:hint="eastAsia"/>
        </w:rPr>
        <w:t>③ 理想中拥有数据所能提供的服务和现实中能够提供的有很大差距，还有许多需要改进。</w:t>
      </w:r>
    </w:p>
    <w:p w:rsidR="00805DCA" w:rsidRDefault="00805DCA" w:rsidP="00805DCA">
      <w:pPr>
        <w:rPr>
          <w:rFonts w:hint="eastAsia"/>
        </w:rPr>
      </w:pPr>
      <w:r>
        <w:rPr>
          <w:rFonts w:hint="eastAsia"/>
        </w:rPr>
        <w:t>④ 还处于起步阶段，尚不成熟，所以经验参数不足。</w:t>
      </w:r>
    </w:p>
    <w:p w:rsidR="00805DCA" w:rsidRDefault="00805DCA" w:rsidP="00805DCA">
      <w:pPr>
        <w:rPr>
          <w:rFonts w:hint="eastAsia"/>
        </w:rPr>
      </w:pPr>
      <w:r>
        <w:rPr>
          <w:rFonts w:hint="eastAsia"/>
        </w:rPr>
        <w:t>⑤ 数据分析人才缺乏。</w:t>
      </w:r>
    </w:p>
    <w:p w:rsidR="00805DCA" w:rsidRDefault="00805DCA" w:rsidP="00805DCA">
      <w:pPr>
        <w:rPr>
          <w:rFonts w:hint="eastAsia"/>
        </w:rPr>
      </w:pPr>
      <w:r>
        <w:rPr>
          <w:rFonts w:hint="eastAsia"/>
        </w:rPr>
        <w:t>人才需要有两方面的能力：</w:t>
      </w:r>
    </w:p>
    <w:p w:rsidR="00805DCA" w:rsidRDefault="00805DCA" w:rsidP="00805DCA">
      <w:pPr>
        <w:rPr>
          <w:rFonts w:hint="eastAsia"/>
        </w:rPr>
      </w:pPr>
      <w:r>
        <w:rPr>
          <w:rFonts w:hint="eastAsia"/>
        </w:rPr>
        <w:t>（1）编程实践能力。不仅局限于书本上的知识，还能够熟练应用，用于解决实践的问题。</w:t>
      </w:r>
    </w:p>
    <w:p w:rsidR="00805DCA" w:rsidRDefault="00805DCA" w:rsidP="00805DCA">
      <w:pPr>
        <w:rPr>
          <w:rFonts w:hint="eastAsia"/>
        </w:rPr>
      </w:pPr>
      <w:r>
        <w:rPr>
          <w:rFonts w:hint="eastAsia"/>
        </w:rPr>
        <w:t>（2）想象力。拥有丰富的想象力。要善于发现问题，可以从身边的事物上发现突破口。有独立的判断能力。这一点优先级高于低一点。</w:t>
      </w:r>
    </w:p>
    <w:p w:rsidR="00805DCA" w:rsidRDefault="00805DCA" w:rsidP="00805DCA">
      <w:pPr>
        <w:rPr>
          <w:rFonts w:hint="eastAsia"/>
        </w:rPr>
      </w:pPr>
    </w:p>
    <w:p w:rsidR="00805DCA" w:rsidRPr="00805DCA" w:rsidRDefault="00805DCA" w:rsidP="00805DCA">
      <w:pPr>
        <w:rPr>
          <w:rFonts w:hint="eastAsia"/>
          <w:color w:val="577188" w:themeColor="accent1" w:themeShade="BF"/>
        </w:rPr>
      </w:pPr>
      <w:r w:rsidRPr="00805DCA">
        <w:rPr>
          <w:rFonts w:hint="eastAsia"/>
          <w:color w:val="577188" w:themeColor="accent1" w:themeShade="BF"/>
        </w:rPr>
        <w:t>4、您对“智慧校园”比赛有何建议？</w:t>
      </w:r>
    </w:p>
    <w:p w:rsidR="00805DCA" w:rsidRDefault="00805DCA" w:rsidP="00805DCA">
      <w:pPr>
        <w:rPr>
          <w:rFonts w:hint="eastAsia"/>
        </w:rPr>
      </w:pPr>
      <w:r>
        <w:rPr>
          <w:rFonts w:hint="eastAsia"/>
        </w:rPr>
        <w:lastRenderedPageBreak/>
        <w:t>① 缺少一个严谨的概念。何谓“智慧”？</w:t>
      </w:r>
    </w:p>
    <w:p w:rsidR="00805DCA" w:rsidRDefault="00805DCA" w:rsidP="00805DCA">
      <w:pPr>
        <w:rPr>
          <w:rFonts w:hint="eastAsia"/>
        </w:rPr>
      </w:pPr>
      <w:r>
        <w:rPr>
          <w:rFonts w:hint="eastAsia"/>
        </w:rPr>
        <w:t>② 这次比赛的主旨“智慧校园，优雅学府”特别符合华东师范大学的学校文化氛围。华东师范大学的学术氛围轻松自由，又有九十余年的历史文化积淀，优雅一词再贴切不过。</w:t>
      </w:r>
    </w:p>
    <w:p w:rsidR="00805DCA" w:rsidRDefault="00805DCA" w:rsidP="00805DCA">
      <w:pPr>
        <w:rPr>
          <w:rFonts w:hint="eastAsia"/>
        </w:rPr>
      </w:pPr>
      <w:r>
        <w:rPr>
          <w:rFonts w:hint="eastAsia"/>
        </w:rPr>
        <w:t>③ 如何运用数据去实践，去实现自己别出心裁而有意义的想法。</w:t>
      </w:r>
    </w:p>
    <w:p w:rsidR="00805DCA" w:rsidRDefault="00805DCA" w:rsidP="00805DCA">
      <w:pPr>
        <w:rPr>
          <w:rFonts w:hint="eastAsia"/>
        </w:rPr>
      </w:pPr>
      <w:r>
        <w:rPr>
          <w:rFonts w:hint="eastAsia"/>
        </w:rPr>
        <w:t>④ 操作过程中可能遇到困难。</w:t>
      </w:r>
    </w:p>
    <w:p w:rsidR="00805DCA" w:rsidRDefault="00805DCA" w:rsidP="00805DCA">
      <w:pPr>
        <w:rPr>
          <w:rFonts w:hint="eastAsia"/>
        </w:rPr>
      </w:pPr>
      <w:r>
        <w:rPr>
          <w:rFonts w:hint="eastAsia"/>
        </w:rPr>
        <w:t>例如：采集数据意味着一些隐私被监控，那么如何去合理地运用这些数据就是一大难题。数据样本集是否愿意数据被用于此也是要打问号的。</w:t>
      </w:r>
    </w:p>
    <w:p w:rsidR="00805DCA" w:rsidRDefault="00805DCA" w:rsidP="00805DCA">
      <w:pPr>
        <w:rPr>
          <w:rFonts w:hint="eastAsia"/>
        </w:rPr>
      </w:pPr>
      <w:r>
        <w:rPr>
          <w:rFonts w:hint="eastAsia"/>
        </w:rPr>
        <w:t>⑤ 技术难题。如何去保护数据投资、数据价值，使其可以可持续发展。</w:t>
      </w:r>
    </w:p>
    <w:p w:rsidR="00805DCA" w:rsidRDefault="00805DCA" w:rsidP="00805DCA">
      <w:pPr>
        <w:rPr>
          <w:rFonts w:hint="eastAsia"/>
        </w:rPr>
      </w:pPr>
    </w:p>
    <w:p w:rsidR="00805DCA" w:rsidRPr="00805DCA" w:rsidRDefault="00805DCA" w:rsidP="00805DCA">
      <w:pPr>
        <w:rPr>
          <w:rFonts w:hint="eastAsia"/>
          <w:color w:val="577188" w:themeColor="accent1" w:themeShade="BF"/>
        </w:rPr>
      </w:pPr>
      <w:r w:rsidRPr="00805DCA">
        <w:rPr>
          <w:rFonts w:hint="eastAsia"/>
          <w:color w:val="577188" w:themeColor="accent1" w:themeShade="BF"/>
        </w:rPr>
        <w:t>5、是否有与其他部门、企业间有合作？</w:t>
      </w:r>
    </w:p>
    <w:p w:rsidR="00805DCA" w:rsidRPr="00B3030B" w:rsidRDefault="00805DCA" w:rsidP="00805DCA">
      <w:pPr>
        <w:rPr>
          <w:rFonts w:hint="eastAsia"/>
        </w:rPr>
      </w:pPr>
      <w:r>
        <w:rPr>
          <w:rFonts w:hint="eastAsia"/>
        </w:rPr>
        <w:t>我校是在全国最早提出部门间数据共享的。从2002年开始筹划，于2003年由俞立中副校长主管并开始实施。起先，主要是负责统计数据，从而达到服务学生的目标。后来建立了公共数据库，由管理问题转变为管理系统，更好地为学生提供服务。再到2011年，建立了研究生管理系统。该系统打破了部门间的界限，以老师和学生为中心，在不同的阶段、不同的时期，提供不同的服务与帮助。其因人而异的方式方法十分人性化。</w:t>
      </w:r>
    </w:p>
    <w:p w:rsidR="00BB5774" w:rsidRPr="00D524AE" w:rsidRDefault="00BB5774" w:rsidP="00BB5774">
      <w:pPr>
        <w:rPr>
          <w:rFonts w:ascii="华文细黑" w:eastAsia="华文细黑" w:hAnsi="华文细黑" w:hint="eastAsia"/>
          <w:b/>
          <w:bCs/>
          <w:szCs w:val="21"/>
        </w:rPr>
      </w:pPr>
    </w:p>
    <w:p w:rsidR="00BB5774" w:rsidRDefault="00BB5774" w:rsidP="001A1BF6">
      <w:pPr>
        <w:pStyle w:val="21"/>
      </w:pPr>
      <w:bookmarkStart w:id="43" w:name="_Toc460452810"/>
      <w:r>
        <w:rPr>
          <w:rFonts w:hint="eastAsia"/>
        </w:rPr>
        <w:t>7.2</w:t>
      </w:r>
      <w:r>
        <w:rPr>
          <w:rFonts w:hint="eastAsia"/>
        </w:rPr>
        <w:t>【企业】的采访实录</w:t>
      </w:r>
      <w:bookmarkEnd w:id="43"/>
    </w:p>
    <w:p w:rsidR="00BB5774" w:rsidRDefault="00BB5774" w:rsidP="001A1BF6">
      <w:pPr>
        <w:pStyle w:val="31"/>
      </w:pPr>
      <w:bookmarkStart w:id="44" w:name="_Toc460452811"/>
      <w:r w:rsidRPr="001D456E">
        <w:t>7.2.1</w:t>
      </w:r>
      <w:r w:rsidRPr="00661A5B">
        <w:rPr>
          <w:rFonts w:hint="eastAsia"/>
        </w:rPr>
        <w:t>车辆维修单位汽车公司访谈整理</w:t>
      </w:r>
      <w:bookmarkEnd w:id="44"/>
    </w:p>
    <w:p w:rsidR="00BB5774" w:rsidRPr="001A1BF6" w:rsidRDefault="00BB5774" w:rsidP="001A1BF6">
      <w:pPr>
        <w:pStyle w:val="a"/>
        <w:rPr>
          <w:b/>
        </w:rPr>
      </w:pPr>
      <w:r w:rsidRPr="001A1BF6">
        <w:rPr>
          <w:rFonts w:hint="eastAsia"/>
          <w:b/>
        </w:rPr>
        <w:t>受访人：胡翊鹏职位：浙江物产元通汽车集团有限公司信息部总经理</w:t>
      </w:r>
    </w:p>
    <w:p w:rsidR="00BB5774" w:rsidRPr="001A1BF6" w:rsidRDefault="00BB5774" w:rsidP="001A1BF6">
      <w:pPr>
        <w:rPr>
          <w:color w:val="577188" w:themeColor="accent1" w:themeShade="BF"/>
        </w:rPr>
      </w:pPr>
      <w:r w:rsidRPr="001A1BF6">
        <w:rPr>
          <w:rFonts w:hint="eastAsia"/>
          <w:color w:val="577188" w:themeColor="accent1" w:themeShade="BF"/>
        </w:rPr>
        <w:t>Q1：请问您眼中的大数据是怎样的，您是否了解大数据及大数据开放共享？</w:t>
      </w:r>
    </w:p>
    <w:p w:rsidR="001A1BF6" w:rsidRDefault="001A1BF6" w:rsidP="001A1BF6">
      <w:r>
        <w:t>A</w:t>
      </w:r>
      <w:r>
        <w:rPr>
          <w:rFonts w:hint="eastAsia"/>
        </w:rPr>
        <w:t>：</w:t>
      </w:r>
      <w:r w:rsidR="00BB5774" w:rsidRPr="001D456E">
        <w:rPr>
          <w:rFonts w:hint="eastAsia"/>
        </w:rPr>
        <w:t>随着信息技术的飞速发展和互联网应用的日益普及，大数据已经无时无刻地围绕着我们，渗透进我们的日常生活。IT领域原先已经有“海量数据”、“大规模数据”等概念，但这些概念只着眼于数据规模本身，未能充分反映数据爆发背景下的数据处理与应用需求，而“大数据”这一新概念不仅指规模庞大的数据对象，也包含对这些数据对象的处理和应用活动，是数据对象、技术与应用三者的统一。只有坚持“对象、技术、应用”三位一体同步发展，才能充分实现大数据的价值。</w:t>
      </w:r>
    </w:p>
    <w:p w:rsidR="00BB5774" w:rsidRPr="001D456E" w:rsidRDefault="00BB5774" w:rsidP="001A1BF6">
      <w:r w:rsidRPr="001A1BF6">
        <w:rPr>
          <w:rFonts w:hint="eastAsia"/>
        </w:rPr>
        <w:t>大数据开放共享作为一个近期比较热门的话题，学界、IT界、业界都有很多观点和讨论，总体来看既有巨大的成长空间，也有亟待夯实基础、规范完善的客观要求。</w:t>
      </w:r>
    </w:p>
    <w:p w:rsidR="00BB5774" w:rsidRDefault="00BB5774" w:rsidP="001A1BF6"/>
    <w:p w:rsidR="00BB5774" w:rsidRPr="001A1BF6" w:rsidRDefault="00BB5774" w:rsidP="001A1BF6">
      <w:pPr>
        <w:rPr>
          <w:color w:val="577188" w:themeColor="accent1" w:themeShade="BF"/>
        </w:rPr>
      </w:pPr>
      <w:r w:rsidRPr="001A1BF6">
        <w:rPr>
          <w:rFonts w:hint="eastAsia"/>
          <w:color w:val="577188" w:themeColor="accent1" w:themeShade="BF"/>
        </w:rPr>
        <w:lastRenderedPageBreak/>
        <w:t>Q2：请问就您的了解而言，您所在的企业对大数据的利用状况如何？在与业内其他企业之间会存在的商业竞争关系下，您认为可以接受怎样的数据开放程度，如会选择公开哪方面的数据及以什么形式公开？</w:t>
      </w:r>
    </w:p>
    <w:p w:rsidR="00BB5774" w:rsidRPr="001D456E" w:rsidRDefault="001A1BF6" w:rsidP="001A1BF6">
      <w:r>
        <w:t>A</w:t>
      </w:r>
      <w:r>
        <w:rPr>
          <w:rFonts w:hint="eastAsia"/>
        </w:rPr>
        <w:t>：</w:t>
      </w:r>
      <w:r w:rsidR="00BB5774" w:rsidRPr="001D456E">
        <w:rPr>
          <w:rFonts w:hint="eastAsia"/>
        </w:rPr>
        <w:t>中国2200万的年汽车产销量，相关消费和技术数据汇总起来构成了庞大的海量信息；如何挖掘、利用好这些数据，已经成为众多汽车厂家和经销商关注焦点。</w:t>
      </w:r>
    </w:p>
    <w:p w:rsidR="00BB5774" w:rsidRPr="001D456E" w:rsidRDefault="00BB5774" w:rsidP="001A1BF6">
      <w:r w:rsidRPr="001D456E">
        <w:rPr>
          <w:rFonts w:hint="eastAsia"/>
        </w:rPr>
        <w:t>从车联网概念的蓬勃兴起以及汽车网络营销得到普遍认可，汽车流通服务业已经迈入大数据时代，成为不可抗拒的行业趋势。汽车消费链长点多的特点，决定了其是典型的长尾消费类型，过去由于运营理念及技术的限制，客户消费需求是由众多业态分别满足的，客户服务的总体成本很高，而利用大数据技术，打通各个企业的信息瓶颈和业务对接流程，使得形成统一的全天候客户营销服务机制成为可能。</w:t>
      </w:r>
    </w:p>
    <w:p w:rsidR="00BB5774" w:rsidRPr="001D456E" w:rsidRDefault="00BB5774" w:rsidP="001A1BF6">
      <w:r w:rsidRPr="001D456E">
        <w:rPr>
          <w:rFonts w:hint="eastAsia"/>
        </w:rPr>
        <w:t>企业要充分利用大数据，数据的统一性、完整性、准确性至关重要，需要适时成立跨业务部门的大数据中心，统一规划业务、财务、客户等数据架构、规范来源、制定维护标准、逐步针对各类业务建立数据模型；大数据要产生效益，需要持续的投入和相应的专业人才，并经过一定时期的数据积累，才能作为业务创新的数据引擎。</w:t>
      </w:r>
    </w:p>
    <w:p w:rsidR="00BB5774" w:rsidRPr="001D456E" w:rsidRDefault="00BB5774" w:rsidP="001A1BF6">
      <w:r w:rsidRPr="001D456E">
        <w:rPr>
          <w:rFonts w:hint="eastAsia"/>
        </w:rPr>
        <w:t>从中国的现实情况来看，数据公开分享的基础工作由企业角度来展开，可能是事倍而功半的，而从政府先行将大量数据向社会公开着手，可以比较好地形成数据共享的氛围和事实标准，有利于引导社会和企业向数据共享方向发展，同时在政策法规等方面加强制度建设，逐步引导企业走上共享共荣的发展道路。</w:t>
      </w:r>
    </w:p>
    <w:p w:rsidR="00BB5774" w:rsidRPr="001D456E" w:rsidRDefault="00BB5774" w:rsidP="001A1BF6">
      <w:r w:rsidRPr="001D456E">
        <w:rPr>
          <w:rFonts w:hint="eastAsia"/>
        </w:rPr>
        <w:t>企业大数据公开需要大量的投入，也希望政府在这方面给予相应的激励政策，鼓励企业利用自建或者第三方的大数据平台，向社会提供广泛服务。</w:t>
      </w:r>
    </w:p>
    <w:p w:rsidR="00BB5774" w:rsidRDefault="00BB5774" w:rsidP="001A1BF6"/>
    <w:p w:rsidR="00BB5774" w:rsidRPr="00A50102" w:rsidRDefault="00BB5774" w:rsidP="001A1BF6">
      <w:pPr>
        <w:rPr>
          <w:color w:val="577188" w:themeColor="accent1" w:themeShade="BF"/>
        </w:rPr>
      </w:pPr>
      <w:r w:rsidRPr="00A50102">
        <w:rPr>
          <w:rFonts w:hint="eastAsia"/>
          <w:color w:val="577188" w:themeColor="accent1" w:themeShade="BF"/>
        </w:rPr>
        <w:t>Q3：大数据并不在“大”，而在于“有用”。价值含量、挖掘成本比数量更为重要。请问您认为该如何在海量数据中选择有用的信息，怎么判断数据是否有价值？</w:t>
      </w:r>
    </w:p>
    <w:p w:rsidR="00BB5774" w:rsidRPr="001D456E" w:rsidRDefault="00BB5774" w:rsidP="00A50102">
      <w:r>
        <w:t>A:</w:t>
      </w:r>
      <w:r w:rsidRPr="001D456E">
        <w:rPr>
          <w:rFonts w:hint="eastAsia"/>
        </w:rPr>
        <w:t>数据收集只是大数据应用的第一步，如何分析并应用才是最重要的。</w:t>
      </w:r>
    </w:p>
    <w:p w:rsidR="00BB5774" w:rsidRPr="001D456E" w:rsidRDefault="00BB5774" w:rsidP="00A50102">
      <w:r w:rsidRPr="001D456E">
        <w:rPr>
          <w:rFonts w:hint="eastAsia"/>
        </w:rPr>
        <w:t>对于很多企业来说，完全意义上的大数据分析，投入过大，其ROI可能是偏低的；将企业资源集中在重点关注的数据区块，即所谓的“中数据”，可能是ROI更为合理的选择。</w:t>
      </w:r>
    </w:p>
    <w:p w:rsidR="00BB5774" w:rsidRPr="001D456E" w:rsidRDefault="00BB5774" w:rsidP="00A50102">
      <w:r w:rsidRPr="001D456E">
        <w:rPr>
          <w:rFonts w:hint="eastAsia"/>
        </w:rPr>
        <w:t>以客户大数据应用为例，一般需要分为以下几步将多渠道、标准不一、维度不一的客户数据进行整合，建立客户大数据库，并针对性地开展应用。</w:t>
      </w:r>
    </w:p>
    <w:p w:rsidR="00BB5774" w:rsidRPr="001D456E" w:rsidRDefault="00BB5774" w:rsidP="00A50102">
      <w:r w:rsidRPr="001D456E">
        <w:rPr>
          <w:rFonts w:hint="eastAsia"/>
        </w:rPr>
        <w:t>(一)</w:t>
      </w:r>
      <w:r w:rsidRPr="001D456E">
        <w:rPr>
          <w:rFonts w:hint="eastAsia"/>
        </w:rPr>
        <w:tab/>
        <w:t>整合分散在不同系统、不同渠道的数据，包括客户数据、业务数据、互联网数据、政府信息数据、征信数据等等；</w:t>
      </w:r>
    </w:p>
    <w:p w:rsidR="00BB5774" w:rsidRPr="001D456E" w:rsidRDefault="00BB5774" w:rsidP="00A50102">
      <w:r w:rsidRPr="001D456E">
        <w:rPr>
          <w:rFonts w:hint="eastAsia"/>
        </w:rPr>
        <w:t>(二)</w:t>
      </w:r>
      <w:r w:rsidRPr="001D456E">
        <w:rPr>
          <w:rFonts w:hint="eastAsia"/>
        </w:rPr>
        <w:tab/>
        <w:t>通过数据清洗，识别出客户的详细信息并通过客户数据分析，进行全网客户识别，产生更为全方位的客户视图；</w:t>
      </w:r>
    </w:p>
    <w:p w:rsidR="00BB5774" w:rsidRPr="001D456E" w:rsidRDefault="00BB5774" w:rsidP="00A50102">
      <w:r w:rsidRPr="001D456E">
        <w:rPr>
          <w:rFonts w:hint="eastAsia"/>
        </w:rPr>
        <w:lastRenderedPageBreak/>
        <w:t>(三)</w:t>
      </w:r>
      <w:r w:rsidRPr="001D456E">
        <w:rPr>
          <w:rFonts w:hint="eastAsia"/>
        </w:rPr>
        <w:tab/>
        <w:t>将每个客户的特点、爱好、生活习惯，进行细致区分，并以标签化进行用户定义；并根据客户的标签进行分组。</w:t>
      </w:r>
    </w:p>
    <w:p w:rsidR="00BB5774" w:rsidRPr="001D456E" w:rsidRDefault="00BB5774" w:rsidP="00A50102">
      <w:r w:rsidRPr="001D456E">
        <w:rPr>
          <w:rFonts w:hint="eastAsia"/>
        </w:rPr>
        <w:t>(四)</w:t>
      </w:r>
      <w:r w:rsidRPr="001D456E">
        <w:rPr>
          <w:rFonts w:hint="eastAsia"/>
        </w:rPr>
        <w:tab/>
        <w:t>对客户完成精准细分，针对目标客户开展精准营销和个性化服务。</w:t>
      </w:r>
    </w:p>
    <w:p w:rsidR="00BB5774" w:rsidRPr="001D456E" w:rsidRDefault="00BB5774" w:rsidP="00BB5774"/>
    <w:p w:rsidR="00BB5774" w:rsidRPr="00A50102" w:rsidRDefault="00BB5774" w:rsidP="00BB5774">
      <w:pPr>
        <w:rPr>
          <w:color w:val="577188" w:themeColor="accent1" w:themeShade="BF"/>
        </w:rPr>
      </w:pPr>
      <w:r w:rsidRPr="00A50102">
        <w:rPr>
          <w:rFonts w:hint="eastAsia"/>
          <w:color w:val="577188" w:themeColor="accent1" w:themeShade="BF"/>
        </w:rPr>
        <w:t>Q4：请问您认为对于企业而言，大数据开放的利弊分别有哪些？</w:t>
      </w:r>
    </w:p>
    <w:p w:rsidR="00BB5774" w:rsidRPr="001D456E" w:rsidRDefault="00A50102" w:rsidP="00A50102">
      <w:r>
        <w:t>A</w:t>
      </w:r>
      <w:r>
        <w:rPr>
          <w:rFonts w:hint="eastAsia"/>
        </w:rPr>
        <w:t>：</w:t>
      </w:r>
      <w:r w:rsidR="00BB5774" w:rsidRPr="001D456E">
        <w:rPr>
          <w:rFonts w:hint="eastAsia"/>
        </w:rPr>
        <w:t>对于企业而言，大数据的开放不一定是必然的选择，每个企业都会从自己的战略和利益出发，决定自己对待大数据开放的态度。</w:t>
      </w:r>
    </w:p>
    <w:p w:rsidR="00BB5774" w:rsidRPr="001D456E" w:rsidRDefault="00BB5774" w:rsidP="00A50102">
      <w:r w:rsidRPr="001D456E">
        <w:rPr>
          <w:rFonts w:hint="eastAsia"/>
        </w:rPr>
        <w:t>通过数据共享的实现，无疑会实现数据边际价值的进一步提升，但是企业在这方面既面临企业商业机密、客户隐私和数据共享之间客观存在的矛盾，也存在目前国家在数据交换共享、个人隐私方面政策法规不完善、不明晰的现实困难。</w:t>
      </w:r>
    </w:p>
    <w:p w:rsidR="00BB5774" w:rsidRPr="001D456E" w:rsidRDefault="00BB5774" w:rsidP="00A50102">
      <w:r w:rsidRPr="001D456E">
        <w:rPr>
          <w:rFonts w:hint="eastAsia"/>
        </w:rPr>
        <w:t>企业越大、数据规模越大，这方面的试错成本就会越高，因此在大数据开放方面，初期企业可能会持比较谨慎的态度。</w:t>
      </w:r>
    </w:p>
    <w:p w:rsidR="00BB5774" w:rsidRDefault="00BB5774" w:rsidP="00A50102"/>
    <w:p w:rsidR="00BB5774" w:rsidRPr="00A50102" w:rsidRDefault="00BB5774" w:rsidP="00BB5774">
      <w:pPr>
        <w:rPr>
          <w:color w:val="577188" w:themeColor="accent1" w:themeShade="BF"/>
        </w:rPr>
      </w:pPr>
      <w:r w:rsidRPr="00A50102">
        <w:rPr>
          <w:rFonts w:hint="eastAsia"/>
          <w:color w:val="577188" w:themeColor="accent1" w:themeShade="BF"/>
        </w:rPr>
        <w:t>Q5：在大数据成为企业和社会关注的重要战略资源，并已成为大家争相抢夺的新焦点的趋势下，请问您所在的企业有制定哪些具体的措施来对大数据进行应用？这些应用给您所在的行业带来了哪些影响？</w:t>
      </w:r>
    </w:p>
    <w:p w:rsidR="00BB5774" w:rsidRPr="001D456E" w:rsidRDefault="00A50102" w:rsidP="00BB5774">
      <w:r>
        <w:t>A</w:t>
      </w:r>
      <w:r>
        <w:rPr>
          <w:rFonts w:hint="eastAsia"/>
        </w:rPr>
        <w:t>：</w:t>
      </w:r>
      <w:r w:rsidR="00BB5774" w:rsidRPr="001D456E">
        <w:rPr>
          <w:rFonts w:hint="eastAsia"/>
        </w:rPr>
        <w:t>汽车营销企业通过对多渠道的汽车大数据进行融合及挖掘，能够在以下几方面深化应用，实现企业运营管理和客户服务质量的提升：</w:t>
      </w:r>
    </w:p>
    <w:p w:rsidR="00BB5774" w:rsidRPr="001D456E" w:rsidRDefault="00BB5774" w:rsidP="00A50102">
      <w:r w:rsidRPr="001D456E">
        <w:rPr>
          <w:rFonts w:hint="eastAsia"/>
        </w:rPr>
        <w:t>(一)</w:t>
      </w:r>
      <w:r w:rsidRPr="001D456E">
        <w:rPr>
          <w:rFonts w:hint="eastAsia"/>
        </w:rPr>
        <w:tab/>
        <w:t>客户大数据应用</w:t>
      </w:r>
    </w:p>
    <w:p w:rsidR="00BB5774" w:rsidRPr="001D456E" w:rsidRDefault="00A50102" w:rsidP="00A50102">
      <w:r>
        <w:rPr>
          <w:rFonts w:hint="eastAsia"/>
        </w:rPr>
        <w:t>1.</w:t>
      </w:r>
      <w:r>
        <w:rPr>
          <w:rFonts w:hint="eastAsia"/>
        </w:rPr>
        <w:tab/>
      </w:r>
      <w:r w:rsidR="00BB5774" w:rsidRPr="001D456E">
        <w:rPr>
          <w:rFonts w:hint="eastAsia"/>
        </w:rPr>
        <w:t>通过互联网和移动营销等方式，分析客户浏览数据，提升新车潜客挖掘效率，提高成交率；</w:t>
      </w:r>
    </w:p>
    <w:p w:rsidR="00BB5774" w:rsidRPr="001D456E" w:rsidRDefault="00BB5774" w:rsidP="00A50102">
      <w:r w:rsidRPr="001D456E">
        <w:rPr>
          <w:rFonts w:hint="eastAsia"/>
        </w:rPr>
        <w:t>2.</w:t>
      </w:r>
      <w:r w:rsidRPr="001D456E">
        <w:rPr>
          <w:rFonts w:hint="eastAsia"/>
        </w:rPr>
        <w:tab/>
        <w:t>通过分析客户消费数据，细分客户，开展个性化营销和服务,进一步挖掘客户价值；</w:t>
      </w:r>
    </w:p>
    <w:p w:rsidR="00BB5774" w:rsidRPr="001D456E" w:rsidRDefault="00BB5774" w:rsidP="00A50102">
      <w:r w:rsidRPr="001D456E">
        <w:rPr>
          <w:rFonts w:hint="eastAsia"/>
        </w:rPr>
        <w:t>3.</w:t>
      </w:r>
      <w:r w:rsidRPr="001D456E">
        <w:rPr>
          <w:rFonts w:hint="eastAsia"/>
        </w:rPr>
        <w:tab/>
        <w:t>通过对客户地理位置数据的分析，在集团内实现服务优化，提高服务响应水平，降低客户流失率；</w:t>
      </w:r>
    </w:p>
    <w:p w:rsidR="00BB5774" w:rsidRPr="001D456E" w:rsidRDefault="00BB5774" w:rsidP="00A50102">
      <w:r w:rsidRPr="001D456E">
        <w:rPr>
          <w:rFonts w:hint="eastAsia"/>
        </w:rPr>
        <w:t>4.</w:t>
      </w:r>
      <w:r w:rsidRPr="001D456E">
        <w:rPr>
          <w:rFonts w:hint="eastAsia"/>
        </w:rPr>
        <w:tab/>
        <w:t>通过和异业的数据交换分享，实现业务合作与拓展。</w:t>
      </w:r>
    </w:p>
    <w:p w:rsidR="00BB5774" w:rsidRPr="001D456E" w:rsidRDefault="00BB5774" w:rsidP="00A50102">
      <w:r w:rsidRPr="001D456E">
        <w:rPr>
          <w:rFonts w:hint="eastAsia"/>
        </w:rPr>
        <w:t>(二)</w:t>
      </w:r>
      <w:r w:rsidRPr="001D456E">
        <w:rPr>
          <w:rFonts w:hint="eastAsia"/>
        </w:rPr>
        <w:tab/>
        <w:t>车辆大数据应用</w:t>
      </w:r>
    </w:p>
    <w:p w:rsidR="00BB5774" w:rsidRPr="001D456E" w:rsidRDefault="00BB5774" w:rsidP="00A50102">
      <w:r w:rsidRPr="001D456E">
        <w:rPr>
          <w:rFonts w:hint="eastAsia"/>
        </w:rPr>
        <w:t>1.</w:t>
      </w:r>
      <w:r w:rsidRPr="001D456E">
        <w:rPr>
          <w:rFonts w:hint="eastAsia"/>
        </w:rPr>
        <w:tab/>
        <w:t>通过对车辆维修数据的分析，提高二手车定价的合理性及业务透明度，避免客户纠纷；</w:t>
      </w:r>
    </w:p>
    <w:p w:rsidR="00BB5774" w:rsidRPr="001D456E" w:rsidRDefault="00BB5774" w:rsidP="00A50102">
      <w:r w:rsidRPr="001D456E">
        <w:rPr>
          <w:rFonts w:hint="eastAsia"/>
        </w:rPr>
        <w:t>2.</w:t>
      </w:r>
      <w:r w:rsidRPr="001D456E">
        <w:rPr>
          <w:rFonts w:hint="eastAsia"/>
        </w:rPr>
        <w:tab/>
        <w:t>通过对车辆维修及零部件进销存数据分析，进一步改善库存管理；</w:t>
      </w:r>
    </w:p>
    <w:p w:rsidR="00BB5774" w:rsidRPr="001D456E" w:rsidRDefault="00BB5774" w:rsidP="00A50102">
      <w:r w:rsidRPr="001D456E">
        <w:rPr>
          <w:rFonts w:hint="eastAsia"/>
        </w:rPr>
        <w:t>3.</w:t>
      </w:r>
      <w:r w:rsidRPr="001D456E">
        <w:rPr>
          <w:rFonts w:hint="eastAsia"/>
        </w:rPr>
        <w:tab/>
        <w:t>通过对事故车的维修数据分析，加快事故车报价的速度和准确性，提升事故车业务水平和能力；</w:t>
      </w:r>
    </w:p>
    <w:p w:rsidR="00BB5774" w:rsidRPr="001D456E" w:rsidRDefault="00BB5774" w:rsidP="00A50102">
      <w:r w:rsidRPr="001D456E">
        <w:rPr>
          <w:rFonts w:hint="eastAsia"/>
        </w:rPr>
        <w:lastRenderedPageBreak/>
        <w:t>4.</w:t>
      </w:r>
      <w:r w:rsidRPr="001D456E">
        <w:rPr>
          <w:rFonts w:hint="eastAsia"/>
        </w:rPr>
        <w:tab/>
        <w:t>技术上及资金上允许的话，运用车联网技术，对车辆OBD数据的实时在线获取，将是未来分析客户行为模式、车辆技术状况等重要的基础数据，并可为UBI（基于驾车习惯的保险）等新式车险业务提供数据支持。</w:t>
      </w:r>
    </w:p>
    <w:p w:rsidR="00BB5774" w:rsidRPr="001D456E" w:rsidRDefault="00BB5774" w:rsidP="00A50102">
      <w:r w:rsidRPr="001D456E">
        <w:rPr>
          <w:rFonts w:hint="eastAsia"/>
        </w:rPr>
        <w:t>(三)</w:t>
      </w:r>
      <w:r w:rsidRPr="001D456E">
        <w:rPr>
          <w:rFonts w:hint="eastAsia"/>
        </w:rPr>
        <w:tab/>
        <w:t>运营大数据应用</w:t>
      </w:r>
    </w:p>
    <w:p w:rsidR="00BB5774" w:rsidRPr="001D456E" w:rsidRDefault="00BB5774" w:rsidP="00A50102">
      <w:r w:rsidRPr="001D456E">
        <w:rPr>
          <w:rFonts w:hint="eastAsia"/>
        </w:rPr>
        <w:t>1.</w:t>
      </w:r>
      <w:r w:rsidRPr="001D456E">
        <w:rPr>
          <w:rFonts w:hint="eastAsia"/>
        </w:rPr>
        <w:tab/>
        <w:t>通过对众多成员公司业务财务数据分析，为投资决策、收购并购、预算决算等提供数据支撑；并为不良企业经营提供预警；</w:t>
      </w:r>
    </w:p>
    <w:p w:rsidR="00BB5774" w:rsidRPr="001D456E" w:rsidRDefault="00BB5774" w:rsidP="00A50102">
      <w:r w:rsidRPr="001D456E">
        <w:rPr>
          <w:rFonts w:hint="eastAsia"/>
        </w:rPr>
        <w:t>2.</w:t>
      </w:r>
      <w:r w:rsidRPr="001D456E">
        <w:rPr>
          <w:rFonts w:hint="eastAsia"/>
        </w:rPr>
        <w:tab/>
        <w:t>通过对4S店员工业务及绩效数据的分析，为复制优秀，分享成功提供数据依据。</w:t>
      </w:r>
    </w:p>
    <w:p w:rsidR="00BB5774" w:rsidRPr="001D456E" w:rsidRDefault="00BB5774" w:rsidP="00A50102">
      <w:r w:rsidRPr="001D456E">
        <w:rPr>
          <w:rFonts w:hint="eastAsia"/>
        </w:rPr>
        <w:t>目前，汽车营销行业对大数据的收集、分析和利用仍处于探索阶段，如果大数据得以合理应用，必将对行业全产业链产生积极、深远的影响。</w:t>
      </w:r>
    </w:p>
    <w:p w:rsidR="00BB5774" w:rsidRDefault="00BB5774" w:rsidP="00A50102"/>
    <w:p w:rsidR="00BB5774" w:rsidRPr="00A50102" w:rsidRDefault="00BB5774" w:rsidP="00BB5774">
      <w:pPr>
        <w:rPr>
          <w:color w:val="577188" w:themeColor="accent1" w:themeShade="BF"/>
        </w:rPr>
      </w:pPr>
      <w:r w:rsidRPr="00A50102">
        <w:rPr>
          <w:rFonts w:hint="eastAsia"/>
          <w:color w:val="577188" w:themeColor="accent1" w:themeShade="BF"/>
        </w:rPr>
        <w:t>Q6：从大数据隐私的视角来说，请问您如何看待企业可能面临的数据攻击，您将如何确保自身以及客户数据的安全？</w:t>
      </w:r>
    </w:p>
    <w:p w:rsidR="00BB5774" w:rsidRPr="001D456E" w:rsidRDefault="00A50102" w:rsidP="00A50102">
      <w:r>
        <w:t>A</w:t>
      </w:r>
      <w:r>
        <w:rPr>
          <w:rFonts w:hint="eastAsia"/>
        </w:rPr>
        <w:t>：</w:t>
      </w:r>
      <w:r w:rsidR="00BB5774" w:rsidRPr="001D456E">
        <w:rPr>
          <w:rFonts w:hint="eastAsia"/>
        </w:rPr>
        <w:t>信息采集、收集和整理过程对个人隐私保护，是一个大数据应用无法回避的重要问题。</w:t>
      </w:r>
    </w:p>
    <w:p w:rsidR="00BB5774" w:rsidRPr="001D456E" w:rsidRDefault="00BB5774" w:rsidP="00A50102">
      <w:r w:rsidRPr="001D456E">
        <w:rPr>
          <w:rFonts w:hint="eastAsia"/>
        </w:rPr>
        <w:t>从技术角度来看，大数据依托的基础技术是非关系型数据库，其并没有严格的访问控制机制及完善隐私管理工具，大数据的来源和承载方式多种多样（包括智能手机、Pad、车联网、各类传感器等），数据分散于各个角落，使得企业将很难定位这些数据和保护所有机密信息；由于非关系型数据库往往允许不断对数据记录添加属性，其安全性及权限控制就变得非常重要，对数据库管理也提出了新的要求；用户数据的收集、存储、管理与使用等目前均缺乏法律规范，更缺乏监管，主要依靠企业的自律，用户往往无法确定自己隐私信息的用途。</w:t>
      </w:r>
    </w:p>
    <w:p w:rsidR="00BB5774" w:rsidRPr="001D456E" w:rsidRDefault="00BB5774" w:rsidP="00A50102">
      <w:r w:rsidRPr="001D456E">
        <w:rPr>
          <w:rFonts w:hint="eastAsia"/>
        </w:rPr>
        <w:t>要保护数据安全，首先政府一定要出台相关法律有效保护个人隐私权和企业数据财产权，对恶意的黑客行为和隐私泄露行为予以严惩；其次企业也要在数据安全方面多方面加强投入，提升安全性能；企业需要围绕大数据突出的安全和隐私问题，构建数据全生命周期的安全管理体系，结合大数据处理体系的特点，尤其关注分布式环境下的并行计算隔离、分布式集群的数据访问控制以及对敏感、重要数据的分级管控、加密处理和审计追踪等安全保障措施，并加强对安全管理员的专业培训及建立风险自适应的访问控制。</w:t>
      </w:r>
    </w:p>
    <w:p w:rsidR="00BB5774" w:rsidRPr="001D456E" w:rsidRDefault="00BB5774" w:rsidP="00A50102"/>
    <w:p w:rsidR="00BB5774" w:rsidRPr="00A50102" w:rsidRDefault="00BB5774" w:rsidP="00A50102">
      <w:pPr>
        <w:rPr>
          <w:color w:val="577188" w:themeColor="accent1" w:themeShade="BF"/>
        </w:rPr>
      </w:pPr>
      <w:r w:rsidRPr="00A50102">
        <w:rPr>
          <w:rFonts w:hint="eastAsia"/>
          <w:color w:val="577188" w:themeColor="accent1" w:themeShade="BF"/>
        </w:rPr>
        <w:t>Q7：“阿里巴巴”创始人之一，马云在演讲中曾提到，“未来的时代将不是IT时代，而是DT（Data Technology）的时代”。请问您认为大数据未来的发展中心落在哪，及其发展前景如何？</w:t>
      </w:r>
    </w:p>
    <w:p w:rsidR="00BB5774" w:rsidRPr="001D456E" w:rsidRDefault="00A50102" w:rsidP="00A50102">
      <w:r>
        <w:t>A</w:t>
      </w:r>
      <w:r>
        <w:rPr>
          <w:rFonts w:hint="eastAsia"/>
        </w:rPr>
        <w:t>：</w:t>
      </w:r>
      <w:r w:rsidR="00BB5774" w:rsidRPr="001D456E">
        <w:rPr>
          <w:rFonts w:hint="eastAsia"/>
        </w:rPr>
        <w:t>大数据未来的发展中心会在宏观和微观两个方面深化：</w:t>
      </w:r>
    </w:p>
    <w:p w:rsidR="00BB5774" w:rsidRPr="001D456E" w:rsidRDefault="00BB5774" w:rsidP="00A50102">
      <w:r w:rsidRPr="001D456E">
        <w:rPr>
          <w:rFonts w:hint="eastAsia"/>
        </w:rPr>
        <w:lastRenderedPageBreak/>
        <w:t>宏观方面，大数据将对整个社会的政治经济运行模式产生深远的影响，传统的产业及生产流通组织形式、社会管理运行模式，都将会在大数据技术的支持下，实现新的优化组合；微观方面，每个社会个体的需求，将会被进一步细分满足，并尽可能实现路径最优，突出的例子就是“共享经济”。</w:t>
      </w:r>
    </w:p>
    <w:p w:rsidR="00BB5774" w:rsidRPr="001D456E" w:rsidRDefault="00BB5774" w:rsidP="00A50102">
      <w:r w:rsidRPr="001D456E">
        <w:rPr>
          <w:rFonts w:hint="eastAsia"/>
        </w:rPr>
        <w:t>要达到上述转变，不仅需要技术的进步，也需要社会、政府、各阶层、各利益集团的共同理解和博弈，从而实现社会运行的整体高效化和低成本化。</w:t>
      </w:r>
    </w:p>
    <w:p w:rsidR="00BB5774" w:rsidRPr="001D456E" w:rsidRDefault="00BB5774" w:rsidP="00A50102"/>
    <w:p w:rsidR="00BB5774" w:rsidRPr="00A50102" w:rsidRDefault="00BB5774" w:rsidP="00A50102">
      <w:pPr>
        <w:rPr>
          <w:color w:val="577188" w:themeColor="accent1" w:themeShade="BF"/>
        </w:rPr>
      </w:pPr>
      <w:r w:rsidRPr="00A50102">
        <w:rPr>
          <w:rFonts w:hint="eastAsia"/>
          <w:color w:val="577188" w:themeColor="accent1" w:themeShade="BF"/>
        </w:rPr>
        <w:t>Q8：请问您认为现下社会各行各业可以如何合作进行大数据开放共享？企业扮演着怎样的角色，可以发挥怎样的作用？</w:t>
      </w:r>
    </w:p>
    <w:p w:rsidR="00BB5774" w:rsidRPr="001D456E" w:rsidRDefault="00A50102" w:rsidP="00A50102">
      <w:r>
        <w:t>A</w:t>
      </w:r>
      <w:r>
        <w:rPr>
          <w:rFonts w:hint="eastAsia"/>
        </w:rPr>
        <w:t>：</w:t>
      </w:r>
      <w:r w:rsidR="00BB5774" w:rsidRPr="001D456E">
        <w:rPr>
          <w:rFonts w:hint="eastAsia"/>
        </w:rPr>
        <w:t>不可否认，目前中国大数据应用已经形成了互联网企业一马当先的局面，但从行业专业分工的角度，互联网企业不可能包揽所有行业，大量的企业会通过自建或第三方平台，为企业内部及社会提供大数据应用服务；同时，政府作为大数据的主要拥有者之一，建立并推广大数据应用也责无旁贷。</w:t>
      </w:r>
    </w:p>
    <w:p w:rsidR="00BB5774" w:rsidRPr="001D456E" w:rsidRDefault="00BB5774" w:rsidP="00A50102">
      <w:r w:rsidRPr="001D456E">
        <w:rPr>
          <w:rFonts w:hint="eastAsia"/>
        </w:rPr>
        <w:t>从降低大数据应用的总体成本角度考量，互联网企业专注于大数据的存储及计算基础资源建设，其他行业、企业专注于大数据的应用探索挖掘，可能是一条投入小、回报高的可行之路；当然，这其中，也要注意防止互联网企业利用自身的优势地位，形成数据垄断，那将对整个社会的大数据应用发展造成巨大的损害和不利影响。</w:t>
      </w:r>
    </w:p>
    <w:p w:rsidR="00BB5774" w:rsidRDefault="00BB5774" w:rsidP="00BB5774">
      <w:pPr>
        <w:rPr>
          <w:rFonts w:ascii="华文细黑" w:eastAsia="华文细黑" w:hAnsi="华文细黑"/>
          <w:b/>
          <w:bCs/>
          <w:szCs w:val="21"/>
        </w:rPr>
      </w:pPr>
    </w:p>
    <w:p w:rsidR="00BB5774" w:rsidRPr="00661A5B" w:rsidRDefault="00BB5774" w:rsidP="00E73179">
      <w:pPr>
        <w:pStyle w:val="31"/>
      </w:pPr>
      <w:bookmarkStart w:id="45" w:name="_Toc460452812"/>
      <w:r w:rsidRPr="001D456E">
        <w:t>7.2</w:t>
      </w:r>
      <w:r>
        <w:t>.2</w:t>
      </w:r>
      <w:r w:rsidRPr="001D456E">
        <w:rPr>
          <w:rFonts w:hint="eastAsia"/>
        </w:rPr>
        <w:t>医疗单</w:t>
      </w:r>
      <w:r w:rsidRPr="00661A5B">
        <w:rPr>
          <w:rFonts w:hint="eastAsia"/>
        </w:rPr>
        <w:t>位访谈整理</w:t>
      </w:r>
      <w:bookmarkEnd w:id="45"/>
    </w:p>
    <w:p w:rsidR="00BB5774" w:rsidRPr="00E73179" w:rsidRDefault="00BB5774" w:rsidP="00E73179">
      <w:pPr>
        <w:pStyle w:val="a"/>
        <w:rPr>
          <w:b/>
          <w:color w:val="auto"/>
        </w:rPr>
      </w:pPr>
      <w:r w:rsidRPr="00E73179">
        <w:rPr>
          <w:rFonts w:hint="eastAsia"/>
          <w:b/>
          <w:color w:val="auto"/>
        </w:rPr>
        <w:t>受访人：兰女士职位：衢州市某医院医生</w:t>
      </w:r>
    </w:p>
    <w:p w:rsidR="00BB5774" w:rsidRPr="00E73179" w:rsidRDefault="00BB5774" w:rsidP="00E73179">
      <w:pPr>
        <w:rPr>
          <w:color w:val="577188" w:themeColor="accent1" w:themeShade="BF"/>
        </w:rPr>
      </w:pPr>
      <w:r w:rsidRPr="00E73179">
        <w:rPr>
          <w:rFonts w:hint="eastAsia"/>
          <w:color w:val="577188" w:themeColor="accent1" w:themeShade="BF"/>
        </w:rPr>
        <w:t>Q1：请问您眼中的大数据是怎样的，您是否了解大数据及大数据开放共享？</w:t>
      </w:r>
    </w:p>
    <w:p w:rsidR="00BB5774" w:rsidRPr="00661A5B" w:rsidRDefault="00BB5774" w:rsidP="00E73179">
      <w:r w:rsidRPr="00661A5B">
        <w:rPr>
          <w:rFonts w:hint="eastAsia"/>
        </w:rPr>
        <w:t>A1：听说过。在报纸上看到李克强总理的报告，再就是平时上网新闻上说的国家搞这个项目。</w:t>
      </w:r>
    </w:p>
    <w:p w:rsidR="00BB5774" w:rsidRPr="00661A5B" w:rsidRDefault="00BB5774" w:rsidP="00E73179"/>
    <w:p w:rsidR="00BB5774" w:rsidRPr="00E73179" w:rsidRDefault="00E73179" w:rsidP="00E73179">
      <w:pPr>
        <w:rPr>
          <w:color w:val="577188" w:themeColor="accent1" w:themeShade="BF"/>
        </w:rPr>
      </w:pPr>
      <w:r>
        <w:rPr>
          <w:rFonts w:hint="eastAsia"/>
          <w:color w:val="577188" w:themeColor="accent1" w:themeShade="BF"/>
        </w:rPr>
        <w:t>Q2：</w:t>
      </w:r>
      <w:r w:rsidR="00BB5774" w:rsidRPr="00E73179">
        <w:rPr>
          <w:rFonts w:hint="eastAsia"/>
          <w:color w:val="577188" w:themeColor="accent1" w:themeShade="BF"/>
        </w:rPr>
        <w:t>这是一个大数据的时代，请谈一谈您所在行业对大数据的应用以及这些应用对您所在行业带来的影响。</w:t>
      </w:r>
    </w:p>
    <w:p w:rsidR="00BB5774" w:rsidRPr="00661A5B" w:rsidRDefault="00BB5774" w:rsidP="00E73179">
      <w:r w:rsidRPr="00661A5B">
        <w:rPr>
          <w:rFonts w:hint="eastAsia"/>
        </w:rPr>
        <w:t>A2：作为医疗从业者，我们医院药房进药需要知道最缺哪种药，什么药要进货多少，这些都要根据前几年的数据得出。</w:t>
      </w:r>
    </w:p>
    <w:p w:rsidR="00BB5774" w:rsidRPr="00661A5B" w:rsidRDefault="00BB5774" w:rsidP="00E73179"/>
    <w:p w:rsidR="00BB5774" w:rsidRPr="00E73179" w:rsidRDefault="00BB5774" w:rsidP="00E73179">
      <w:pPr>
        <w:rPr>
          <w:color w:val="577188" w:themeColor="accent1" w:themeShade="BF"/>
        </w:rPr>
      </w:pPr>
      <w:r w:rsidRPr="00E73179">
        <w:rPr>
          <w:rFonts w:hint="eastAsia"/>
          <w:color w:val="577188" w:themeColor="accent1" w:themeShade="BF"/>
        </w:rPr>
        <w:t>Q3：大数据并不在“大”，而在于“有用”。价值含量、挖掘成本比数量更为重要。请问您认为该如何在海量数据中选择有用的信息，怎么判断数据是否有价值？</w:t>
      </w:r>
    </w:p>
    <w:p w:rsidR="00BB5774" w:rsidRPr="00661A5B" w:rsidRDefault="00BB5774" w:rsidP="00E73179">
      <w:r w:rsidRPr="00661A5B">
        <w:rPr>
          <w:rFonts w:hint="eastAsia"/>
        </w:rPr>
        <w:t>A3：看它能产生多大的社会效益，经济效益，以及对今后工作有什么帮助吧。</w:t>
      </w:r>
    </w:p>
    <w:p w:rsidR="00BB5774" w:rsidRPr="00661A5B" w:rsidRDefault="00BB5774" w:rsidP="00E73179"/>
    <w:p w:rsidR="00BB5774" w:rsidRPr="00E73179" w:rsidRDefault="00BB5774" w:rsidP="00E73179">
      <w:pPr>
        <w:rPr>
          <w:color w:val="577188" w:themeColor="accent1" w:themeShade="BF"/>
        </w:rPr>
      </w:pPr>
      <w:r w:rsidRPr="00E73179">
        <w:rPr>
          <w:rFonts w:hint="eastAsia"/>
          <w:color w:val="577188" w:themeColor="accent1" w:themeShade="BF"/>
        </w:rPr>
        <w:t>Q4：请问您认为对于医疗单位而言，大数据开放的利弊分别有哪些？</w:t>
      </w:r>
    </w:p>
    <w:p w:rsidR="00BB5774" w:rsidRPr="00661A5B" w:rsidRDefault="00BB5774" w:rsidP="00E73179">
      <w:r w:rsidRPr="00661A5B">
        <w:rPr>
          <w:rFonts w:hint="eastAsia"/>
        </w:rPr>
        <w:t>A4：好处肯定有的，比如为患者提供更合理的医疗，但是要注意保护患者的隐私。</w:t>
      </w:r>
    </w:p>
    <w:p w:rsidR="00BB5774" w:rsidRPr="00661A5B" w:rsidRDefault="00BB5774" w:rsidP="00E73179"/>
    <w:p w:rsidR="00BB5774" w:rsidRPr="00E73179" w:rsidRDefault="00BB5774" w:rsidP="00E73179">
      <w:pPr>
        <w:rPr>
          <w:color w:val="577188" w:themeColor="accent1" w:themeShade="BF"/>
        </w:rPr>
      </w:pPr>
      <w:r w:rsidRPr="00E73179">
        <w:rPr>
          <w:rFonts w:hint="eastAsia"/>
          <w:color w:val="577188" w:themeColor="accent1" w:themeShade="BF"/>
        </w:rPr>
        <w:t>Q5：在大数据成为企业和社会关注的重要战略资源，并已成为大家争相抢夺的新焦点的趋势下，请问您所在的企业有制定哪些具体的措施来对大数据进行应用？这些应用给您所在的行业带来了哪些影响？</w:t>
      </w:r>
    </w:p>
    <w:p w:rsidR="00BB5774" w:rsidRPr="00661A5B" w:rsidRDefault="00BB5774" w:rsidP="00E73179">
      <w:r w:rsidRPr="00661A5B">
        <w:rPr>
          <w:rFonts w:hint="eastAsia"/>
        </w:rPr>
        <w:t>A5：大数据肯定是未来的发展方向，医院里的数据都是有保存的，如果需要可以方便使用。</w:t>
      </w:r>
    </w:p>
    <w:p w:rsidR="00BB5774" w:rsidRPr="00661A5B" w:rsidRDefault="00BB5774" w:rsidP="00E73179"/>
    <w:p w:rsidR="00BB5774" w:rsidRPr="00E73179" w:rsidRDefault="00BB5774" w:rsidP="00E73179">
      <w:pPr>
        <w:rPr>
          <w:color w:val="577188" w:themeColor="accent1" w:themeShade="BF"/>
        </w:rPr>
      </w:pPr>
      <w:r w:rsidRPr="00E73179">
        <w:rPr>
          <w:rFonts w:hint="eastAsia"/>
          <w:color w:val="577188" w:themeColor="accent1" w:themeShade="BF"/>
        </w:rPr>
        <w:t>Q6：从大数据隐私的视角来说，请问您如何看待医院可能面临的数据攻击，您将如何确保自身以及客户数据的安全？</w:t>
      </w:r>
    </w:p>
    <w:p w:rsidR="00BB5774" w:rsidRPr="00661A5B" w:rsidRDefault="00BB5774" w:rsidP="00E73179">
      <w:r w:rsidRPr="00661A5B">
        <w:rPr>
          <w:rFonts w:hint="eastAsia"/>
        </w:rPr>
        <w:t>A6：我们医院都是医护人员，未来肯定要和互联网单位合作。</w:t>
      </w:r>
    </w:p>
    <w:p w:rsidR="00BB5774" w:rsidRPr="00661A5B" w:rsidRDefault="00BB5774" w:rsidP="00E73179"/>
    <w:p w:rsidR="00BB5774" w:rsidRPr="00E73179" w:rsidRDefault="00BB5774" w:rsidP="00E73179">
      <w:pPr>
        <w:rPr>
          <w:color w:val="577188" w:themeColor="accent1" w:themeShade="BF"/>
        </w:rPr>
      </w:pPr>
      <w:r w:rsidRPr="00E73179">
        <w:rPr>
          <w:rFonts w:hint="eastAsia"/>
          <w:color w:val="577188" w:themeColor="accent1" w:themeShade="BF"/>
        </w:rPr>
        <w:t>Q7：“阿里巴巴”创始人之一，马云在演讲中曾提到，“未来的时代将不是IT时代，而是DT（Data Technology）的时代”。请问您认为大数据未来的发展中心落在哪，及其发展前景如何？</w:t>
      </w:r>
    </w:p>
    <w:p w:rsidR="00BB5774" w:rsidRPr="00661A5B" w:rsidRDefault="00BB5774" w:rsidP="00E73179">
      <w:r w:rsidRPr="00661A5B">
        <w:rPr>
          <w:rFonts w:hint="eastAsia"/>
        </w:rPr>
        <w:t>A7：这个我也不清楚，应该是一线城市吧。我觉得大数据包含的信息量太多了，企业事业单位可以利用它创造价值，将来发展空间很大。</w:t>
      </w:r>
    </w:p>
    <w:p w:rsidR="00BB5774" w:rsidRPr="001D456E" w:rsidRDefault="00BB5774" w:rsidP="00BB5774">
      <w:pPr>
        <w:rPr>
          <w:rFonts w:ascii="华文细黑" w:eastAsia="华文细黑" w:hAnsi="华文细黑"/>
          <w:b/>
          <w:bCs/>
          <w:szCs w:val="21"/>
        </w:rPr>
      </w:pPr>
    </w:p>
    <w:p w:rsidR="00BB5774" w:rsidRDefault="00BB5774" w:rsidP="00E73179">
      <w:pPr>
        <w:pStyle w:val="21"/>
      </w:pPr>
      <w:bookmarkStart w:id="46" w:name="_Toc460452813"/>
      <w:r>
        <w:rPr>
          <w:rFonts w:hint="eastAsia"/>
        </w:rPr>
        <w:t>7.3</w:t>
      </w:r>
      <w:r>
        <w:rPr>
          <w:rFonts w:hint="eastAsia"/>
        </w:rPr>
        <w:t>【政府】的采访实录</w:t>
      </w:r>
      <w:bookmarkEnd w:id="46"/>
    </w:p>
    <w:p w:rsidR="00BB5774" w:rsidRPr="00661A5B" w:rsidRDefault="00BB5774" w:rsidP="00E73179">
      <w:pPr>
        <w:pStyle w:val="31"/>
      </w:pPr>
      <w:bookmarkStart w:id="47" w:name="_Toc460452814"/>
      <w:r w:rsidRPr="001D456E">
        <w:t>7.</w:t>
      </w:r>
      <w:r>
        <w:t>3</w:t>
      </w:r>
      <w:r w:rsidRPr="001D456E">
        <w:t>.1</w:t>
      </w:r>
      <w:r w:rsidRPr="00661A5B">
        <w:rPr>
          <w:rFonts w:hint="eastAsia"/>
        </w:rPr>
        <w:t>国家气象局预报中心主任访谈整理—李集明</w:t>
      </w:r>
      <w:bookmarkEnd w:id="47"/>
    </w:p>
    <w:p w:rsidR="00BB5774" w:rsidRDefault="00E73179" w:rsidP="00E73179">
      <w:pPr>
        <w:pStyle w:val="afffff4"/>
      </w:pPr>
      <w:r>
        <w:rPr>
          <w:rFonts w:hint="eastAsia"/>
        </w:rPr>
        <w:t>注：</w:t>
      </w:r>
      <w:r w:rsidR="00BB5774" w:rsidRPr="00661A5B">
        <w:rPr>
          <w:rFonts w:hint="eastAsia"/>
        </w:rPr>
        <w:t>李集明，中国气象科学研究院副院长，中国气象局人工影响天气中心主任，中国气象学会气象灾害与服务分委员会委员，中国气候委员会气候资料与监测分委员会委员，科学数据共享工程工作组成员。</w:t>
      </w:r>
    </w:p>
    <w:p w:rsidR="00BB5774" w:rsidRPr="00E73179" w:rsidRDefault="00BB5774" w:rsidP="00BB5774">
      <w:pPr>
        <w:rPr>
          <w:color w:val="577188" w:themeColor="accent1" w:themeShade="BF"/>
        </w:rPr>
      </w:pPr>
      <w:r w:rsidRPr="00E73179">
        <w:rPr>
          <w:color w:val="577188" w:themeColor="accent1" w:themeShade="BF"/>
        </w:rPr>
        <w:t>Q</w:t>
      </w:r>
      <w:r w:rsidRPr="00E73179">
        <w:rPr>
          <w:rFonts w:hint="eastAsia"/>
          <w:color w:val="577188" w:themeColor="accent1" w:themeShade="BF"/>
        </w:rPr>
        <w:t>1、目前我国政府的数据收集处理存储形式是怎样的，是以部门为单位进行的吗？部门内部中央与地方在储存收集数据中，是各地方收集中央储存处理应用吗？</w:t>
      </w:r>
    </w:p>
    <w:p w:rsidR="00E73179" w:rsidRDefault="00E73179" w:rsidP="00BB5774">
      <w:r>
        <w:rPr>
          <w:rFonts w:hint="eastAsia"/>
          <w:noProof/>
          <w:lang w:val="en-US"/>
        </w:rPr>
        <w:drawing>
          <wp:anchor distT="0" distB="0" distL="114300" distR="114300" simplePos="0" relativeHeight="251669504" behindDoc="0" locked="0" layoutInCell="1" allowOverlap="1">
            <wp:simplePos x="0" y="0"/>
            <wp:positionH relativeFrom="margin">
              <wp:posOffset>3211830</wp:posOffset>
            </wp:positionH>
            <wp:positionV relativeFrom="paragraph">
              <wp:posOffset>-422910</wp:posOffset>
            </wp:positionV>
            <wp:extent cx="2683510" cy="2012950"/>
            <wp:effectExtent l="19050" t="0" r="2540" b="0"/>
            <wp:wrapSquare wrapText="bothSides"/>
            <wp:docPr id="3" name="图片 3" descr="IMG_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65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683510" cy="2012950"/>
                    </a:xfrm>
                    <a:prstGeom prst="rect">
                      <a:avLst/>
                    </a:prstGeom>
                  </pic:spPr>
                </pic:pic>
              </a:graphicData>
            </a:graphic>
          </wp:anchor>
        </w:drawing>
      </w:r>
      <w:r w:rsidR="00BB5774">
        <w:rPr>
          <w:rFonts w:hint="eastAsia"/>
        </w:rPr>
        <w:t>A：</w:t>
      </w:r>
      <w:r w:rsidR="00BB5774" w:rsidRPr="00661A5B">
        <w:rPr>
          <w:rFonts w:hint="eastAsia"/>
        </w:rPr>
        <w:t>这个问题取决于相应政府部门的组织结构，通俗一点讲就是要分“条管”还是“块管”。所谓“条管”，也就是垂直管理部门，</w:t>
      </w:r>
      <w:r w:rsidR="00BB5774" w:rsidRPr="00661A5B">
        <w:rPr>
          <w:rFonts w:hint="eastAsia"/>
        </w:rPr>
        <w:lastRenderedPageBreak/>
        <w:t>部门的组织结构是自上而下，逐级管派的，这样的部门它的数据储存处理工作就是在中央部门进行，而“块管”是指地方政府分级管理，这样的部门的一部分数据是在各个地方进行处理储存的，当然也会由上级进行一定的管理。</w:t>
      </w:r>
    </w:p>
    <w:p w:rsidR="00E73179" w:rsidRDefault="00E73179" w:rsidP="00BB5774"/>
    <w:p w:rsidR="00BB5774" w:rsidRPr="00E73179" w:rsidRDefault="00BB5774" w:rsidP="00BB5774">
      <w:r w:rsidRPr="00E73179">
        <w:rPr>
          <w:color w:val="577188" w:themeColor="accent1" w:themeShade="BF"/>
        </w:rPr>
        <w:t>Q</w:t>
      </w:r>
      <w:r w:rsidRPr="00E73179">
        <w:rPr>
          <w:rFonts w:hint="eastAsia"/>
          <w:color w:val="577188" w:themeColor="accent1" w:themeShade="BF"/>
        </w:rPr>
        <w:t>2、目前我国政府对于官方收集的各类数据的应用情况是怎样的？是否已经形成或正在形成确定的应用研究模式</w:t>
      </w:r>
      <w:r w:rsidR="00E73179">
        <w:rPr>
          <w:rFonts w:hint="eastAsia"/>
          <w:color w:val="577188" w:themeColor="accent1" w:themeShade="BF"/>
        </w:rPr>
        <w:t>？</w:t>
      </w:r>
    </w:p>
    <w:p w:rsidR="00BB5774" w:rsidRPr="00661A5B" w:rsidRDefault="00BB5774" w:rsidP="00BB5774">
      <w:r>
        <w:rPr>
          <w:rFonts w:hint="eastAsia"/>
        </w:rPr>
        <w:t>A：</w:t>
      </w:r>
      <w:r w:rsidRPr="00661A5B">
        <w:rPr>
          <w:rFonts w:hint="eastAsia"/>
        </w:rPr>
        <w:t>我们国家的政府在很早就开始了有关数据的工作，具体一点来讲就是四大基础数据库。2002年国务院信息化领导小组发布了《国家信息化领导小组关于我国电子政务建设指导意见》。这个文件将人口、法人单位、自然资源和空间地理、宏观经济基础数据这四个国家基础信息数据库列入国家电子政务建设的重点任务，以能实现信息的汇总便于共享，为决策提供知识上的依据与支持。在具体应用上，各职能部门基本已经成立或正在成立自己的数据的分析处理机构，同时每年面向科研方向开放许多政府数据资源，主要是各高校和科研机构。</w:t>
      </w:r>
    </w:p>
    <w:p w:rsidR="00E73179" w:rsidRDefault="00E73179" w:rsidP="00BB5774"/>
    <w:p w:rsidR="00BB5774" w:rsidRPr="00E73179" w:rsidRDefault="00BB5774" w:rsidP="00BB5774">
      <w:pPr>
        <w:rPr>
          <w:color w:val="577188" w:themeColor="accent1" w:themeShade="BF"/>
        </w:rPr>
      </w:pPr>
      <w:r w:rsidRPr="00E73179">
        <w:rPr>
          <w:color w:val="577188" w:themeColor="accent1" w:themeShade="BF"/>
        </w:rPr>
        <w:t>Q</w:t>
      </w:r>
      <w:r w:rsidRPr="00E73179">
        <w:rPr>
          <w:rFonts w:hint="eastAsia"/>
          <w:color w:val="577188" w:themeColor="accent1" w:themeShade="BF"/>
        </w:rPr>
        <w:t>3、我国的官方数据开放将会以什么样的形式开展？是逐步推进全面开放还是逐步推进的部分开放？开放的形式是以开放原始数据为主还是以处理修饰过的数据为主</w:t>
      </w:r>
    </w:p>
    <w:p w:rsidR="00BB5774" w:rsidRPr="00E73179" w:rsidRDefault="00BB5774" w:rsidP="00BB5774">
      <w:pPr>
        <w:rPr>
          <w:color w:val="577188" w:themeColor="accent1" w:themeShade="BF"/>
        </w:rPr>
      </w:pPr>
      <w:r>
        <w:rPr>
          <w:rFonts w:hint="eastAsia"/>
        </w:rPr>
        <w:t>A：</w:t>
      </w:r>
      <w:r w:rsidRPr="00661A5B">
        <w:rPr>
          <w:rFonts w:hint="eastAsia"/>
        </w:rPr>
        <w:t>我国的官方数据开放已经做了许多工作，每年有大量的官方数据开放给各高校和科研机构，最终目标肯定是进行全面的开放。但是在这个过程中我们遇到了许多的</w:t>
      </w:r>
      <w:r>
        <w:rPr>
          <w:rFonts w:hint="eastAsia"/>
        </w:rPr>
        <w:t>困难，所以现在正在努力地</w:t>
      </w:r>
      <w:r w:rsidRPr="00661A5B">
        <w:rPr>
          <w:rFonts w:hint="eastAsia"/>
        </w:rPr>
        <w:t>克服困难逐步推进全面开放。开放的形式要视部门和数据的种类不同而采取不同的态度。像实时的天气数据，国家会提供像“风湿温压”这些数据，但其他一些涉及国家经济战略，人口等相关的一些数据开放的形式就是以修饰过的数据进行开放，如果涉及到国家安全的一些数据，就很难开放给公众，对于一些需要这些数据的科研单位，也会履行很严格的手续才能获取一部分的数据。</w:t>
      </w:r>
      <w:r w:rsidRPr="00661A5B">
        <w:rPr>
          <w:rFonts w:hint="eastAsia"/>
        </w:rPr>
        <w:br/>
      </w:r>
      <w:r w:rsidRPr="00661A5B">
        <w:rPr>
          <w:rFonts w:hint="eastAsia"/>
        </w:rPr>
        <w:br/>
      </w:r>
      <w:r w:rsidRPr="00E73179">
        <w:rPr>
          <w:color w:val="577188" w:themeColor="accent1" w:themeShade="BF"/>
        </w:rPr>
        <w:t>Q</w:t>
      </w:r>
      <w:r w:rsidRPr="00E73179">
        <w:rPr>
          <w:rFonts w:hint="eastAsia"/>
          <w:color w:val="577188" w:themeColor="accent1" w:themeShade="BF"/>
        </w:rPr>
        <w:t>4、当前我国推动数据开放共享面对的主要问题是什么，有哪些需要进一步突破的瓶颈</w:t>
      </w:r>
      <w:r w:rsidR="00E73179">
        <w:rPr>
          <w:rFonts w:hint="eastAsia"/>
          <w:color w:val="577188" w:themeColor="accent1" w:themeShade="BF"/>
        </w:rPr>
        <w:t>？</w:t>
      </w:r>
    </w:p>
    <w:p w:rsidR="00BB5774" w:rsidRPr="00661A5B" w:rsidRDefault="00E73179" w:rsidP="00BB5774">
      <w:r>
        <w:rPr>
          <w:rFonts w:hint="eastAsia"/>
          <w:noProof/>
          <w:lang w:val="en-US"/>
        </w:rPr>
        <w:drawing>
          <wp:anchor distT="0" distB="0" distL="114300" distR="114300" simplePos="0" relativeHeight="251668480" behindDoc="1" locked="0" layoutInCell="1" allowOverlap="1">
            <wp:simplePos x="0" y="0"/>
            <wp:positionH relativeFrom="column">
              <wp:posOffset>2951480</wp:posOffset>
            </wp:positionH>
            <wp:positionV relativeFrom="page">
              <wp:posOffset>2266950</wp:posOffset>
            </wp:positionV>
            <wp:extent cx="2654300" cy="1993900"/>
            <wp:effectExtent l="19050" t="0" r="0" b="0"/>
            <wp:wrapSquare wrapText="bothSides"/>
            <wp:docPr id="4" name="图片 2" descr="IMG_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651"/>
                    <pic:cNvPicPr>
                      <a:picLocks noChangeAspect="1"/>
                    </pic:cNvPicPr>
                  </pic:nvPicPr>
                  <pic:blipFill>
                    <a:blip r:embed="rId50"/>
                    <a:stretch>
                      <a:fillRect/>
                    </a:stretch>
                  </pic:blipFill>
                  <pic:spPr>
                    <a:xfrm>
                      <a:off x="0" y="0"/>
                      <a:ext cx="2654300" cy="1993900"/>
                    </a:xfrm>
                    <a:prstGeom prst="rect">
                      <a:avLst/>
                    </a:prstGeom>
                  </pic:spPr>
                </pic:pic>
              </a:graphicData>
            </a:graphic>
          </wp:anchor>
        </w:drawing>
      </w:r>
      <w:r w:rsidR="00BB5774">
        <w:rPr>
          <w:rFonts w:hint="eastAsia"/>
        </w:rPr>
        <w:t>A：</w:t>
      </w:r>
      <w:r w:rsidR="00BB5774" w:rsidRPr="00661A5B">
        <w:rPr>
          <w:rFonts w:hint="eastAsia"/>
        </w:rPr>
        <w:t>推行数据开放共享面对的问题有很多，这也说明了这项工作充满了困难。总的来说，大数据时代开启阶段的瓶颈就是在确保隐私、机密和国家安全的前提下带头开放数据，降低公众获取和利用政府数据资源的难度和成本。具体一点说，现在相关法律法规、政策制度和技术标准尚未形成完整成熟的体制，同时长期以来以部门为中心的政务信息化发展模式和资源管控也加大了数据开放的困难。这也就是习总书记所指的改革的“深水区”之一吧，以后还会面对许多的问题。</w:t>
      </w:r>
    </w:p>
    <w:p w:rsidR="00BB5774" w:rsidRPr="00661A5B" w:rsidRDefault="00BB5774" w:rsidP="00BB5774"/>
    <w:p w:rsidR="00BB5774" w:rsidRPr="00E73179" w:rsidRDefault="00BB5774" w:rsidP="00BB5774">
      <w:pPr>
        <w:rPr>
          <w:color w:val="577188" w:themeColor="accent1" w:themeShade="BF"/>
        </w:rPr>
      </w:pPr>
      <w:r w:rsidRPr="00E73179">
        <w:rPr>
          <w:rFonts w:hint="eastAsia"/>
          <w:color w:val="577188" w:themeColor="accent1" w:themeShade="BF"/>
        </w:rPr>
        <w:lastRenderedPageBreak/>
        <w:t>Q5：当前我国政府各部门间的数据开放情况是怎样的？是否已经推出统一的数据共享开放平台，如果还没有，那么官方有意向推出这样的简政型平台吗</w:t>
      </w:r>
    </w:p>
    <w:p w:rsidR="00BB5774" w:rsidRPr="00661A5B" w:rsidRDefault="00BB5774" w:rsidP="00BB5774">
      <w:r>
        <w:rPr>
          <w:rFonts w:hint="eastAsia"/>
        </w:rPr>
        <w:t>A：</w:t>
      </w:r>
      <w:r w:rsidRPr="00661A5B">
        <w:rPr>
          <w:rFonts w:hint="eastAsia"/>
        </w:rPr>
        <w:t>在各部门间数据开放中，政府已经做了一些工作，现在也已经有许多部门间开放共享合作的项目在进行，具体的平台可以参见我之前说的四大基础数据库，虽然尚未最终成型，但主要的目的就是提供数据共享服务的。</w:t>
      </w:r>
    </w:p>
    <w:p w:rsidR="00E73179" w:rsidRDefault="00E73179" w:rsidP="00BB5774"/>
    <w:p w:rsidR="00BB5774" w:rsidRPr="00E73179" w:rsidRDefault="00BB5774" w:rsidP="00BB5774">
      <w:pPr>
        <w:rPr>
          <w:color w:val="577188" w:themeColor="accent1" w:themeShade="BF"/>
        </w:rPr>
      </w:pPr>
      <w:r w:rsidRPr="00E73179">
        <w:rPr>
          <w:color w:val="577188" w:themeColor="accent1" w:themeShade="BF"/>
        </w:rPr>
        <w:t>Q</w:t>
      </w:r>
      <w:r w:rsidRPr="00E73179">
        <w:rPr>
          <w:rFonts w:hint="eastAsia"/>
          <w:color w:val="577188" w:themeColor="accent1" w:themeShade="BF"/>
        </w:rPr>
        <w:t>6、对于企业或学校，国家在选择进行数据开放会选择什么样的方式？是以开放平台直接提供数据，还是通过各相关部门或所对应的政府进行洽谈以合同等形式进行开放</w:t>
      </w:r>
    </w:p>
    <w:p w:rsidR="00E73179" w:rsidRDefault="00BB5774" w:rsidP="00BB5774">
      <w:r>
        <w:rPr>
          <w:rFonts w:hint="eastAsia"/>
        </w:rPr>
        <w:t>A：</w:t>
      </w:r>
      <w:r w:rsidRPr="00661A5B">
        <w:rPr>
          <w:rFonts w:hint="eastAsia"/>
        </w:rPr>
        <w:t>对于高校的数据开放合作一直在进行过程中，未来会进一步加强与高校的合作，简化流程。开放方式目前主要是以高校参与政府课题，政府与高校签订数据开放协议等形式进行的。同时政府的一些面向全社会公开的数据，也可以由高校或者企业进行使用。</w:t>
      </w:r>
    </w:p>
    <w:p w:rsidR="00E73179" w:rsidRDefault="00E73179" w:rsidP="00BB5774"/>
    <w:p w:rsidR="00BB5774" w:rsidRPr="00E73179" w:rsidRDefault="00BB5774" w:rsidP="00BB5774">
      <w:pPr>
        <w:rPr>
          <w:color w:val="577188" w:themeColor="accent1" w:themeShade="BF"/>
        </w:rPr>
      </w:pPr>
      <w:r w:rsidRPr="00E73179">
        <w:rPr>
          <w:color w:val="577188" w:themeColor="accent1" w:themeShade="BF"/>
        </w:rPr>
        <w:t>Q</w:t>
      </w:r>
      <w:r w:rsidRPr="00E73179">
        <w:rPr>
          <w:rFonts w:hint="eastAsia"/>
          <w:color w:val="577188" w:themeColor="accent1" w:themeShade="BF"/>
        </w:rPr>
        <w:t>7、政府有对企业数据的需求吗？对于与非国企进行的数据开放合作，政府将以什么方式进行合作？进行购买，数据合作共享还是其他方式</w:t>
      </w:r>
      <w:r w:rsidR="00E73179">
        <w:rPr>
          <w:rFonts w:hint="eastAsia"/>
          <w:color w:val="577188" w:themeColor="accent1" w:themeShade="BF"/>
        </w:rPr>
        <w:t>？</w:t>
      </w:r>
    </w:p>
    <w:p w:rsidR="00E73179" w:rsidRDefault="00BB5774" w:rsidP="00BB5774">
      <w:r>
        <w:rPr>
          <w:rFonts w:hint="eastAsia"/>
        </w:rPr>
        <w:t>A：</w:t>
      </w:r>
      <w:r w:rsidRPr="00661A5B">
        <w:rPr>
          <w:rFonts w:hint="eastAsia"/>
        </w:rPr>
        <w:t>当然会有需求，像一些有关人们生活的数据，如网购的相关数据，车辆的相关数据，保险的相关数据都是政府十分需要的数据。和企业之间，主要是以合作的方式进行数据开放合作。像我们熟悉的阿里，腾讯等等，都与政府有着合作关系，方式有很多种，主要是以数据共享为主。</w:t>
      </w:r>
    </w:p>
    <w:p w:rsidR="00E73179" w:rsidRDefault="00E73179" w:rsidP="00BB5774"/>
    <w:p w:rsidR="00BB5774" w:rsidRPr="00E73179" w:rsidRDefault="00BB5774" w:rsidP="00BB5774">
      <w:r w:rsidRPr="00E73179">
        <w:rPr>
          <w:color w:val="577188" w:themeColor="accent1" w:themeShade="BF"/>
        </w:rPr>
        <w:t>Q</w:t>
      </w:r>
      <w:r w:rsidRPr="00E73179">
        <w:rPr>
          <w:rFonts w:hint="eastAsia"/>
          <w:color w:val="577188" w:themeColor="accent1" w:themeShade="BF"/>
        </w:rPr>
        <w:t>8、我校与上海市教育局将合作举办一场面向上海市大学生的大数据解决方案的比赛，目前已在筹备过程中，请您在办赛方式，作品方向，成果后续或是其他方面提出您的宝贵意见。</w:t>
      </w:r>
    </w:p>
    <w:p w:rsidR="00BB5774" w:rsidRPr="00661A5B" w:rsidRDefault="00BB5774" w:rsidP="00BB5774">
      <w:r>
        <w:rPr>
          <w:rFonts w:hint="eastAsia"/>
        </w:rPr>
        <w:t>A：</w:t>
      </w:r>
      <w:r w:rsidRPr="00661A5B">
        <w:rPr>
          <w:rFonts w:hint="eastAsia"/>
        </w:rPr>
        <w:t>我认为在比赛的主要评判方式上，要将技术水平和创新的思维共同作为评判标准，鼓励参赛者大胆创新，减少比赛的边边框框，才能对应大数据研究的基本特征。另外，希望主办方提供充分的数据，以提供给参赛者更大的发展空间。</w:t>
      </w:r>
    </w:p>
    <w:p w:rsidR="00E73179" w:rsidRDefault="00E73179" w:rsidP="00BB5774"/>
    <w:p w:rsidR="00BB5774" w:rsidRPr="00661A5B" w:rsidRDefault="00BB5774" w:rsidP="00E73179">
      <w:pPr>
        <w:pStyle w:val="31"/>
      </w:pPr>
      <w:bookmarkStart w:id="48" w:name="_Toc460452815"/>
      <w:r w:rsidRPr="001D456E">
        <w:t>7.</w:t>
      </w:r>
      <w:r>
        <w:t>3</w:t>
      </w:r>
      <w:r w:rsidRPr="001D456E">
        <w:t>.</w:t>
      </w:r>
      <w:r>
        <w:t>2</w:t>
      </w:r>
      <w:r w:rsidRPr="00661A5B">
        <w:rPr>
          <w:rFonts w:hint="eastAsia"/>
        </w:rPr>
        <w:t>上海市气象局科技服务中心主任</w:t>
      </w:r>
      <w:r>
        <w:rPr>
          <w:rFonts w:hint="eastAsia"/>
        </w:rPr>
        <w:t>——</w:t>
      </w:r>
      <w:r w:rsidRPr="00661A5B">
        <w:rPr>
          <w:rFonts w:hint="eastAsia"/>
        </w:rPr>
        <w:t>刘欧萱</w:t>
      </w:r>
      <w:bookmarkEnd w:id="48"/>
    </w:p>
    <w:p w:rsidR="00BB5774" w:rsidRPr="005C2390" w:rsidRDefault="00BB5774" w:rsidP="005C2390">
      <w:pPr>
        <w:rPr>
          <w:color w:val="577188" w:themeColor="accent1" w:themeShade="BF"/>
        </w:rPr>
      </w:pPr>
      <w:r w:rsidRPr="005C2390">
        <w:rPr>
          <w:rFonts w:hint="eastAsia"/>
          <w:color w:val="577188" w:themeColor="accent1" w:themeShade="BF"/>
        </w:rPr>
        <w:t>Q：刘主任，您认为大数据现在开放遇到的瓶颈或者说困难是什么？</w:t>
      </w:r>
    </w:p>
    <w:p w:rsidR="00BB5774" w:rsidRDefault="00BB5774" w:rsidP="005C2390">
      <w:r>
        <w:rPr>
          <w:rFonts w:hint="eastAsia"/>
        </w:rPr>
        <w:t>A：一方面，某些数据是某个单位所特有的，如果（数据）开放会损害他们自身的利益，另外一方面，什么是安全、有效的（数据）开放？有些数据会涉及国家安全，需要进行风险评估、审核，通过了才能进行针对性的有方向的开放。但是总体来说，我认为（数据）开放是利大于弊的。（数据）开放是为了更好的服务，更好的进步。</w:t>
      </w:r>
    </w:p>
    <w:p w:rsidR="00BB5774" w:rsidRDefault="00BB5774" w:rsidP="00BB5774">
      <w:r>
        <w:rPr>
          <w:noProof/>
          <w:lang w:val="en-US"/>
        </w:rPr>
        <w:lastRenderedPageBreak/>
        <w:drawing>
          <wp:inline distT="0" distB="0" distL="0" distR="0">
            <wp:extent cx="5200963" cy="34671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气象局科技服务中心主任刘欧萱.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02627" cy="3468209"/>
                    </a:xfrm>
                    <a:prstGeom prst="rect">
                      <a:avLst/>
                    </a:prstGeom>
                  </pic:spPr>
                </pic:pic>
              </a:graphicData>
            </a:graphic>
          </wp:inline>
        </w:drawing>
      </w:r>
    </w:p>
    <w:p w:rsidR="005C2390" w:rsidRDefault="005C2390">
      <w:pPr>
        <w:rPr>
          <w:rFonts w:ascii="微软雅黑" w:eastAsia="微软雅黑" w:hAnsi="微软雅黑" w:cs="微软雅黑"/>
          <w:color w:val="333333"/>
          <w:sz w:val="24"/>
          <w:shd w:val="clear" w:color="auto" w:fill="FFFFFF"/>
        </w:rPr>
      </w:pPr>
    </w:p>
    <w:p w:rsidR="00BB5774" w:rsidRDefault="00BB5774" w:rsidP="005C2390">
      <w:pPr>
        <w:pStyle w:val="21"/>
      </w:pPr>
      <w:bookmarkStart w:id="49" w:name="_Toc460452816"/>
      <w:r>
        <w:rPr>
          <w:rFonts w:hint="eastAsia"/>
        </w:rPr>
        <w:t>7.4</w:t>
      </w:r>
      <w:r>
        <w:rPr>
          <w:rFonts w:hint="eastAsia"/>
        </w:rPr>
        <w:t>【社会】的采访实录</w:t>
      </w:r>
      <w:bookmarkEnd w:id="49"/>
    </w:p>
    <w:p w:rsidR="005C2390" w:rsidRDefault="00BB5774" w:rsidP="005C2390">
      <w:pPr>
        <w:pStyle w:val="31"/>
      </w:pPr>
      <w:bookmarkStart w:id="50" w:name="_Toc460452817"/>
      <w:r w:rsidRPr="001D456E">
        <w:t>7.</w:t>
      </w:r>
      <w:r>
        <w:t>4</w:t>
      </w:r>
      <w:r w:rsidRPr="001D456E">
        <w:t>.</w:t>
      </w:r>
      <w:r>
        <w:t>1</w:t>
      </w:r>
      <w:bookmarkEnd w:id="50"/>
    </w:p>
    <w:p w:rsidR="00BB5774" w:rsidRPr="005C2390" w:rsidRDefault="00BB5774" w:rsidP="005C2390">
      <w:pPr>
        <w:pStyle w:val="a"/>
        <w:rPr>
          <w:b/>
          <w:color w:val="000000" w:themeColor="text1"/>
        </w:rPr>
      </w:pPr>
      <w:r w:rsidRPr="005C2390">
        <w:rPr>
          <w:rFonts w:hint="eastAsia"/>
          <w:b/>
          <w:color w:val="000000" w:themeColor="text1"/>
        </w:rPr>
        <w:t>受访人：何运超</w:t>
      </w:r>
      <w:r w:rsidR="005C2390" w:rsidRPr="005C2390">
        <w:rPr>
          <w:rFonts w:hint="eastAsia"/>
          <w:b/>
          <w:color w:val="000000" w:themeColor="text1"/>
        </w:rPr>
        <w:t xml:space="preserve">  </w:t>
      </w:r>
      <w:r w:rsidR="005C2390">
        <w:rPr>
          <w:rFonts w:hint="eastAsia"/>
          <w:b/>
          <w:color w:val="000000" w:themeColor="text1"/>
        </w:rPr>
        <w:tab/>
      </w:r>
      <w:r w:rsidRPr="005C2390">
        <w:rPr>
          <w:rFonts w:hint="eastAsia"/>
          <w:b/>
          <w:color w:val="000000" w:themeColor="text1"/>
        </w:rPr>
        <w:t>职业：中国建设银行郴州分部网络工程师</w:t>
      </w:r>
    </w:p>
    <w:p w:rsidR="00BB5774" w:rsidRPr="005C2390" w:rsidRDefault="00BB5774" w:rsidP="00BB5774">
      <w:pPr>
        <w:rPr>
          <w:color w:val="577188" w:themeColor="accent1" w:themeShade="BF"/>
        </w:rPr>
      </w:pPr>
      <w:r w:rsidRPr="005C2390">
        <w:rPr>
          <w:rFonts w:hint="eastAsia"/>
          <w:color w:val="577188" w:themeColor="accent1" w:themeShade="BF"/>
        </w:rPr>
        <w:t>Q1：在日常生活中，您是否对大数据战略、大数据开放共享方面有一定的了解。您主要通过什么途径获取有关大数据战略的信息？</w:t>
      </w:r>
    </w:p>
    <w:p w:rsidR="00BB5774" w:rsidRPr="00953A1A" w:rsidRDefault="00BB5774" w:rsidP="00BB5774">
      <w:r w:rsidRPr="00953A1A">
        <w:rPr>
          <w:rFonts w:hint="eastAsia"/>
        </w:rPr>
        <w:t>A1：听说过大数据，但具体不了解。主要通过新闻媒体报道等。</w:t>
      </w:r>
    </w:p>
    <w:p w:rsidR="00BB5774" w:rsidRPr="005C2390" w:rsidRDefault="00BB5774" w:rsidP="00BB5774">
      <w:pPr>
        <w:rPr>
          <w:color w:val="577188" w:themeColor="accent1" w:themeShade="BF"/>
        </w:rPr>
      </w:pPr>
    </w:p>
    <w:p w:rsidR="00BB5774" w:rsidRPr="005C2390" w:rsidRDefault="00BB5774" w:rsidP="00BB5774">
      <w:pPr>
        <w:rPr>
          <w:color w:val="577188" w:themeColor="accent1" w:themeShade="BF"/>
        </w:rPr>
      </w:pPr>
      <w:r w:rsidRPr="005C2390">
        <w:rPr>
          <w:rFonts w:hint="eastAsia"/>
          <w:color w:val="577188" w:themeColor="accent1" w:themeShade="BF"/>
        </w:rPr>
        <w:t>Q2：在政府相关会议上，也提到了“一些引导社会发展的数据，不涉及国家机密的，都应该像公众开放。”您认为政府向公众开放大数据有哪些利与弊。是否赞同开放呢？</w:t>
      </w:r>
    </w:p>
    <w:p w:rsidR="00BB5774" w:rsidRPr="00953A1A" w:rsidRDefault="00BB5774" w:rsidP="00BB5774">
      <w:r w:rsidRPr="00953A1A">
        <w:rPr>
          <w:rFonts w:hint="eastAsia"/>
        </w:rPr>
        <w:t>A2：如果向普通民众开放，可能用处不大。普通大众如果不涉及相关行业其实对大数据缺乏了解，政府是否开放数据，他们也不会直接利用。但如果是，相关行业人员，类似于搞IT搞金融的，应该十分便利。在不处理好数据保密安全问题之前，不赞同开放。</w:t>
      </w:r>
    </w:p>
    <w:p w:rsidR="00BB5774" w:rsidRPr="00953A1A"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lastRenderedPageBreak/>
        <w:t>Q3：这是一个大数据的时代，请谈一谈您所在的行业对大数据应用以及这些应用对您所在行业的影响。</w:t>
      </w:r>
    </w:p>
    <w:p w:rsidR="00BB5774" w:rsidRPr="00953A1A" w:rsidRDefault="00BB5774" w:rsidP="00BB5774">
      <w:r w:rsidRPr="00953A1A">
        <w:rPr>
          <w:rFonts w:hint="eastAsia"/>
        </w:rPr>
        <w:t>A3：银行在利率，是否批贷款等等，都有大数据的辐射影响。还有个人信用评级也涉及到海量数据。但作为普通员工具体还是不太了解。</w:t>
      </w:r>
    </w:p>
    <w:p w:rsidR="00BB5774" w:rsidRPr="00953A1A"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Q4：如果您手上掌握着您所在行业的很多重要数据，涉及您的一些利益，但是高校教育、公众生活等也对这些数据有一定需求，您会采取怎样的方式来处理这些大数据。</w:t>
      </w:r>
    </w:p>
    <w:p w:rsidR="00BB5774" w:rsidRPr="00953A1A" w:rsidRDefault="00BB5774" w:rsidP="00BB5774">
      <w:r w:rsidRPr="00953A1A">
        <w:rPr>
          <w:rFonts w:hint="eastAsia"/>
        </w:rPr>
        <w:t>A4：我肯定不会向公众开放我手上的数据。开源的信息的安全问题令人堪忧，我很担心会被某些不怀好意的人利用。我宁愿由我自己去处理。</w:t>
      </w:r>
    </w:p>
    <w:p w:rsidR="00BB5774" w:rsidRDefault="00BB5774"/>
    <w:p w:rsidR="00BB5774" w:rsidRPr="00953A1A" w:rsidRDefault="00BB5774" w:rsidP="005C2390">
      <w:pPr>
        <w:pStyle w:val="31"/>
      </w:pPr>
      <w:bookmarkStart w:id="51" w:name="_Toc460452818"/>
      <w:r w:rsidRPr="001D456E">
        <w:t>7.</w:t>
      </w:r>
      <w:r>
        <w:t>4.2</w:t>
      </w:r>
      <w:bookmarkEnd w:id="51"/>
    </w:p>
    <w:p w:rsidR="00BB5774" w:rsidRPr="005C2390" w:rsidRDefault="00BB5774" w:rsidP="005C2390">
      <w:pPr>
        <w:pStyle w:val="a"/>
        <w:rPr>
          <w:b/>
          <w:color w:val="000000" w:themeColor="text1"/>
        </w:rPr>
      </w:pPr>
      <w:r w:rsidRPr="005C2390">
        <w:rPr>
          <w:rFonts w:hint="eastAsia"/>
          <w:b/>
          <w:color w:val="000000" w:themeColor="text1"/>
        </w:rPr>
        <w:t>样本一：受访人：黄和</w:t>
      </w:r>
      <w:r w:rsidR="005C2390">
        <w:rPr>
          <w:rFonts w:hint="eastAsia"/>
          <w:b/>
          <w:color w:val="000000" w:themeColor="text1"/>
        </w:rPr>
        <w:t xml:space="preserve">  </w:t>
      </w:r>
      <w:r w:rsidR="005C2390">
        <w:rPr>
          <w:rFonts w:hint="eastAsia"/>
          <w:b/>
          <w:color w:val="000000" w:themeColor="text1"/>
        </w:rPr>
        <w:tab/>
      </w:r>
      <w:r w:rsidRPr="005C2390">
        <w:rPr>
          <w:rFonts w:hint="eastAsia"/>
          <w:b/>
          <w:color w:val="000000" w:themeColor="text1"/>
        </w:rPr>
        <w:t>职业：老师</w:t>
      </w:r>
    </w:p>
    <w:p w:rsidR="00BB5774" w:rsidRPr="005C2390" w:rsidRDefault="00BB5774" w:rsidP="005C2390">
      <w:pPr>
        <w:pStyle w:val="a"/>
        <w:rPr>
          <w:b/>
          <w:color w:val="000000" w:themeColor="text1"/>
        </w:rPr>
      </w:pPr>
      <w:r w:rsidRPr="005C2390">
        <w:rPr>
          <w:rFonts w:hint="eastAsia"/>
          <w:b/>
          <w:color w:val="000000" w:themeColor="text1"/>
        </w:rPr>
        <w:t>样本二：受访人：深圳某大数据公司一职员</w:t>
      </w:r>
    </w:p>
    <w:p w:rsidR="00BB5774" w:rsidRPr="00D62445" w:rsidRDefault="00BB5774" w:rsidP="005C2390">
      <w:pPr>
        <w:pStyle w:val="a"/>
      </w:pPr>
      <w:r w:rsidRPr="005C2390">
        <w:rPr>
          <w:rFonts w:hint="eastAsia"/>
          <w:b/>
          <w:color w:val="000000" w:themeColor="text1"/>
        </w:rPr>
        <w:t>样本三：受访人：刘柏众</w:t>
      </w:r>
      <w:r w:rsidR="005C2390">
        <w:rPr>
          <w:rFonts w:hint="eastAsia"/>
          <w:b/>
          <w:color w:val="000000" w:themeColor="text1"/>
        </w:rPr>
        <w:t xml:space="preserve">  </w:t>
      </w:r>
      <w:r w:rsidR="005C2390">
        <w:rPr>
          <w:rFonts w:hint="eastAsia"/>
          <w:b/>
          <w:color w:val="000000" w:themeColor="text1"/>
        </w:rPr>
        <w:tab/>
      </w:r>
      <w:r w:rsidRPr="005C2390">
        <w:rPr>
          <w:rFonts w:hint="eastAsia"/>
          <w:b/>
          <w:color w:val="000000" w:themeColor="text1"/>
        </w:rPr>
        <w:t>职业：华东师范大学软件工程专业研究生</w:t>
      </w:r>
    </w:p>
    <w:p w:rsidR="00BB5774" w:rsidRPr="005C2390" w:rsidRDefault="00BB5774" w:rsidP="00BB5774">
      <w:pPr>
        <w:rPr>
          <w:color w:val="577188" w:themeColor="accent1" w:themeShade="BF"/>
        </w:rPr>
      </w:pPr>
      <w:r w:rsidRPr="005C2390">
        <w:rPr>
          <w:rFonts w:hint="eastAsia"/>
          <w:color w:val="577188" w:themeColor="accent1" w:themeShade="BF"/>
        </w:rPr>
        <w:t>Q1：您在日常生活中是否有受益于大数据开放之处，请谈一谈。</w:t>
      </w:r>
    </w:p>
    <w:p w:rsidR="00BB5774" w:rsidRDefault="00BB5774" w:rsidP="00BB5774">
      <w:r>
        <w:rPr>
          <w:rFonts w:hint="eastAsia"/>
        </w:rPr>
        <w:t>A1.1：便捷地获取信息各平台针对性的推送可以迅速找到感兴趣的东西</w:t>
      </w:r>
    </w:p>
    <w:p w:rsidR="00BB5774" w:rsidRDefault="00BB5774" w:rsidP="00BB5774">
      <w:r>
        <w:rPr>
          <w:rFonts w:hint="eastAsia"/>
        </w:rPr>
        <w:t>A1.2：信息检索、智能交通、公共安全</w:t>
      </w:r>
    </w:p>
    <w:p w:rsidR="00BB5774" w:rsidRDefault="00BB5774" w:rsidP="00BB5774">
      <w:r>
        <w:rPr>
          <w:rFonts w:hint="eastAsia"/>
        </w:rPr>
        <w:t>A1.3：平时生活中信息资讯主要来自网络，比如亲戚家小孩高考志愿填报、考研院校专业选择、求职面试、各种人事变动公示等，可以从网络上获取详细全面的历史信息，很有参考价值，算是数据开放的一部分吧。</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Q2：这是一个大数据的时代，请谈一谈您所在行业对大数据的应用以及这些应用对您所在行业带来的影响。</w:t>
      </w:r>
    </w:p>
    <w:p w:rsidR="00BB5774" w:rsidRDefault="00BB5774" w:rsidP="00BB5774">
      <w:r>
        <w:rPr>
          <w:rFonts w:hint="eastAsia"/>
        </w:rPr>
        <w:t>A2.1：微课程慕课学籍管理教务管理系统家校通等。在提升学校管理质量和教学质量上具有独特的优势。</w:t>
      </w:r>
    </w:p>
    <w:p w:rsidR="00BB5774" w:rsidRDefault="00BB5774" w:rsidP="00BB5774">
      <w:r>
        <w:rPr>
          <w:rFonts w:hint="eastAsia"/>
        </w:rPr>
        <w:t>A2.2：公司属于大数据行业范畴。公司的发展得益于大数据技术的提升，公司在与其他客户的各种也依仗行业的发展。</w:t>
      </w:r>
    </w:p>
    <w:p w:rsidR="00BB5774" w:rsidRDefault="00BB5774" w:rsidP="00BB5774">
      <w:r>
        <w:rPr>
          <w:rFonts w:hint="eastAsia"/>
        </w:rPr>
        <w:t>A2.3：我所在行业属于计算机的数据库领域。大数据源于互联网，并进一步对整个社会的发展产生了深远的影响，所在的行业恰好也算是大数据和互联网的一部分。大数据时代的到来，首当其冲的是数据的存储和访问，大数据对数据库行业的影响是颠覆性的，传统的数据库无法满足海量数据存储的要求，迫使数据库技术的大变革，促进</w:t>
      </w:r>
      <w:r>
        <w:rPr>
          <w:rFonts w:hint="eastAsia"/>
        </w:rPr>
        <w:lastRenderedPageBreak/>
        <w:t>了新型分布式数据库从理论研究到商用化快速发展。当然，数据库本身就属于大数据应用的一部分，这种影响是必然且相辅相承的。</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Q3：在政府相关会议上，也提到了“一些引导社会经济发展的数据，不涉及国家机密的，都应该向公众开放。”您认为政府对公众开放大数据有哪些利与弊。</w:t>
      </w:r>
    </w:p>
    <w:p w:rsidR="00BB5774" w:rsidRDefault="00BB5774" w:rsidP="00BB5774">
      <w:r>
        <w:rPr>
          <w:rFonts w:hint="eastAsia"/>
        </w:rPr>
        <w:t>A3.1：人们通过数据进行分析做出相对科学的决策从而创造价值。开放大数据有利于社会经济发展。弊端主要是对个人信息安全的威胁，包括隐私、财产安全。</w:t>
      </w:r>
    </w:p>
    <w:p w:rsidR="00BB5774" w:rsidRDefault="00BB5774" w:rsidP="00BB5774">
      <w:r>
        <w:rPr>
          <w:rFonts w:hint="eastAsia"/>
        </w:rPr>
        <w:t>A3.2：政府大数据信息共享是构建智慧城市和信息社会的有力保障，也需要政府进行信息共享，同时不能忽略潜在的网络信息安全问题，这也是机遇和挑战。</w:t>
      </w:r>
    </w:p>
    <w:p w:rsidR="00BB5774" w:rsidRDefault="00BB5774" w:rsidP="00BB5774">
      <w:r>
        <w:rPr>
          <w:rFonts w:hint="eastAsia"/>
        </w:rPr>
        <w:t>A3.3：其利是显而易见的，保障了公众对非机密数据的知情权，促进了社会的公平公正，可有效阻止谣言的传播扩散，有得于政府科学民主执政等等；其弊也不容忽视，不法分子可通过对多个来源的非机密数据交叉分析，可推导出一些隐藏的涉及国家机密的数据，可能严重损害国家和人民的利益，另一方面如果数据公开方式途径不当，数据可能被曲解分析，甚至篡改，引起社会恐慌和动荡。</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Q4：您是否赞同政府和电信、移动、银行等企业应该向公众开放大数据，如果是，您认为哪一些方面的大数据可能对公众更有用处；如果否，请谈一谈原因。</w:t>
      </w:r>
    </w:p>
    <w:p w:rsidR="00BB5774" w:rsidRDefault="00BB5774" w:rsidP="00BB5774">
      <w:r>
        <w:rPr>
          <w:rFonts w:hint="eastAsia"/>
        </w:rPr>
        <w:t>A4.1：赞同除了前面提到的涉及信息安全的数据外，政府应该向公众开放大数据。比如医疗，交通等和民生息息相关的数据。</w:t>
      </w:r>
    </w:p>
    <w:p w:rsidR="00BB5774" w:rsidRDefault="00BB5774" w:rsidP="00BB5774">
      <w:r>
        <w:rPr>
          <w:rFonts w:hint="eastAsia"/>
        </w:rPr>
        <w:t>A4.2：赞同，相关单位掌握着大量的数据，能够共享本身就有利于行业发展，其实网络信息安全的漏洞也和信息不充分离不开关系.</w:t>
      </w:r>
    </w:p>
    <w:p w:rsidR="00BB5774" w:rsidRDefault="00BB5774" w:rsidP="00BB5774">
      <w:r>
        <w:rPr>
          <w:rFonts w:hint="eastAsia"/>
        </w:rPr>
        <w:t>A4.3：赞同。应该向公共开放政府预算、公职人员财产等细节，方便公众监督，电信、移动、银行等企业人事招聘细节，保证社会公平公正。</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Q5：一直以来，社会各界对大数据是否开放，如何开放就争议不断，您对于政府和企业对于大数据的开放有哪些建议。</w:t>
      </w:r>
    </w:p>
    <w:p w:rsidR="00BB5774" w:rsidRDefault="00BB5774" w:rsidP="00BB5774">
      <w:r>
        <w:rPr>
          <w:rFonts w:hint="eastAsia"/>
        </w:rPr>
        <w:t>A5.1：1积极推进数据对外开放，充分发掘和利用数据资源；2在开放数据的同时要加强相关立法；3设置用户获取数据的权限以保护个人隐私等。</w:t>
      </w:r>
    </w:p>
    <w:p w:rsidR="00BB5774" w:rsidRDefault="00BB5774" w:rsidP="00BB5774">
      <w:r>
        <w:rPr>
          <w:rFonts w:hint="eastAsia"/>
        </w:rPr>
        <w:t>A5.2：对于不同的使用人群设置不同的权限.</w:t>
      </w:r>
    </w:p>
    <w:p w:rsidR="00BB5774" w:rsidRDefault="00BB5774" w:rsidP="00BB5774">
      <w:r>
        <w:rPr>
          <w:rFonts w:hint="eastAsia"/>
        </w:rPr>
        <w:lastRenderedPageBreak/>
        <w:t>A5.3：首先，开放是肯定的。其次，如何开放，1）开放时机：应在数据产生后主机主动开放，而不是公众通过申请才能开放，2）开放途径：主要通过网络，但不局限于网络，也可辅以电视广播报纸等，3）教育：从学校开始培养公众对政府企业公开数据的关注意识。</w:t>
      </w:r>
    </w:p>
    <w:p w:rsidR="00BB5774" w:rsidRDefault="00BB5774"/>
    <w:p w:rsidR="00BB5774" w:rsidRPr="00953A1A" w:rsidRDefault="00BB5774" w:rsidP="005C2390">
      <w:pPr>
        <w:pStyle w:val="31"/>
      </w:pPr>
      <w:bookmarkStart w:id="52" w:name="_Toc460452819"/>
      <w:r w:rsidRPr="001D456E">
        <w:t>7.</w:t>
      </w:r>
      <w:r>
        <w:t>4.3</w:t>
      </w:r>
      <w:bookmarkEnd w:id="52"/>
    </w:p>
    <w:p w:rsidR="00BB5774" w:rsidRPr="005C2390" w:rsidRDefault="00BB5774" w:rsidP="005C2390">
      <w:pPr>
        <w:pStyle w:val="a"/>
        <w:rPr>
          <w:b/>
          <w:color w:val="auto"/>
        </w:rPr>
      </w:pPr>
      <w:r w:rsidRPr="005C2390">
        <w:rPr>
          <w:rFonts w:hint="eastAsia"/>
          <w:b/>
          <w:color w:val="auto"/>
        </w:rPr>
        <w:t>样本一：受访人：戴明辉</w:t>
      </w:r>
      <w:r w:rsidR="005C2390">
        <w:rPr>
          <w:rFonts w:hint="eastAsia"/>
          <w:b/>
          <w:color w:val="auto"/>
        </w:rPr>
        <w:tab/>
      </w:r>
      <w:r w:rsidRPr="005C2390">
        <w:rPr>
          <w:rFonts w:hint="eastAsia"/>
          <w:b/>
          <w:color w:val="auto"/>
        </w:rPr>
        <w:t>职业：安徽省合肥市肥东县第一中学教师</w:t>
      </w:r>
    </w:p>
    <w:p w:rsidR="00BB5774" w:rsidRPr="005C2390" w:rsidRDefault="00BB5774" w:rsidP="005C2390">
      <w:pPr>
        <w:pStyle w:val="a"/>
        <w:rPr>
          <w:b/>
          <w:color w:val="auto"/>
        </w:rPr>
      </w:pPr>
      <w:r w:rsidRPr="005C2390">
        <w:rPr>
          <w:rFonts w:hint="eastAsia"/>
          <w:b/>
          <w:color w:val="auto"/>
        </w:rPr>
        <w:t>样本二：受访人：戴鑫睿</w:t>
      </w:r>
      <w:r w:rsidR="005C2390">
        <w:rPr>
          <w:rFonts w:hint="eastAsia"/>
          <w:b/>
          <w:color w:val="auto"/>
        </w:rPr>
        <w:t xml:space="preserve">  </w:t>
      </w:r>
      <w:r w:rsidR="005C2390">
        <w:rPr>
          <w:rFonts w:hint="eastAsia"/>
          <w:b/>
          <w:color w:val="auto"/>
        </w:rPr>
        <w:tab/>
      </w:r>
      <w:r w:rsidRPr="005C2390">
        <w:rPr>
          <w:rFonts w:hint="eastAsia"/>
          <w:b/>
          <w:color w:val="auto"/>
        </w:rPr>
        <w:t>职业：电子科技大学学生</w:t>
      </w:r>
    </w:p>
    <w:p w:rsidR="00BB5774" w:rsidRPr="005C2390" w:rsidRDefault="00BB5774" w:rsidP="005C2390">
      <w:pPr>
        <w:pStyle w:val="a"/>
        <w:rPr>
          <w:b/>
          <w:color w:val="auto"/>
        </w:rPr>
      </w:pPr>
      <w:r w:rsidRPr="005C2390">
        <w:rPr>
          <w:rFonts w:hint="eastAsia"/>
          <w:b/>
          <w:color w:val="auto"/>
        </w:rPr>
        <w:t>样本三：受访人：王晗朝</w:t>
      </w:r>
      <w:r w:rsidR="005C2390">
        <w:rPr>
          <w:rFonts w:hint="eastAsia"/>
          <w:b/>
          <w:color w:val="auto"/>
        </w:rPr>
        <w:t xml:space="preserve">  </w:t>
      </w:r>
      <w:r w:rsidR="005C2390">
        <w:rPr>
          <w:rFonts w:hint="eastAsia"/>
          <w:b/>
          <w:color w:val="auto"/>
        </w:rPr>
        <w:tab/>
      </w:r>
      <w:r w:rsidRPr="005C2390">
        <w:rPr>
          <w:rFonts w:hint="eastAsia"/>
          <w:b/>
          <w:color w:val="auto"/>
        </w:rPr>
        <w:t>职业：上海大学学生</w:t>
      </w:r>
    </w:p>
    <w:p w:rsidR="00BB5774" w:rsidRPr="005C2390" w:rsidRDefault="00BB5774" w:rsidP="00BB5774">
      <w:pPr>
        <w:rPr>
          <w:color w:val="577188" w:themeColor="accent1" w:themeShade="BF"/>
        </w:rPr>
      </w:pPr>
      <w:r w:rsidRPr="005C2390">
        <w:rPr>
          <w:rFonts w:hint="eastAsia"/>
          <w:color w:val="577188" w:themeColor="accent1" w:themeShade="BF"/>
        </w:rPr>
        <w:t>Q1：您之前是否听说过大数据，是否对大数据战略、大数据开放共享方面有一定的了解。如果是，您主要是通过什么样的途径获取有关大数据战略的信息。</w:t>
      </w:r>
    </w:p>
    <w:p w:rsidR="00BB5774" w:rsidRDefault="00BB5774" w:rsidP="00BB5774">
      <w:r>
        <w:rPr>
          <w:rFonts w:hint="eastAsia"/>
        </w:rPr>
        <w:t>A1.1：听说过，在平常的工作中，在区域联考的分析中我们也用过大数据分析手段。通过新闻，网络获取这方面信息比较多。</w:t>
      </w:r>
    </w:p>
    <w:p w:rsidR="00BB5774" w:rsidRDefault="00BB5774" w:rsidP="00BB5774">
      <w:r>
        <w:rPr>
          <w:rFonts w:hint="eastAsia"/>
        </w:rPr>
        <w:t>A1.2:有了解，我是信息安全专业的学生，对这些方面肯定是有了解的。平常课上，以及项目中都会遇到这方面的问题。</w:t>
      </w:r>
    </w:p>
    <w:p w:rsidR="00BB5774" w:rsidRDefault="00BB5774" w:rsidP="00BB5774">
      <w:r>
        <w:rPr>
          <w:rFonts w:hint="eastAsia"/>
        </w:rPr>
        <w:t>A1.3: 听过，主要通过新闻，网络获取。</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Q2：您在日常生活中是否有受益于大数据开放之处，请谈一谈。</w:t>
      </w:r>
    </w:p>
    <w:p w:rsidR="00BB5774" w:rsidRDefault="00BB5774" w:rsidP="00BB5774">
      <w:r>
        <w:rPr>
          <w:rFonts w:hint="eastAsia"/>
        </w:rPr>
        <w:t>A2.1：肯定是有的，作为老师，在每一次大型考试中，对于整个皖江片的学生成绩能有一个综合的分析，这要归功于大数据。</w:t>
      </w:r>
    </w:p>
    <w:p w:rsidR="00BB5774" w:rsidRDefault="00BB5774" w:rsidP="00BB5774">
      <w:r>
        <w:rPr>
          <w:rFonts w:hint="eastAsia"/>
        </w:rPr>
        <w:t>A2.2：有啊，比如说淘宝，他会对像我这样的人群进行分析，最后得出我可能需要买什么，或者什么样的东西最适合我，省了很多时间啊，当然钱花的也很多了。</w:t>
      </w:r>
    </w:p>
    <w:p w:rsidR="00BB5774" w:rsidRDefault="00BB5774" w:rsidP="00BB5774">
      <w:r>
        <w:rPr>
          <w:rFonts w:hint="eastAsia"/>
        </w:rPr>
        <w:t>A2.3: 我对这方面接触的不多，说的话还是不太想的起来。理财方面,被推荐的理财方案应该说也是大数据分析出的产物。</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Q3:这是一个大数据的时代，请谈一谈您所在行业对大数据的应用以及这些应用对您所在行业带来的影响。</w:t>
      </w:r>
    </w:p>
    <w:p w:rsidR="00BB5774" w:rsidRDefault="00BB5774" w:rsidP="00BB5774">
      <w:r>
        <w:rPr>
          <w:rFonts w:hint="eastAsia"/>
        </w:rPr>
        <w:t>A3.1：就像我之前所说的，他给我们教育行业带来的变革是很大的。学生的成长可以通过数据提现，学校之间的差距也是数据的形式分析出来，这样明显对于学校的进步也有益多了。</w:t>
      </w:r>
    </w:p>
    <w:p w:rsidR="00BB5774" w:rsidRDefault="00BB5774" w:rsidP="00BB5774">
      <w:r>
        <w:rPr>
          <w:rFonts w:hint="eastAsia"/>
        </w:rPr>
        <w:lastRenderedPageBreak/>
        <w:t>A3.2: 如果说信息安全这个行业的话，大数据首先就是对网络安全以及信息安全的重大考验，这么多的数据，保密工作就要更加完善，因为有些数据是绝对不能被暴露的，这对我们行业也是很大的挑战。</w:t>
      </w:r>
    </w:p>
    <w:p w:rsidR="00BB5774" w:rsidRDefault="00BB5774" w:rsidP="00BB5774">
      <w:r>
        <w:rPr>
          <w:rFonts w:hint="eastAsia"/>
        </w:rPr>
        <w:t>A3.3：学生行业的话，说接触很深也没有，但是似乎我们生活中每个方面都有接触。这几年变化还是很大的，很多这方面的报告，对于我们的选择都有益处。</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Q4：在政府相关会议上，也提到了“一些引导社会经济发展的数据，不涉及国家机密的，都应该向公众开放。”您认为政府对公众开放大数据有哪些利与弊。</w:t>
      </w:r>
    </w:p>
    <w:p w:rsidR="00BB5774" w:rsidRDefault="00BB5774" w:rsidP="00BB5774">
      <w:r>
        <w:rPr>
          <w:rFonts w:hint="eastAsia"/>
        </w:rPr>
        <w:t>A4.1：首先公众肯定能获取更多的信息了，这是一定的。但是这么多数据透露出来，能否正当使用就是一个大问题了。如果有人想要通过这些数据分析得出一些关键的信息，对于整个社会都会不利。</w:t>
      </w:r>
    </w:p>
    <w:p w:rsidR="00BB5774" w:rsidRDefault="00BB5774" w:rsidP="00BB5774">
      <w:r>
        <w:rPr>
          <w:rFonts w:hint="eastAsia"/>
        </w:rPr>
        <w:t>A4.2: 开放数据的话，对于普通大众来说其实没什么用处，但是对于对这些数据有需求的人来说肯定是一件喜事，他们借此就可以分析数据得出自己所需，但是信息安全还是一个严峻的问题。</w:t>
      </w:r>
    </w:p>
    <w:p w:rsidR="00BB5774" w:rsidRDefault="00BB5774" w:rsidP="00BB5774">
      <w:r>
        <w:rPr>
          <w:rFonts w:hint="eastAsia"/>
        </w:rPr>
        <w:t>A4.3：利在可以有更多的人接触这些数据，那么就会有更多的人能通过这些数据得出更多的信息。弊在这些信息如果到了不法分子手上就成了隐形的炸弹。</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Q5:您是否赞同政府和电信、移动、银行等企业应该向公众开放大数据，如果是，您认为哪一些方面的大数据可能对公众更有用处；如果否，请谈一谈原因。</w:t>
      </w:r>
    </w:p>
    <w:p w:rsidR="00BB5774" w:rsidRDefault="00BB5774" w:rsidP="00BB5774">
      <w:r>
        <w:rPr>
          <w:rFonts w:hint="eastAsia"/>
        </w:rPr>
        <w:t>A5.1:我赞同，我觉得银行开房的数据更有用吧，对于人们理财会有帮助。</w:t>
      </w:r>
    </w:p>
    <w:p w:rsidR="00BB5774" w:rsidRDefault="00BB5774" w:rsidP="00BB5774">
      <w:r>
        <w:rPr>
          <w:rFonts w:hint="eastAsia"/>
        </w:rPr>
        <w:t>A5.2：关于个人隐私的一些数据还是要做好保密工作，不过一些宏观的数据也是可以开放的。比如本季度银行业那些方面的增长下降之类的。</w:t>
      </w:r>
    </w:p>
    <w:p w:rsidR="00BB5774" w:rsidRDefault="00BB5774" w:rsidP="00BB5774">
      <w:r>
        <w:rPr>
          <w:rFonts w:hint="eastAsia"/>
        </w:rPr>
        <w:t>A5.3：赞同，涉及民生的方面的大数据对于公众来说更有用，专业的数据可能用处就不是那么多。</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Q6：一直以来，社会各界对大数据是否开放，如何开放就争议不断，您对于政府和企业对于大数据的开放有哪些建议。</w:t>
      </w:r>
    </w:p>
    <w:p w:rsidR="00BB5774" w:rsidRDefault="00BB5774" w:rsidP="00BB5774">
      <w:r>
        <w:rPr>
          <w:rFonts w:hint="eastAsia"/>
        </w:rPr>
        <w:t>A6.1：开放应当有限度，不是所有的数据都要开放，而且应当渐渐地开放我觉得才是最好的。</w:t>
      </w:r>
    </w:p>
    <w:p w:rsidR="00BB5774" w:rsidRDefault="00BB5774" w:rsidP="00BB5774">
      <w:r>
        <w:rPr>
          <w:rFonts w:hint="eastAsia"/>
        </w:rPr>
        <w:t>A6.2: 我只能说，一切都从人民利益出发吧。</w:t>
      </w:r>
    </w:p>
    <w:p w:rsidR="00BB5774" w:rsidRDefault="00BB5774" w:rsidP="00BB5774">
      <w:r>
        <w:rPr>
          <w:rFonts w:hint="eastAsia"/>
        </w:rPr>
        <w:t>A6.3：开放是大势所趋吧，我建议还是渐渐开放为好，不应该一次性开放，看看效果再说。</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Q7：如果您手上掌握着您所在行业的很多重要数据，涉及您的一些利益，但是高校教育、公众生活等也对这些数据有一定需求，您会采取怎样的方式来处理这些大数据。</w:t>
      </w:r>
    </w:p>
    <w:p w:rsidR="00BB5774" w:rsidRDefault="00BB5774" w:rsidP="00BB5774">
      <w:r>
        <w:rPr>
          <w:rFonts w:hint="eastAsia"/>
        </w:rPr>
        <w:t>A7.1：对于行业的利益必须予以保障，所以我只会开放一部分数据，涉及利益的部分还是要仔细考虑的。</w:t>
      </w:r>
    </w:p>
    <w:p w:rsidR="00BB5774" w:rsidRDefault="00BB5774" w:rsidP="00BB5774">
      <w:r>
        <w:rPr>
          <w:rFonts w:hint="eastAsia"/>
        </w:rPr>
        <w:t>A7.2: 我会把这些数据中关于我行业的信息选择性地开放，如果本行业的利益得不到保障，那样的大数据开放没有意义。</w:t>
      </w:r>
    </w:p>
    <w:p w:rsidR="00BB5774" w:rsidRDefault="00BB5774" w:rsidP="00BB5774">
      <w:r>
        <w:rPr>
          <w:rFonts w:hint="eastAsia"/>
        </w:rPr>
        <w:t>A7.3:  选择不涉及利益的部分开放，我相信这也是开放数据的那些机构所要面临的。</w:t>
      </w:r>
    </w:p>
    <w:p w:rsidR="00BB5774" w:rsidRDefault="00BB5774" w:rsidP="00BB5774"/>
    <w:p w:rsidR="00BB5774" w:rsidRPr="00953A1A" w:rsidRDefault="00BB5774" w:rsidP="005C2390">
      <w:pPr>
        <w:pStyle w:val="31"/>
      </w:pPr>
      <w:bookmarkStart w:id="53" w:name="_Toc460452820"/>
      <w:r w:rsidRPr="001D456E">
        <w:t>7.</w:t>
      </w:r>
      <w:r>
        <w:t>4.4</w:t>
      </w:r>
      <w:bookmarkEnd w:id="53"/>
    </w:p>
    <w:p w:rsidR="00BB5774" w:rsidRPr="005C2390" w:rsidRDefault="00BB5774" w:rsidP="005C2390">
      <w:pPr>
        <w:pStyle w:val="a"/>
        <w:rPr>
          <w:b/>
          <w:color w:val="auto"/>
        </w:rPr>
      </w:pPr>
      <w:r w:rsidRPr="005C2390">
        <w:rPr>
          <w:rFonts w:hint="eastAsia"/>
          <w:b/>
          <w:color w:val="auto"/>
        </w:rPr>
        <w:t>受访人：兰女士</w:t>
      </w:r>
      <w:r w:rsidR="005C2390">
        <w:rPr>
          <w:rFonts w:hint="eastAsia"/>
          <w:b/>
          <w:color w:val="auto"/>
        </w:rPr>
        <w:tab/>
      </w:r>
      <w:r w:rsidRPr="005C2390">
        <w:rPr>
          <w:rFonts w:hint="eastAsia"/>
          <w:b/>
          <w:color w:val="auto"/>
        </w:rPr>
        <w:t>职业：衢州市某医院医生</w:t>
      </w:r>
    </w:p>
    <w:p w:rsidR="00BB5774" w:rsidRPr="005C2390" w:rsidRDefault="00BB5774" w:rsidP="00BB5774">
      <w:pPr>
        <w:rPr>
          <w:color w:val="577188" w:themeColor="accent1" w:themeShade="BF"/>
        </w:rPr>
      </w:pPr>
      <w:r w:rsidRPr="005C2390">
        <w:rPr>
          <w:rFonts w:hint="eastAsia"/>
          <w:color w:val="577188" w:themeColor="accent1" w:themeShade="BF"/>
        </w:rPr>
        <w:t>Q1：您之前是否听说过大数据，是否对大数据战略、大数据开放共享方面有一定的了解。如果是，您主要是通过什么样的途径获取有关大数据战略的信息。</w:t>
      </w:r>
    </w:p>
    <w:p w:rsidR="00BB5774" w:rsidRDefault="00BB5774" w:rsidP="00BB5774">
      <w:r>
        <w:rPr>
          <w:rFonts w:hint="eastAsia"/>
        </w:rPr>
        <w:t>A1：听说过。在报纸上看到李克强总理的报告，再就是平时上网新闻上说的国家搞这个项目。</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Q2：您在日常生活中是否有受益于大数据开放之处，请谈一谈。</w:t>
      </w:r>
    </w:p>
    <w:p w:rsidR="00BB5774" w:rsidRDefault="00BB5774" w:rsidP="00BB5774">
      <w:r>
        <w:rPr>
          <w:rFonts w:hint="eastAsia"/>
        </w:rPr>
        <w:t>A2：我觉得天气大数据对农业的影响是非常有利的，老百姓的吃饭问题能够得到保证。</w:t>
      </w:r>
    </w:p>
    <w:p w:rsidR="00BB5774" w:rsidRDefault="00BB5774" w:rsidP="00BB5774"/>
    <w:p w:rsidR="00BB5774" w:rsidRPr="005C2390" w:rsidRDefault="005C2390" w:rsidP="00BB5774">
      <w:pPr>
        <w:rPr>
          <w:color w:val="577188" w:themeColor="accent1" w:themeShade="BF"/>
        </w:rPr>
      </w:pPr>
      <w:r>
        <w:rPr>
          <w:rFonts w:hint="eastAsia"/>
          <w:color w:val="577188" w:themeColor="accent1" w:themeShade="BF"/>
        </w:rPr>
        <w:t>Q3：</w:t>
      </w:r>
      <w:r w:rsidR="00BB5774" w:rsidRPr="005C2390">
        <w:rPr>
          <w:rFonts w:hint="eastAsia"/>
          <w:color w:val="577188" w:themeColor="accent1" w:themeShade="BF"/>
        </w:rPr>
        <w:t>这是一个大数据的时代，请谈一谈您所在行业对大数据的应用以及这些应用对您所在行业带来的影响。</w:t>
      </w:r>
    </w:p>
    <w:p w:rsidR="00BB5774" w:rsidRDefault="00BB5774" w:rsidP="00BB5774">
      <w:r>
        <w:rPr>
          <w:rFonts w:hint="eastAsia"/>
        </w:rPr>
        <w:t>A3：作为医疗从业者，我们医院药房进药需要知道最缺哪种药，什么药要进货多少，这些都要根据前几年的数据得出。</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Q4：在政府相关会议上，也提到了“一些引导社会经济发展的数据，不涉及国家机密的，都应该向公众开放。”您认为政府对公众开放大数据有哪些利与弊。</w:t>
      </w:r>
    </w:p>
    <w:p w:rsidR="00BB5774" w:rsidRDefault="00BB5774" w:rsidP="00BB5774">
      <w:r>
        <w:rPr>
          <w:rFonts w:hint="eastAsia"/>
        </w:rPr>
        <w:t>A4：规范利用大数据肯定是对社会有帮助的，老百姓的衣食住行能得到提高，但是大数据肯定不能随意开放，一个破坏社会稳定的人得到这些数据，后果是非常可怕的。</w:t>
      </w:r>
    </w:p>
    <w:p w:rsidR="00BB5774" w:rsidRDefault="00BB5774" w:rsidP="00BB5774"/>
    <w:p w:rsidR="00BB5774" w:rsidRPr="005C2390" w:rsidRDefault="005C2390" w:rsidP="00BB5774">
      <w:pPr>
        <w:rPr>
          <w:color w:val="577188" w:themeColor="accent1" w:themeShade="BF"/>
        </w:rPr>
      </w:pPr>
      <w:r>
        <w:rPr>
          <w:rFonts w:hint="eastAsia"/>
          <w:color w:val="577188" w:themeColor="accent1" w:themeShade="BF"/>
        </w:rPr>
        <w:lastRenderedPageBreak/>
        <w:t>Q5：</w:t>
      </w:r>
      <w:r w:rsidR="00BB5774" w:rsidRPr="005C2390">
        <w:rPr>
          <w:rFonts w:hint="eastAsia"/>
          <w:color w:val="577188" w:themeColor="accent1" w:themeShade="BF"/>
        </w:rPr>
        <w:t>您是否赞同政府和电信、移动、银行等企业应该向公众开放大数据，如果是，您认为哪一些方面的大数据可能对公众更有用处；如果否，请谈一谈原因。</w:t>
      </w:r>
    </w:p>
    <w:p w:rsidR="00BB5774" w:rsidRDefault="00BB5774" w:rsidP="00BB5774">
      <w:r>
        <w:rPr>
          <w:rFonts w:hint="eastAsia"/>
        </w:rPr>
        <w:t>A5：赞同合理地开放。日常生活离不开银行，他们应该开放理财产品的近年收益数据，让公众更好地选择套餐，理财方式。</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Q6：一直以来，社会各界对大数据是否开放，如何开放就争议不断，您对于政府和企业对于大数据的开放有哪些建议。</w:t>
      </w:r>
    </w:p>
    <w:p w:rsidR="00BB5774" w:rsidRDefault="00BB5774" w:rsidP="00BB5774">
      <w:r>
        <w:rPr>
          <w:rFonts w:hint="eastAsia"/>
        </w:rPr>
        <w:t>A6：首先要合理，审核你的开放对象，不能随随便便交给一个完全不了解底细的人。</w:t>
      </w:r>
    </w:p>
    <w:p w:rsidR="00BB5774" w:rsidRDefault="00BB5774" w:rsidP="00BB5774"/>
    <w:p w:rsidR="00BB5774" w:rsidRPr="005C2390" w:rsidRDefault="00BB5774" w:rsidP="00BB5774">
      <w:pPr>
        <w:rPr>
          <w:color w:val="577188" w:themeColor="accent1" w:themeShade="BF"/>
        </w:rPr>
      </w:pPr>
      <w:r w:rsidRPr="005C2390">
        <w:rPr>
          <w:rFonts w:hint="eastAsia"/>
          <w:color w:val="577188" w:themeColor="accent1" w:themeShade="BF"/>
        </w:rPr>
        <w:t>Q7：如果您手上掌握着您所在行业的很多重要数据，涉及您的一些利益，但是高校教育、公众生活等也对这些数据有一定需求，您会采取怎样的方式来处理这些大数据。</w:t>
      </w:r>
    </w:p>
    <w:p w:rsidR="00BB5774" w:rsidRDefault="00BB5774" w:rsidP="00BB5774">
      <w:r>
        <w:rPr>
          <w:rFonts w:hint="eastAsia"/>
        </w:rPr>
        <w:t>A7：作为基层医院医生我们的数据非常少，但我觉得大数据这是未来的一个趋势吧，将来肯定会出台相关的法律法规，如果要开放就必须按照规定来做。</w:t>
      </w:r>
    </w:p>
    <w:p w:rsidR="00BB5774" w:rsidRDefault="00BB5774" w:rsidP="00BB5774"/>
    <w:p w:rsidR="00BB5774" w:rsidRPr="00953A1A" w:rsidRDefault="00BB5774" w:rsidP="005C2390">
      <w:pPr>
        <w:pStyle w:val="31"/>
      </w:pPr>
      <w:bookmarkStart w:id="54" w:name="_Toc460452821"/>
      <w:r w:rsidRPr="001D456E">
        <w:t>7.</w:t>
      </w:r>
      <w:r>
        <w:t>4.5</w:t>
      </w:r>
      <w:bookmarkEnd w:id="54"/>
    </w:p>
    <w:p w:rsidR="00BB5774" w:rsidRPr="005C2390" w:rsidRDefault="00BB5774" w:rsidP="005C2390">
      <w:pPr>
        <w:pStyle w:val="a"/>
        <w:rPr>
          <w:b/>
          <w:color w:val="auto"/>
        </w:rPr>
      </w:pPr>
      <w:r w:rsidRPr="005C2390">
        <w:rPr>
          <w:rFonts w:hint="eastAsia"/>
          <w:b/>
          <w:color w:val="auto"/>
        </w:rPr>
        <w:t>样本一：受访人：袁同学</w:t>
      </w:r>
      <w:r w:rsidR="005C2390">
        <w:rPr>
          <w:rFonts w:hint="eastAsia"/>
          <w:b/>
          <w:color w:val="auto"/>
        </w:rPr>
        <w:t xml:space="preserve">  </w:t>
      </w:r>
      <w:r w:rsidRPr="005C2390">
        <w:rPr>
          <w:rFonts w:hint="eastAsia"/>
          <w:b/>
          <w:color w:val="auto"/>
        </w:rPr>
        <w:t>职业：浙江理工大学学生</w:t>
      </w:r>
    </w:p>
    <w:p w:rsidR="00BB5774" w:rsidRPr="005C2390" w:rsidRDefault="00BB5774" w:rsidP="005C2390">
      <w:pPr>
        <w:pStyle w:val="a"/>
        <w:rPr>
          <w:b/>
          <w:color w:val="auto"/>
        </w:rPr>
      </w:pPr>
      <w:r w:rsidRPr="005C2390">
        <w:rPr>
          <w:rFonts w:hint="eastAsia"/>
          <w:b/>
          <w:color w:val="auto"/>
        </w:rPr>
        <w:t>样本二：受访人：倪女士</w:t>
      </w:r>
      <w:r w:rsidR="005C2390">
        <w:rPr>
          <w:rFonts w:hint="eastAsia"/>
          <w:b/>
          <w:color w:val="auto"/>
        </w:rPr>
        <w:t xml:space="preserve">  </w:t>
      </w:r>
      <w:r w:rsidRPr="005C2390">
        <w:rPr>
          <w:rFonts w:hint="eastAsia"/>
          <w:b/>
          <w:color w:val="auto"/>
        </w:rPr>
        <w:t>职业：中华人民共和国舟山海关公务员</w:t>
      </w:r>
    </w:p>
    <w:p w:rsidR="00BB5774" w:rsidRPr="005C2390" w:rsidRDefault="00BB5774" w:rsidP="005C2390">
      <w:pPr>
        <w:pStyle w:val="a"/>
        <w:rPr>
          <w:b/>
          <w:color w:val="auto"/>
        </w:rPr>
      </w:pPr>
      <w:r w:rsidRPr="005C2390">
        <w:rPr>
          <w:rFonts w:hint="eastAsia"/>
          <w:b/>
          <w:color w:val="auto"/>
        </w:rPr>
        <w:t>样本三：受访人：陈同学</w:t>
      </w:r>
      <w:r w:rsidR="005C2390">
        <w:rPr>
          <w:rFonts w:hint="eastAsia"/>
          <w:b/>
          <w:color w:val="auto"/>
        </w:rPr>
        <w:tab/>
      </w:r>
      <w:r w:rsidRPr="005C2390">
        <w:rPr>
          <w:rFonts w:hint="eastAsia"/>
          <w:b/>
          <w:color w:val="auto"/>
        </w:rPr>
        <w:t>职业：温州医科大学学生</w:t>
      </w:r>
    </w:p>
    <w:p w:rsidR="00BB5774" w:rsidRPr="005C2390" w:rsidRDefault="00BB5774" w:rsidP="005C2390">
      <w:pPr>
        <w:pStyle w:val="a"/>
        <w:rPr>
          <w:b/>
          <w:color w:val="auto"/>
        </w:rPr>
      </w:pPr>
      <w:r w:rsidRPr="005C2390">
        <w:rPr>
          <w:rFonts w:hint="eastAsia"/>
          <w:b/>
          <w:color w:val="auto"/>
        </w:rPr>
        <w:t>样本四：受访人：文先生</w:t>
      </w:r>
      <w:r w:rsidR="005C2390">
        <w:rPr>
          <w:rFonts w:hint="eastAsia"/>
          <w:b/>
          <w:color w:val="auto"/>
        </w:rPr>
        <w:tab/>
      </w:r>
      <w:r w:rsidRPr="005C2390">
        <w:rPr>
          <w:rFonts w:hint="eastAsia"/>
          <w:b/>
          <w:color w:val="auto"/>
        </w:rPr>
        <w:t>职业：宁波大学教授</w:t>
      </w:r>
    </w:p>
    <w:p w:rsidR="00BB5774" w:rsidRPr="005C2390" w:rsidRDefault="00BB5774" w:rsidP="005C2390">
      <w:pPr>
        <w:pStyle w:val="a"/>
        <w:rPr>
          <w:b/>
          <w:color w:val="auto"/>
        </w:rPr>
      </w:pPr>
      <w:r w:rsidRPr="005C2390">
        <w:rPr>
          <w:rFonts w:hint="eastAsia"/>
          <w:b/>
          <w:color w:val="auto"/>
        </w:rPr>
        <w:t>样本五：受访人：陈女士</w:t>
      </w:r>
      <w:r w:rsidR="005C2390">
        <w:rPr>
          <w:rFonts w:hint="eastAsia"/>
          <w:b/>
          <w:color w:val="auto"/>
        </w:rPr>
        <w:tab/>
      </w:r>
      <w:r w:rsidRPr="005C2390">
        <w:rPr>
          <w:rFonts w:hint="eastAsia"/>
          <w:b/>
          <w:color w:val="auto"/>
        </w:rPr>
        <w:t>职业：审计局公务员</w:t>
      </w:r>
    </w:p>
    <w:p w:rsidR="00BB5774" w:rsidRPr="005939CE" w:rsidRDefault="00BB5774" w:rsidP="00BB5774">
      <w:pPr>
        <w:rPr>
          <w:color w:val="577188" w:themeColor="accent1" w:themeShade="BF"/>
        </w:rPr>
      </w:pPr>
      <w:r w:rsidRPr="005939CE">
        <w:rPr>
          <w:rFonts w:hint="eastAsia"/>
          <w:color w:val="577188" w:themeColor="accent1" w:themeShade="BF"/>
        </w:rPr>
        <w:t>Q1：您之前是否听说过大数据，是否对大数据战略、大数据开放共享方面有一定的了解。如果是，您主要是通过什么样的途径获取有关大数据战略的信息。</w:t>
      </w:r>
    </w:p>
    <w:p w:rsidR="00BB5774" w:rsidRDefault="00BB5774" w:rsidP="00BB5774">
      <w:r>
        <w:rPr>
          <w:rFonts w:hint="eastAsia"/>
        </w:rPr>
        <w:t>A1.1：听说过，有一定的了解，主要通过媒体以及身边人的讲话。</w:t>
      </w:r>
    </w:p>
    <w:p w:rsidR="00BB5774" w:rsidRDefault="00BB5774" w:rsidP="00BB5774">
      <w:r>
        <w:rPr>
          <w:rFonts w:hint="eastAsia"/>
        </w:rPr>
        <w:t>A1.2：听过。有一点了解。通过工作原因了解大数据。</w:t>
      </w:r>
    </w:p>
    <w:p w:rsidR="00BB5774" w:rsidRDefault="00BB5774" w:rsidP="00BB5774">
      <w:r>
        <w:rPr>
          <w:rFonts w:hint="eastAsia"/>
        </w:rPr>
        <w:t>A1.3：听说。有一点了解。报纸书籍。</w:t>
      </w:r>
    </w:p>
    <w:p w:rsidR="00BB5774" w:rsidRDefault="00BB5774" w:rsidP="00BB5774">
      <w:r>
        <w:rPr>
          <w:rFonts w:hint="eastAsia"/>
        </w:rPr>
        <w:t>A1.4：听说过，但不详细。主要通过新闻报道，专家评论中获得。</w:t>
      </w:r>
    </w:p>
    <w:p w:rsidR="00BB5774" w:rsidRDefault="00BB5774" w:rsidP="00BB5774">
      <w:r>
        <w:rPr>
          <w:rFonts w:hint="eastAsia"/>
        </w:rPr>
        <w:t>A1.5：听说过，工作中有用到</w:t>
      </w:r>
    </w:p>
    <w:p w:rsidR="00BB5774" w:rsidRDefault="00BB5774" w:rsidP="00BB5774"/>
    <w:p w:rsidR="00BB5774" w:rsidRPr="005939CE" w:rsidRDefault="00BB5774" w:rsidP="00BB5774">
      <w:pPr>
        <w:rPr>
          <w:color w:val="577188" w:themeColor="accent1" w:themeShade="BF"/>
        </w:rPr>
      </w:pPr>
      <w:r w:rsidRPr="005939CE">
        <w:rPr>
          <w:rFonts w:hint="eastAsia"/>
          <w:color w:val="577188" w:themeColor="accent1" w:themeShade="BF"/>
        </w:rPr>
        <w:t>Q2：您在日常生活中是否有受益于大数据开放之处，请谈一谈。</w:t>
      </w:r>
    </w:p>
    <w:p w:rsidR="00BB5774" w:rsidRDefault="00BB5774" w:rsidP="00BB5774">
      <w:r>
        <w:rPr>
          <w:rFonts w:hint="eastAsia"/>
        </w:rPr>
        <w:t>A2.1：有，比如日常查询考试成绩，可以帮别人一起查。</w:t>
      </w:r>
    </w:p>
    <w:p w:rsidR="00BB5774" w:rsidRDefault="00BB5774" w:rsidP="00BB5774">
      <w:r>
        <w:rPr>
          <w:rFonts w:hint="eastAsia"/>
        </w:rPr>
        <w:t>A2.2：有，如利用搜索引擎检索现有技术查阅资料等。</w:t>
      </w:r>
    </w:p>
    <w:p w:rsidR="00BB5774" w:rsidRDefault="00BB5774" w:rsidP="00BB5774">
      <w:r>
        <w:rPr>
          <w:rFonts w:hint="eastAsia"/>
        </w:rPr>
        <w:t>A2.3：通过大数据，得以得到相对客观和真实的结论，也可更进一步加深对社会现状和科学理论的理解</w:t>
      </w:r>
    </w:p>
    <w:p w:rsidR="00BB5774" w:rsidRDefault="00BB5774" w:rsidP="00BB5774">
      <w:r>
        <w:rPr>
          <w:rFonts w:hint="eastAsia"/>
        </w:rPr>
        <w:t>A2.4：尚未直接受益，如果全面开放实施应该会有。</w:t>
      </w:r>
    </w:p>
    <w:p w:rsidR="00BB5774" w:rsidRDefault="00BB5774" w:rsidP="00BB5774">
      <w:r>
        <w:rPr>
          <w:rFonts w:hint="eastAsia"/>
        </w:rPr>
        <w:t>A2.5：由于计算机专业技术的问题，受益不明显</w:t>
      </w:r>
    </w:p>
    <w:p w:rsidR="00BB5774" w:rsidRDefault="00BB5774" w:rsidP="00BB5774"/>
    <w:p w:rsidR="00BB5774" w:rsidRPr="005939CE" w:rsidRDefault="005939CE" w:rsidP="00BB5774">
      <w:pPr>
        <w:rPr>
          <w:color w:val="577188" w:themeColor="accent1" w:themeShade="BF"/>
        </w:rPr>
      </w:pPr>
      <w:r>
        <w:rPr>
          <w:rFonts w:hint="eastAsia"/>
          <w:color w:val="577188" w:themeColor="accent1" w:themeShade="BF"/>
        </w:rPr>
        <w:t>Q3：</w:t>
      </w:r>
      <w:r w:rsidR="00BB5774" w:rsidRPr="005939CE">
        <w:rPr>
          <w:rFonts w:hint="eastAsia"/>
          <w:color w:val="577188" w:themeColor="accent1" w:themeShade="BF"/>
        </w:rPr>
        <w:t>这是一个大数据的时代，请谈一谈您所在行业对大数据的应用以及这些应用对您所在行业带来的影响。</w:t>
      </w:r>
    </w:p>
    <w:p w:rsidR="00BB5774" w:rsidRDefault="00BB5774" w:rsidP="00BB5774">
      <w:r>
        <w:rPr>
          <w:rFonts w:hint="eastAsia"/>
        </w:rPr>
        <w:t>A3.1：身为学生，我接触的基本都是学院内的数据互通，这方便了我们查询成绩课程以后别的资料，非常迅捷。</w:t>
      </w:r>
    </w:p>
    <w:p w:rsidR="00BB5774" w:rsidRDefault="00BB5774" w:rsidP="00BB5774">
      <w:r>
        <w:rPr>
          <w:rFonts w:hint="eastAsia"/>
        </w:rPr>
        <w:t>A3.2：对统计行业来说是大势所趋。</w:t>
      </w:r>
    </w:p>
    <w:p w:rsidR="00BB5774" w:rsidRDefault="00BB5774" w:rsidP="00BB5774">
      <w:r>
        <w:rPr>
          <w:rFonts w:hint="eastAsia"/>
        </w:rPr>
        <w:t>A3.3：作为一个学生，在学术方面常常需要运用大数据来得到一个相对接近真实理论的结论，或者通过大量的实验来验证假设。</w:t>
      </w:r>
    </w:p>
    <w:p w:rsidR="00BB5774" w:rsidRDefault="00BB5774" w:rsidP="00BB5774">
      <w:r>
        <w:rPr>
          <w:rFonts w:hint="eastAsia"/>
        </w:rPr>
        <w:t>A3.4：作为高校教师，大数据的开放与实施对教学与研究将会提供真实的数理依据。</w:t>
      </w:r>
    </w:p>
    <w:p w:rsidR="00BB5774" w:rsidRDefault="00BB5774" w:rsidP="00BB5774">
      <w:r>
        <w:rPr>
          <w:rFonts w:hint="eastAsia"/>
        </w:rPr>
        <w:t>A3.5：大数据将整个审计资源统一起来，大大节约了审计成本</w:t>
      </w:r>
    </w:p>
    <w:p w:rsidR="00BB5774" w:rsidRDefault="00BB5774" w:rsidP="00BB5774"/>
    <w:p w:rsidR="00BB5774" w:rsidRPr="005939CE" w:rsidRDefault="00BB5774" w:rsidP="00BB5774">
      <w:pPr>
        <w:rPr>
          <w:color w:val="577188" w:themeColor="accent1" w:themeShade="BF"/>
        </w:rPr>
      </w:pPr>
      <w:r w:rsidRPr="005939CE">
        <w:rPr>
          <w:rFonts w:hint="eastAsia"/>
          <w:color w:val="577188" w:themeColor="accent1" w:themeShade="BF"/>
        </w:rPr>
        <w:t>Q4：在政府相关会议上，也提到了“一些引导社会经济发展的数据，不涉及国家机密的，都应该向公众开放。”您认为政府对公众开放大数据有哪些利与弊。</w:t>
      </w:r>
    </w:p>
    <w:p w:rsidR="00BB5774" w:rsidRDefault="00BB5774" w:rsidP="00BB5774">
      <w:r>
        <w:rPr>
          <w:rFonts w:hint="eastAsia"/>
        </w:rPr>
        <w:t>A4.1：利的话在于政府办公透明公开，我们可以随时了解国家的走向以及发展，弊的话在于会有不法分子利用这些东西，泄露国家机密。</w:t>
      </w:r>
    </w:p>
    <w:p w:rsidR="00BB5774" w:rsidRDefault="00BB5774" w:rsidP="00BB5774">
      <w:r>
        <w:rPr>
          <w:rFonts w:hint="eastAsia"/>
        </w:rPr>
        <w:t>A4.2：有助于国民了解国家发展的方方面面，但应注意数据泄露等。</w:t>
      </w:r>
    </w:p>
    <w:p w:rsidR="00BB5774" w:rsidRDefault="00BB5774" w:rsidP="00BB5774">
      <w:r>
        <w:rPr>
          <w:rFonts w:hint="eastAsia"/>
        </w:rPr>
        <w:t>A4.3：利：让民众更加了解政府的决策，甚至可以参与决策，从而对国家和政府更有信心。</w:t>
      </w:r>
    </w:p>
    <w:p w:rsidR="00BB5774" w:rsidRDefault="00BB5774" w:rsidP="00BB5774">
      <w:r>
        <w:rPr>
          <w:rFonts w:hint="eastAsia"/>
        </w:rPr>
        <w:t>弊：可能会针对信息源的真实性、客观性等方面引发争议，也可能产生谣言流传等一系列问题。</w:t>
      </w:r>
    </w:p>
    <w:p w:rsidR="00BB5774" w:rsidRDefault="00BB5774" w:rsidP="00BB5774">
      <w:r>
        <w:rPr>
          <w:rFonts w:hint="eastAsia"/>
        </w:rPr>
        <w:t>A4.4：能让更多的社会研究者，经济研究者，获得真实数据而进行深入研究。</w:t>
      </w:r>
    </w:p>
    <w:p w:rsidR="00BB5774" w:rsidRDefault="00BB5774" w:rsidP="00BB5774">
      <w:r>
        <w:rPr>
          <w:rFonts w:hint="eastAsia"/>
        </w:rPr>
        <w:lastRenderedPageBreak/>
        <w:t>A4.5：更多的公众共享数据资源有利有弊。有利于更多的公众共享数据资源，但也给部分不法分子更多的利用机会。</w:t>
      </w:r>
    </w:p>
    <w:p w:rsidR="00BB5774" w:rsidRDefault="00BB5774" w:rsidP="00BB5774"/>
    <w:p w:rsidR="00BB5774" w:rsidRPr="005939CE" w:rsidRDefault="005939CE" w:rsidP="00BB5774">
      <w:pPr>
        <w:rPr>
          <w:color w:val="577188" w:themeColor="accent1" w:themeShade="BF"/>
        </w:rPr>
      </w:pPr>
      <w:r>
        <w:rPr>
          <w:rFonts w:hint="eastAsia"/>
          <w:color w:val="577188" w:themeColor="accent1" w:themeShade="BF"/>
        </w:rPr>
        <w:t>Q5：</w:t>
      </w:r>
      <w:r w:rsidR="00BB5774" w:rsidRPr="005939CE">
        <w:rPr>
          <w:rFonts w:hint="eastAsia"/>
          <w:color w:val="577188" w:themeColor="accent1" w:themeShade="BF"/>
        </w:rPr>
        <w:t>您是否赞同政府和电信、移动、银行等企业应该向公众开放大数据，如果是，您认为哪一些方面的大数据可能对公众更有用处；如果否，请谈一谈原因。</w:t>
      </w:r>
    </w:p>
    <w:p w:rsidR="00BB5774" w:rsidRDefault="00BB5774" w:rsidP="00BB5774">
      <w:r>
        <w:rPr>
          <w:rFonts w:hint="eastAsia"/>
        </w:rPr>
        <w:t>A5.1：赞同。公众最关心的应该是自己有关的利益，比如有关家庭一些支出，政府最近的政策制定和地方法律法规。</w:t>
      </w:r>
    </w:p>
    <w:p w:rsidR="00BB5774" w:rsidRDefault="00BB5774" w:rsidP="00BB5774">
      <w:r>
        <w:rPr>
          <w:rFonts w:hint="eastAsia"/>
        </w:rPr>
        <w:t>A5.2：否。电信、移动、银行应该为客户信息保密。</w:t>
      </w:r>
    </w:p>
    <w:p w:rsidR="00BB5774" w:rsidRDefault="00BB5774" w:rsidP="00BB5774">
      <w:r>
        <w:rPr>
          <w:rFonts w:hint="eastAsia"/>
        </w:rPr>
        <w:t>A5.3：赞同。比如服务业应该公开顾客的需求的大数据，以及经调查后得到的双方得益较大的项目等，以达到双方互利共赢的目的。</w:t>
      </w:r>
    </w:p>
    <w:p w:rsidR="00BB5774" w:rsidRDefault="00BB5774" w:rsidP="00BB5774">
      <w:r>
        <w:rPr>
          <w:rFonts w:hint="eastAsia"/>
        </w:rPr>
        <w:t>A5.4：应该向公众开放，公众有知情权，同时能监督政府与企业的工作。</w:t>
      </w:r>
    </w:p>
    <w:p w:rsidR="00BB5774" w:rsidRDefault="00BB5774" w:rsidP="00BB5774">
      <w:r>
        <w:rPr>
          <w:rFonts w:hint="eastAsia"/>
        </w:rPr>
        <w:t>A5.5：赞同，方便公众更直接、更便捷地享用公共资源。</w:t>
      </w:r>
    </w:p>
    <w:p w:rsidR="00BB5774" w:rsidRDefault="00BB5774" w:rsidP="00BB5774"/>
    <w:p w:rsidR="00BB5774" w:rsidRPr="005939CE" w:rsidRDefault="00BB5774" w:rsidP="00BB5774">
      <w:pPr>
        <w:rPr>
          <w:color w:val="577188" w:themeColor="accent1" w:themeShade="BF"/>
        </w:rPr>
      </w:pPr>
      <w:r w:rsidRPr="005939CE">
        <w:rPr>
          <w:rFonts w:hint="eastAsia"/>
          <w:color w:val="577188" w:themeColor="accent1" w:themeShade="BF"/>
        </w:rPr>
        <w:t>Q6：一直以来，社会各界对大数据是否开放，如何开放就争议不断，您对于政府和企业对于大数据的开放有哪些建议。</w:t>
      </w:r>
    </w:p>
    <w:p w:rsidR="00BB5774" w:rsidRDefault="00BB5774" w:rsidP="00BB5774">
      <w:r>
        <w:rPr>
          <w:rFonts w:hint="eastAsia"/>
        </w:rPr>
        <w:t>A6.1：我觉得应当适当开放，既能够给公众提供一些有用的相关信息，保护了公众的知情权，同时对于一些不适合公开的文件，进行保留。</w:t>
      </w:r>
    </w:p>
    <w:p w:rsidR="00BB5774" w:rsidRDefault="00BB5774" w:rsidP="00BB5774">
      <w:r>
        <w:rPr>
          <w:rFonts w:hint="eastAsia"/>
        </w:rPr>
        <w:t>A6.2：可以开放适当信息，但应注重保密。</w:t>
      </w:r>
    </w:p>
    <w:p w:rsidR="00BB5774" w:rsidRDefault="00BB5774" w:rsidP="00BB5774">
      <w:r>
        <w:rPr>
          <w:rFonts w:hint="eastAsia"/>
        </w:rPr>
        <w:t>A6.3：信息源头要公开透明，为了相对客观公正，要全面地展开调查，做到实时监控进程并向民众传达。</w:t>
      </w:r>
    </w:p>
    <w:p w:rsidR="00BB5774" w:rsidRDefault="00BB5774" w:rsidP="00BB5774">
      <w:r>
        <w:rPr>
          <w:rFonts w:hint="eastAsia"/>
        </w:rPr>
        <w:t>A6.4：除关系到国家机密，企业竞争机密，均应开放。</w:t>
      </w:r>
    </w:p>
    <w:p w:rsidR="00BB5774" w:rsidRDefault="00BB5774" w:rsidP="00BB5774">
      <w:r>
        <w:rPr>
          <w:rFonts w:hint="eastAsia"/>
        </w:rPr>
        <w:t>A6.5：要做好配套工作，防止数据泄密给更多的公众带来负面影响。</w:t>
      </w:r>
    </w:p>
    <w:p w:rsidR="00BB5774" w:rsidRDefault="00BB5774" w:rsidP="00BB5774"/>
    <w:p w:rsidR="00BB5774" w:rsidRPr="005939CE" w:rsidRDefault="00BB5774" w:rsidP="00BB5774">
      <w:pPr>
        <w:rPr>
          <w:color w:val="577188" w:themeColor="accent1" w:themeShade="BF"/>
        </w:rPr>
      </w:pPr>
      <w:r w:rsidRPr="005939CE">
        <w:rPr>
          <w:rFonts w:hint="eastAsia"/>
          <w:color w:val="577188" w:themeColor="accent1" w:themeShade="BF"/>
        </w:rPr>
        <w:t>Q7：如果您手上掌握着您所在行业的很多重要数据，涉及您的一些利益，但是高校教育、公众生活等也对这些数据有一定需求，您会采取怎样的方式来处理这些大数据。</w:t>
      </w:r>
    </w:p>
    <w:p w:rsidR="00BB5774" w:rsidRDefault="00BB5774" w:rsidP="00BB5774">
      <w:r>
        <w:rPr>
          <w:rFonts w:hint="eastAsia"/>
        </w:rPr>
        <w:t>A7.1：我会一定的开放，但是过于涉及隐私的数据选择保留，公众有知情权，但关于行业利益很重要，要保留。</w:t>
      </w:r>
    </w:p>
    <w:p w:rsidR="00BB5774" w:rsidRDefault="00BB5774" w:rsidP="00BB5774">
      <w:r>
        <w:rPr>
          <w:rFonts w:hint="eastAsia"/>
        </w:rPr>
        <w:t>A7.2：保密。为了自己的利益同时也为了涉及者的利益。</w:t>
      </w:r>
    </w:p>
    <w:p w:rsidR="00BB5774" w:rsidRDefault="00BB5774" w:rsidP="00BB5774">
      <w:r>
        <w:rPr>
          <w:rFonts w:hint="eastAsia"/>
        </w:rPr>
        <w:lastRenderedPageBreak/>
        <w:t>A7.3：我会权衡，既让行业和自身的权益得以保障，也最大限度地让公众受益于大数据。</w:t>
      </w:r>
    </w:p>
    <w:p w:rsidR="00BB5774" w:rsidRDefault="00BB5774" w:rsidP="00BB5774">
      <w:r>
        <w:rPr>
          <w:rFonts w:hint="eastAsia"/>
        </w:rPr>
        <w:t>A7.4：首先我没有。如有，会权衡利益损失与社会研究及公众生活需求的关系而提供数据。</w:t>
      </w:r>
    </w:p>
    <w:p w:rsidR="00BB5774" w:rsidRDefault="00BB5774" w:rsidP="00BB5774">
      <w:r>
        <w:rPr>
          <w:rFonts w:hint="eastAsia"/>
        </w:rPr>
        <w:t>A7.5：在法规和政策许可范围之内，可以提供。</w:t>
      </w:r>
    </w:p>
    <w:p w:rsidR="00BB5774" w:rsidRDefault="00BB5774" w:rsidP="00BB5774"/>
    <w:p w:rsidR="00BB5774" w:rsidRPr="00953A1A" w:rsidRDefault="00BB5774" w:rsidP="005939CE">
      <w:pPr>
        <w:pStyle w:val="31"/>
      </w:pPr>
      <w:bookmarkStart w:id="55" w:name="_Toc460452822"/>
      <w:r w:rsidRPr="001D456E">
        <w:t>7.</w:t>
      </w:r>
      <w:r>
        <w:t>4.6</w:t>
      </w:r>
      <w:bookmarkEnd w:id="55"/>
    </w:p>
    <w:p w:rsidR="00BB5774" w:rsidRPr="005939CE" w:rsidRDefault="00BB5774" w:rsidP="005939CE">
      <w:pPr>
        <w:pStyle w:val="a"/>
        <w:rPr>
          <w:b/>
          <w:color w:val="auto"/>
        </w:rPr>
      </w:pPr>
      <w:r w:rsidRPr="005939CE">
        <w:rPr>
          <w:rFonts w:hint="eastAsia"/>
          <w:b/>
          <w:color w:val="auto"/>
        </w:rPr>
        <w:t>受访人: 李叶英</w:t>
      </w:r>
      <w:r w:rsidR="005939CE">
        <w:rPr>
          <w:rFonts w:hint="eastAsia"/>
          <w:b/>
          <w:color w:val="auto"/>
        </w:rPr>
        <w:tab/>
      </w:r>
      <w:r w:rsidRPr="005939CE">
        <w:rPr>
          <w:rFonts w:hint="eastAsia"/>
          <w:b/>
          <w:color w:val="auto"/>
        </w:rPr>
        <w:t>职业: 昆明某公司会计</w:t>
      </w:r>
    </w:p>
    <w:p w:rsidR="00BB5774" w:rsidRPr="005939CE" w:rsidRDefault="00BB5774" w:rsidP="00BB5774">
      <w:pPr>
        <w:rPr>
          <w:color w:val="577188" w:themeColor="accent1" w:themeShade="BF"/>
        </w:rPr>
      </w:pPr>
      <w:r w:rsidRPr="005939CE">
        <w:rPr>
          <w:rFonts w:hint="eastAsia"/>
          <w:color w:val="577188" w:themeColor="accent1" w:themeShade="BF"/>
        </w:rPr>
        <w:t>Q1：您之前是否听说过大数据，是否对大数据战略、大数据开放共享方面有一定的了解。如果是，您主要是通过什么样的途径获取有关大数据战略的信息。</w:t>
      </w:r>
    </w:p>
    <w:p w:rsidR="00BB5774" w:rsidRDefault="005939CE" w:rsidP="00BB5774">
      <w:r>
        <w:rPr>
          <w:rFonts w:hint="eastAsia"/>
        </w:rPr>
        <w:t>A：</w:t>
      </w:r>
      <w:r w:rsidR="00BB5774">
        <w:rPr>
          <w:rFonts w:hint="eastAsia"/>
        </w:rPr>
        <w:t>听过但是没什么了解</w:t>
      </w:r>
    </w:p>
    <w:p w:rsidR="00BB5774" w:rsidRDefault="00BB5774" w:rsidP="00BB5774"/>
    <w:p w:rsidR="00BB5774" w:rsidRPr="005939CE" w:rsidRDefault="00BB5774" w:rsidP="00BB5774">
      <w:pPr>
        <w:rPr>
          <w:color w:val="577188" w:themeColor="accent1" w:themeShade="BF"/>
        </w:rPr>
      </w:pPr>
      <w:r w:rsidRPr="005939CE">
        <w:rPr>
          <w:rFonts w:hint="eastAsia"/>
          <w:color w:val="577188" w:themeColor="accent1" w:themeShade="BF"/>
        </w:rPr>
        <w:t>Q2：您在日常生活中是否有受益于大数据开放之处，请谈一谈。</w:t>
      </w:r>
    </w:p>
    <w:p w:rsidR="00BB5774" w:rsidRDefault="00BB5774" w:rsidP="00BB5774">
      <w:r>
        <w:rPr>
          <w:rFonts w:hint="eastAsia"/>
        </w:rPr>
        <w:t>A2：新闻当中会有各种各样的数据展示，天气预报</w:t>
      </w:r>
    </w:p>
    <w:p w:rsidR="00BB5774" w:rsidRDefault="00BB5774" w:rsidP="00BB5774"/>
    <w:p w:rsidR="00BB5774" w:rsidRPr="005939CE" w:rsidRDefault="005939CE" w:rsidP="00BB5774">
      <w:pPr>
        <w:rPr>
          <w:color w:val="577188" w:themeColor="accent1" w:themeShade="BF"/>
        </w:rPr>
      </w:pPr>
      <w:r>
        <w:rPr>
          <w:rFonts w:hint="eastAsia"/>
          <w:color w:val="577188" w:themeColor="accent1" w:themeShade="BF"/>
        </w:rPr>
        <w:t>Q3：</w:t>
      </w:r>
      <w:r w:rsidR="00BB5774" w:rsidRPr="005939CE">
        <w:rPr>
          <w:rFonts w:hint="eastAsia"/>
          <w:color w:val="577188" w:themeColor="accent1" w:themeShade="BF"/>
        </w:rPr>
        <w:t>这是一个大数据的时代，请谈一谈您所在行业对大数据的应用以及这些应用对您所在行业带来的影响。</w:t>
      </w:r>
    </w:p>
    <w:p w:rsidR="005939CE" w:rsidRDefault="00BB5774" w:rsidP="00BB5774">
      <w:r>
        <w:rPr>
          <w:rFonts w:hint="eastAsia"/>
        </w:rPr>
        <w:t>A3：本身自己是会计，经常要和数据打交道，所以应该是有利于我们对数据进行记录处理，方便我们对账本的处理</w:t>
      </w:r>
    </w:p>
    <w:p w:rsidR="005939CE" w:rsidRDefault="005939CE" w:rsidP="00BB5774"/>
    <w:p w:rsidR="00BB5774" w:rsidRPr="005939CE" w:rsidRDefault="00BB5774" w:rsidP="00BB5774">
      <w:r w:rsidRPr="005939CE">
        <w:rPr>
          <w:rFonts w:hint="eastAsia"/>
          <w:color w:val="577188" w:themeColor="accent1" w:themeShade="BF"/>
        </w:rPr>
        <w:t>Q4：在政府相关会议上，也提到了“一些引导社会经济发展的数据，不涉及国家机密的，都应该向公众开放。”您认为政府对公众开放大数据有哪些利与弊。</w:t>
      </w:r>
    </w:p>
    <w:p w:rsidR="00BB5774" w:rsidRDefault="00BB5774" w:rsidP="00BB5774">
      <w:r>
        <w:rPr>
          <w:rFonts w:hint="eastAsia"/>
        </w:rPr>
        <w:t>A4：老百姓可以有更多机会接触这些数据，但是一些数据不涉及国家私机密如果开放也会带来困扰，带来更多麻烦</w:t>
      </w:r>
    </w:p>
    <w:p w:rsidR="00BB5774" w:rsidRDefault="00BB5774" w:rsidP="00BB5774"/>
    <w:p w:rsidR="00BB5774" w:rsidRPr="005939CE" w:rsidRDefault="00BB5774" w:rsidP="00BB5774">
      <w:pPr>
        <w:rPr>
          <w:color w:val="577188" w:themeColor="accent1" w:themeShade="BF"/>
        </w:rPr>
      </w:pPr>
      <w:r w:rsidRPr="005939CE">
        <w:rPr>
          <w:rFonts w:hint="eastAsia"/>
          <w:color w:val="577188" w:themeColor="accent1" w:themeShade="BF"/>
        </w:rPr>
        <w:t>Q5:您是否赞同政府和电信、移动、银行等企业应该向公众开放大数据，如果是，您认为哪一些方面的大数据可能对公众更有用处；如果否，请谈一谈原因。</w:t>
      </w:r>
    </w:p>
    <w:p w:rsidR="00BB5774" w:rsidRDefault="00BB5774" w:rsidP="00BB5774">
      <w:r>
        <w:rPr>
          <w:rFonts w:hint="eastAsia"/>
        </w:rPr>
        <w:t>A5：是，有利于公众对企业的选择和投资调整</w:t>
      </w:r>
    </w:p>
    <w:p w:rsidR="00BB5774" w:rsidRDefault="00BB5774" w:rsidP="00BB5774"/>
    <w:p w:rsidR="00BB5774" w:rsidRPr="005939CE" w:rsidRDefault="00BB5774" w:rsidP="00BB5774">
      <w:pPr>
        <w:rPr>
          <w:color w:val="577188" w:themeColor="accent1" w:themeShade="BF"/>
        </w:rPr>
      </w:pPr>
      <w:r w:rsidRPr="005939CE">
        <w:rPr>
          <w:rFonts w:hint="eastAsia"/>
          <w:color w:val="577188" w:themeColor="accent1" w:themeShade="BF"/>
        </w:rPr>
        <w:lastRenderedPageBreak/>
        <w:t>Q6：一直以来，社会各界对大数据是否开放，如何开放就争议不断，您对于政府和企业对于大数据的开放有哪些建议。</w:t>
      </w:r>
    </w:p>
    <w:p w:rsidR="00BB5774" w:rsidRDefault="00BB5774" w:rsidP="00BB5774">
      <w:r>
        <w:rPr>
          <w:rFonts w:hint="eastAsia"/>
        </w:rPr>
        <w:t>A6：使用大数据应该小心谨慎，防止不法分子利用</w:t>
      </w:r>
    </w:p>
    <w:p w:rsidR="00BB5774" w:rsidRDefault="00BB5774" w:rsidP="00BB5774"/>
    <w:p w:rsidR="00BB5774" w:rsidRPr="005939CE" w:rsidRDefault="00BB5774" w:rsidP="00BB5774">
      <w:pPr>
        <w:rPr>
          <w:color w:val="577188" w:themeColor="accent1" w:themeShade="BF"/>
        </w:rPr>
      </w:pPr>
      <w:r w:rsidRPr="005939CE">
        <w:rPr>
          <w:rFonts w:hint="eastAsia"/>
          <w:color w:val="577188" w:themeColor="accent1" w:themeShade="BF"/>
        </w:rPr>
        <w:t>Q7：如果您手上掌握着您所在行业的很多重要数据，涉及您的一些利益，但是高校教育、公众生活等也对这些数据有一定需求，您会采取怎样的方式来处理这些大数据。</w:t>
      </w:r>
    </w:p>
    <w:p w:rsidR="00BB5774" w:rsidRDefault="00BB5774" w:rsidP="00BB5774">
      <w:r>
        <w:rPr>
          <w:rFonts w:hint="eastAsia"/>
        </w:rPr>
        <w:t>A7：在要求范围之内尽量规避不利行为</w:t>
      </w:r>
    </w:p>
    <w:p w:rsidR="00BB5774" w:rsidRDefault="00BB5774" w:rsidP="00BB5774"/>
    <w:p w:rsidR="00BB5774" w:rsidRPr="00953A1A" w:rsidRDefault="00BB5774" w:rsidP="00B4471C">
      <w:pPr>
        <w:pStyle w:val="31"/>
      </w:pPr>
      <w:bookmarkStart w:id="56" w:name="_Toc460452823"/>
      <w:r w:rsidRPr="001D456E">
        <w:t>7.</w:t>
      </w:r>
      <w:r>
        <w:t>4.7</w:t>
      </w:r>
      <w:bookmarkEnd w:id="56"/>
    </w:p>
    <w:p w:rsidR="00BB5774" w:rsidRPr="00B4471C" w:rsidRDefault="00BB5774" w:rsidP="00B4471C">
      <w:pPr>
        <w:pStyle w:val="a"/>
        <w:rPr>
          <w:b/>
          <w:color w:val="auto"/>
        </w:rPr>
      </w:pPr>
      <w:r w:rsidRPr="00B4471C">
        <w:rPr>
          <w:rFonts w:hint="eastAsia"/>
          <w:b/>
          <w:color w:val="auto"/>
        </w:rPr>
        <w:t>样本一：受访人：蒲同学</w:t>
      </w:r>
      <w:r w:rsidR="00B4471C">
        <w:rPr>
          <w:rFonts w:hint="eastAsia"/>
          <w:b/>
          <w:color w:val="auto"/>
        </w:rPr>
        <w:tab/>
      </w:r>
      <w:r w:rsidRPr="00B4471C">
        <w:rPr>
          <w:rFonts w:hint="eastAsia"/>
          <w:b/>
          <w:color w:val="auto"/>
        </w:rPr>
        <w:t>职业：复旦大学医学院临床医学本科生</w:t>
      </w:r>
    </w:p>
    <w:p w:rsidR="00BB5774" w:rsidRPr="00B4471C" w:rsidRDefault="00BB5774" w:rsidP="00B4471C">
      <w:pPr>
        <w:pStyle w:val="a"/>
        <w:rPr>
          <w:b/>
          <w:color w:val="auto"/>
        </w:rPr>
      </w:pPr>
      <w:r w:rsidRPr="00B4471C">
        <w:rPr>
          <w:rFonts w:hint="eastAsia"/>
          <w:b/>
          <w:color w:val="auto"/>
        </w:rPr>
        <w:t>样本二：受访人：张先生</w:t>
      </w:r>
      <w:r w:rsidR="00B4471C">
        <w:rPr>
          <w:rFonts w:hint="eastAsia"/>
          <w:b/>
          <w:color w:val="auto"/>
        </w:rPr>
        <w:tab/>
      </w:r>
      <w:r w:rsidRPr="00B4471C">
        <w:rPr>
          <w:rFonts w:hint="eastAsia"/>
          <w:b/>
          <w:color w:val="auto"/>
        </w:rPr>
        <w:t>职位：上海某工程公司自动化工程师</w:t>
      </w:r>
    </w:p>
    <w:p w:rsidR="00BB5774" w:rsidRPr="00B4471C" w:rsidRDefault="00BB5774" w:rsidP="00B4471C">
      <w:pPr>
        <w:pStyle w:val="a"/>
        <w:rPr>
          <w:b/>
          <w:color w:val="auto"/>
        </w:rPr>
      </w:pPr>
      <w:r w:rsidRPr="00B4471C">
        <w:rPr>
          <w:rFonts w:hint="eastAsia"/>
          <w:b/>
          <w:color w:val="auto"/>
        </w:rPr>
        <w:t>样本三：受访人：黄女士</w:t>
      </w:r>
      <w:r w:rsidR="00B4471C">
        <w:rPr>
          <w:rFonts w:hint="eastAsia"/>
          <w:b/>
          <w:color w:val="auto"/>
        </w:rPr>
        <w:tab/>
      </w:r>
      <w:r w:rsidRPr="00B4471C">
        <w:rPr>
          <w:rFonts w:hint="eastAsia"/>
          <w:b/>
          <w:color w:val="auto"/>
        </w:rPr>
        <w:t>职业：上海某银行金融行业工作人员</w:t>
      </w:r>
    </w:p>
    <w:p w:rsidR="00BB5774" w:rsidRPr="00B4471C" w:rsidRDefault="00BB5774" w:rsidP="00BB5774">
      <w:pPr>
        <w:rPr>
          <w:color w:val="577188" w:themeColor="accent1" w:themeShade="BF"/>
        </w:rPr>
      </w:pPr>
      <w:r w:rsidRPr="00B4471C">
        <w:rPr>
          <w:rFonts w:hint="eastAsia"/>
          <w:color w:val="577188" w:themeColor="accent1" w:themeShade="BF"/>
        </w:rPr>
        <w:t>Q1：您之前是否听说过大数据，是否对大数据战略、大数据开放共享方面有一定的了解。如果是，您主要是通过什么样的途径获取有关大数据战略的信息。</w:t>
      </w:r>
    </w:p>
    <w:p w:rsidR="00BB5774" w:rsidRDefault="00BB5774" w:rsidP="00BB5774">
      <w:r>
        <w:rPr>
          <w:rFonts w:hint="eastAsia"/>
        </w:rPr>
        <w:t>A1</w:t>
      </w:r>
      <w:r>
        <w:t>.1</w:t>
      </w:r>
      <w:r>
        <w:rPr>
          <w:rFonts w:hint="eastAsia"/>
        </w:rPr>
        <w:t>:  是，IT行业人物自传，生物信息学，阿里大数据</w:t>
      </w:r>
    </w:p>
    <w:p w:rsidR="00BB5774" w:rsidRDefault="00BB5774" w:rsidP="00BB5774">
      <w:r>
        <w:rPr>
          <w:rFonts w:hint="eastAsia"/>
        </w:rPr>
        <w:t>A1.2：.对大数据概念有一定了解，信息主要来源于网络。</w:t>
      </w:r>
    </w:p>
    <w:p w:rsidR="00BB5774" w:rsidRDefault="00BB5774" w:rsidP="00BB5774">
      <w:r>
        <w:rPr>
          <w:rFonts w:hint="eastAsia"/>
        </w:rPr>
        <w:t>A1</w:t>
      </w:r>
      <w:r>
        <w:t>.3</w:t>
      </w:r>
      <w:r>
        <w:rPr>
          <w:rFonts w:hint="eastAsia"/>
        </w:rPr>
        <w:t>：有所耳闻。对大数据战略、大数据开发共享有一定了解。通过报纸和网上相关文章对其进行的了解。</w:t>
      </w:r>
    </w:p>
    <w:p w:rsidR="00BB5774" w:rsidRDefault="00BB5774" w:rsidP="00BB5774"/>
    <w:p w:rsidR="00BB5774" w:rsidRPr="00B4471C" w:rsidRDefault="00BB5774" w:rsidP="00BB5774">
      <w:pPr>
        <w:rPr>
          <w:color w:val="577188" w:themeColor="accent1" w:themeShade="BF"/>
        </w:rPr>
      </w:pPr>
      <w:r w:rsidRPr="00B4471C">
        <w:rPr>
          <w:rFonts w:hint="eastAsia"/>
          <w:color w:val="577188" w:themeColor="accent1" w:themeShade="BF"/>
        </w:rPr>
        <w:t>Q2：您在日常生活中是否有受益于大数据开放之处，请谈一谈。</w:t>
      </w:r>
    </w:p>
    <w:p w:rsidR="00BB5774" w:rsidRDefault="00BB5774" w:rsidP="00BB5774">
      <w:r>
        <w:rPr>
          <w:rFonts w:hint="eastAsia"/>
        </w:rPr>
        <w:t>A2</w:t>
      </w:r>
      <w:r>
        <w:t>.1</w:t>
      </w:r>
      <w:r>
        <w:rPr>
          <w:rFonts w:hint="eastAsia"/>
        </w:rPr>
        <w:t>：淘宝“为你推荐”</w:t>
      </w:r>
    </w:p>
    <w:p w:rsidR="00BB5774" w:rsidRDefault="00BB5774" w:rsidP="00BB5774">
      <w:r>
        <w:rPr>
          <w:rFonts w:hint="eastAsia"/>
        </w:rPr>
        <w:t>A2</w:t>
      </w:r>
      <w:r>
        <w:t>.2</w:t>
      </w:r>
      <w:r w:rsidR="00B4471C">
        <w:rPr>
          <w:rFonts w:hint="eastAsia"/>
        </w:rPr>
        <w:t>：</w:t>
      </w:r>
      <w:r>
        <w:rPr>
          <w:rFonts w:hint="eastAsia"/>
        </w:rPr>
        <w:t>日常生活中，资料查询，电子商务，出行导航等等，已离不开基于海量数据的信息网络提供的服务。</w:t>
      </w:r>
    </w:p>
    <w:p w:rsidR="00BB5774" w:rsidRDefault="00BB5774" w:rsidP="00BB5774">
      <w:r>
        <w:rPr>
          <w:rFonts w:hint="eastAsia"/>
        </w:rPr>
        <w:t>A2</w:t>
      </w:r>
      <w:r>
        <w:t>.3</w:t>
      </w:r>
      <w:r>
        <w:rPr>
          <w:rFonts w:hint="eastAsia"/>
        </w:rPr>
        <w:t>：有。例如现在出行用的百度地图、高德地图，还有购物时京东上的比价功能，这都得益于大数据开放。</w:t>
      </w:r>
    </w:p>
    <w:p w:rsidR="00BB5774" w:rsidRDefault="00BB5774" w:rsidP="00BB5774"/>
    <w:p w:rsidR="00BB5774" w:rsidRPr="00B4471C" w:rsidRDefault="00BB5774" w:rsidP="00BB5774">
      <w:pPr>
        <w:rPr>
          <w:color w:val="577188" w:themeColor="accent1" w:themeShade="BF"/>
        </w:rPr>
      </w:pPr>
      <w:r w:rsidRPr="00B4471C">
        <w:rPr>
          <w:rFonts w:hint="eastAsia"/>
          <w:color w:val="577188" w:themeColor="accent1" w:themeShade="BF"/>
        </w:rPr>
        <w:t>Q3：这是一个大数据的时代，请谈一谈您所在行业对大数据的应用以及这些应用对您所在行业带来的影响。</w:t>
      </w:r>
    </w:p>
    <w:p w:rsidR="00B4471C" w:rsidRDefault="00BB5774" w:rsidP="00B4471C">
      <w:r>
        <w:rPr>
          <w:rFonts w:hint="eastAsia"/>
        </w:rPr>
        <w:t>A3</w:t>
      </w:r>
      <w:r>
        <w:t>.1</w:t>
      </w:r>
      <w:r>
        <w:rPr>
          <w:rFonts w:hint="eastAsia"/>
        </w:rPr>
        <w:t>：应用:生物基因组和表型组计划</w:t>
      </w:r>
      <w:r w:rsidR="00B4471C">
        <w:rPr>
          <w:rFonts w:hint="eastAsia"/>
        </w:rPr>
        <w:tab/>
      </w:r>
    </w:p>
    <w:p w:rsidR="00BB5774" w:rsidRDefault="00BB5774" w:rsidP="00B4471C">
      <w:r>
        <w:rPr>
          <w:rFonts w:hint="eastAsia"/>
        </w:rPr>
        <w:t>影响</w:t>
      </w:r>
      <w:r w:rsidR="00B4471C">
        <w:rPr>
          <w:rFonts w:hint="eastAsia"/>
        </w:rPr>
        <w:t>：</w:t>
      </w:r>
      <w:r>
        <w:rPr>
          <w:rFonts w:hint="eastAsia"/>
        </w:rPr>
        <w:t>使数据获得和处理更加方便，方便合作，但数据来源有可能不可靠</w:t>
      </w:r>
    </w:p>
    <w:p w:rsidR="00BB5774" w:rsidRDefault="00BB5774" w:rsidP="00BB5774">
      <w:r>
        <w:rPr>
          <w:rFonts w:hint="eastAsia"/>
        </w:rPr>
        <w:lastRenderedPageBreak/>
        <w:t>A3</w:t>
      </w:r>
      <w:r>
        <w:t>.2</w:t>
      </w:r>
      <w:r>
        <w:rPr>
          <w:rFonts w:hint="eastAsia"/>
        </w:rPr>
        <w:t>：工业设备制造行业无疑受益于大数据的应用，对工业设备制造的研发，设计，制造及质量控制等等都无疑大有益处。</w:t>
      </w:r>
    </w:p>
    <w:p w:rsidR="00BB5774" w:rsidRDefault="00BB5774" w:rsidP="00BB5774">
      <w:r>
        <w:rPr>
          <w:rFonts w:hint="eastAsia"/>
        </w:rPr>
        <w:t>A3</w:t>
      </w:r>
      <w:r>
        <w:t>.3</w:t>
      </w:r>
      <w:r>
        <w:rPr>
          <w:rFonts w:hint="eastAsia"/>
        </w:rPr>
        <w:t>：我从事的是金融行业，现在很多银行已经开始尝试用大数据驱动业务运营，建立了相应的社交网络信息库，大数据已经渗透到客户花画像、运营优化、精准营销、风险管控四个方面。</w:t>
      </w:r>
    </w:p>
    <w:p w:rsidR="00BB5774" w:rsidRDefault="00BB5774" w:rsidP="00BB5774"/>
    <w:p w:rsidR="00BB5774" w:rsidRPr="00B4471C" w:rsidRDefault="00BB5774" w:rsidP="00BB5774">
      <w:pPr>
        <w:rPr>
          <w:color w:val="577188" w:themeColor="accent1" w:themeShade="BF"/>
        </w:rPr>
      </w:pPr>
      <w:r w:rsidRPr="00B4471C">
        <w:rPr>
          <w:rFonts w:hint="eastAsia"/>
          <w:color w:val="577188" w:themeColor="accent1" w:themeShade="BF"/>
        </w:rPr>
        <w:t>Q4：在政府相关会议上，也提到了“一些引导社会经济发展的数据，不涉及国家机密的，都应该向公众开放。”您认为政府对公众开放大数据有哪些利与弊。</w:t>
      </w:r>
    </w:p>
    <w:p w:rsidR="00BB5774" w:rsidRDefault="00BB5774" w:rsidP="00BB5774">
      <w:r>
        <w:rPr>
          <w:rFonts w:hint="eastAsia"/>
        </w:rPr>
        <w:t>A4</w:t>
      </w:r>
      <w:r>
        <w:t>.1</w:t>
      </w:r>
      <w:r>
        <w:rPr>
          <w:rFonts w:hint="eastAsia"/>
        </w:rPr>
        <w:t>：利</w:t>
      </w:r>
      <w:r w:rsidR="00B4471C">
        <w:rPr>
          <w:rFonts w:hint="eastAsia"/>
        </w:rPr>
        <w:t>：</w:t>
      </w:r>
      <w:r>
        <w:rPr>
          <w:rFonts w:hint="eastAsia"/>
        </w:rPr>
        <w:t>让公众更了解政府工作，也监督政府</w:t>
      </w:r>
      <w:r w:rsidR="00B4471C">
        <w:rPr>
          <w:rFonts w:hint="eastAsia"/>
        </w:rPr>
        <w:tab/>
      </w:r>
      <w:r>
        <w:rPr>
          <w:rFonts w:hint="eastAsia"/>
        </w:rPr>
        <w:t>弊</w:t>
      </w:r>
      <w:r w:rsidR="00B4471C">
        <w:rPr>
          <w:rFonts w:hint="eastAsia"/>
        </w:rPr>
        <w:t xml:space="preserve"> ：</w:t>
      </w:r>
      <w:r>
        <w:rPr>
          <w:rFonts w:hint="eastAsia"/>
        </w:rPr>
        <w:t>容易被公众缺乏或过分解读</w:t>
      </w:r>
    </w:p>
    <w:p w:rsidR="00BB5774" w:rsidRDefault="00BB5774" w:rsidP="00BB5774">
      <w:r>
        <w:rPr>
          <w:rFonts w:hint="eastAsia"/>
        </w:rPr>
        <w:t>A4</w:t>
      </w:r>
      <w:r>
        <w:t>.2</w:t>
      </w:r>
      <w:r>
        <w:rPr>
          <w:rFonts w:hint="eastAsia"/>
        </w:rPr>
        <w:t>：对有关于民生，有利于人们日常生活的数据信息能够更多的开放。</w:t>
      </w:r>
    </w:p>
    <w:p w:rsidR="00BB5774" w:rsidRDefault="00BB5774" w:rsidP="00BB5774">
      <w:r>
        <w:rPr>
          <w:rFonts w:hint="eastAsia"/>
        </w:rPr>
        <w:t>A4</w:t>
      </w:r>
      <w:r>
        <w:t>.3</w:t>
      </w:r>
      <w:r>
        <w:rPr>
          <w:rFonts w:hint="eastAsia"/>
        </w:rPr>
        <w:t>：首先，大数据便利了我们的生活，让服务更加个人化、私有化。其次，大数据的应用利于维护社会治安、促进和平与稳定。另外，在医疗方面，个人化的医疗服务能有效提高患者满意度。</w:t>
      </w:r>
    </w:p>
    <w:p w:rsidR="00BB5774" w:rsidRDefault="00BB5774" w:rsidP="00BB5774">
      <w:r>
        <w:rPr>
          <w:rFonts w:hint="eastAsia"/>
        </w:rPr>
        <w:t>但是，大数据的共享也有很多的弊端。大数据的计算可以将生活的许多风险都计算在内，孩子的学校表现、股票的走向都会被计算，在一切都被计算好的情况下，就缺失了创意、灵感和惊喜。另外，大数据的开放为商家追踪用户个人信息提供了捷径，但是像淘宝的“猜你喜欢”功能等其他利用用户个人信息的行为逐渐为人们所反感。</w:t>
      </w:r>
    </w:p>
    <w:p w:rsidR="00BB5774" w:rsidRDefault="00BB5774" w:rsidP="00BB5774"/>
    <w:p w:rsidR="00BB5774" w:rsidRPr="00B4471C" w:rsidRDefault="00BB5774" w:rsidP="00BB5774">
      <w:pPr>
        <w:rPr>
          <w:color w:val="577188" w:themeColor="accent1" w:themeShade="BF"/>
        </w:rPr>
      </w:pPr>
      <w:r w:rsidRPr="00B4471C">
        <w:rPr>
          <w:rFonts w:hint="eastAsia"/>
          <w:color w:val="577188" w:themeColor="accent1" w:themeShade="BF"/>
        </w:rPr>
        <w:t>Q5：您是否赞同政府和电信、移动、银行等企业应该向公众开放大数据，如果是，您认为哪一些方面的大数据可能对公众更有用处；如果否，请谈一谈原因。</w:t>
      </w:r>
    </w:p>
    <w:p w:rsidR="00BB5774" w:rsidRDefault="00BB5774" w:rsidP="00BB5774">
      <w:r>
        <w:rPr>
          <w:rFonts w:hint="eastAsia"/>
        </w:rPr>
        <w:t>A5</w:t>
      </w:r>
      <w:r>
        <w:t>.1</w:t>
      </w:r>
      <w:r>
        <w:rPr>
          <w:rFonts w:hint="eastAsia"/>
        </w:rPr>
        <w:t>：是，理财产品销量和收益、每月话费量一类帮助用户做购买决策的数据</w:t>
      </w:r>
    </w:p>
    <w:p w:rsidR="00BB5774" w:rsidRDefault="00BB5774" w:rsidP="00BB5774">
      <w:r>
        <w:rPr>
          <w:rFonts w:hint="eastAsia"/>
        </w:rPr>
        <w:t>A5</w:t>
      </w:r>
      <w:r>
        <w:t>.2</w:t>
      </w:r>
      <w:r>
        <w:rPr>
          <w:rFonts w:hint="eastAsia"/>
        </w:rPr>
        <w:t>：赞同部分开放数据。如政府关于地方经济发展的具体数据，人文数据，教育数据，财政收支等数据等等。</w:t>
      </w:r>
    </w:p>
    <w:p w:rsidR="00BB5774" w:rsidRDefault="00BB5774" w:rsidP="00BB5774">
      <w:r>
        <w:rPr>
          <w:rFonts w:hint="eastAsia"/>
        </w:rPr>
        <w:t>A5</w:t>
      </w:r>
      <w:r>
        <w:t>.3</w:t>
      </w:r>
      <w:r>
        <w:rPr>
          <w:rFonts w:hint="eastAsia"/>
        </w:rPr>
        <w:t>：不赞同。大数据的开放要依据情况而定。电信、移动、银行等企业数据都有一定的隐私性，开放大数据可能会侵犯到用户的隐私。</w:t>
      </w:r>
    </w:p>
    <w:p w:rsidR="00BB5774" w:rsidRDefault="00BB5774" w:rsidP="00BB5774"/>
    <w:p w:rsidR="00BB5774" w:rsidRPr="00B4471C" w:rsidRDefault="00BB5774" w:rsidP="00BB5774">
      <w:pPr>
        <w:rPr>
          <w:color w:val="577188" w:themeColor="accent1" w:themeShade="BF"/>
        </w:rPr>
      </w:pPr>
      <w:r w:rsidRPr="00B4471C">
        <w:rPr>
          <w:rFonts w:hint="eastAsia"/>
          <w:color w:val="577188" w:themeColor="accent1" w:themeShade="BF"/>
        </w:rPr>
        <w:t>Q6：一直以来，社会各界对大数据是否开放，如何开放就争议不断，您对于政府和企业对于大数据的开放有哪些建议。</w:t>
      </w:r>
    </w:p>
    <w:p w:rsidR="00BB5774" w:rsidRDefault="00BB5774" w:rsidP="00BB5774">
      <w:r>
        <w:rPr>
          <w:rFonts w:hint="eastAsia"/>
        </w:rPr>
        <w:t>A6</w:t>
      </w:r>
      <w:r>
        <w:t>.1</w:t>
      </w:r>
      <w:r>
        <w:rPr>
          <w:rFonts w:hint="eastAsia"/>
        </w:rPr>
        <w:t>：开放数据的同时可以加以简单的解析；从部分数据开始，渐渐开放更多</w:t>
      </w:r>
    </w:p>
    <w:p w:rsidR="00BB5774" w:rsidRDefault="00BB5774" w:rsidP="00BB5774">
      <w:r>
        <w:rPr>
          <w:rFonts w:hint="eastAsia"/>
        </w:rPr>
        <w:t>A6</w:t>
      </w:r>
      <w:r>
        <w:t>.2</w:t>
      </w:r>
      <w:r>
        <w:rPr>
          <w:rFonts w:hint="eastAsia"/>
        </w:rPr>
        <w:t>：经济发展，人文教育等大数据的开放，以一定公开平台开放数据，可以让普通民众更了解政府及国家的发展方向及经济目标等。</w:t>
      </w:r>
    </w:p>
    <w:p w:rsidR="00BB5774" w:rsidRDefault="00BB5774" w:rsidP="00BB5774">
      <w:r>
        <w:rPr>
          <w:rFonts w:hint="eastAsia"/>
        </w:rPr>
        <w:lastRenderedPageBreak/>
        <w:t>A6</w:t>
      </w:r>
      <w:r>
        <w:t>.3</w:t>
      </w:r>
      <w:r>
        <w:rPr>
          <w:rFonts w:hint="eastAsia"/>
        </w:rPr>
        <w:t>：首先，要做好设计工作。建立相关机构进行大数据行业的顶层设计，制定相应的标准。其次，大数据的开放需要政府的政策保障，政府在开放与发展大数据的同时也要做好隐私保护。最后，在进行大数据开放的相关应用时，政府和企业要恪守行规，注意保护用户的隐私。</w:t>
      </w:r>
    </w:p>
    <w:p w:rsidR="00BB5774" w:rsidRDefault="00BB5774" w:rsidP="00BB5774"/>
    <w:p w:rsidR="00BB5774" w:rsidRPr="00B4471C" w:rsidRDefault="00BB5774" w:rsidP="00BB5774">
      <w:pPr>
        <w:rPr>
          <w:color w:val="577188" w:themeColor="accent1" w:themeShade="BF"/>
        </w:rPr>
      </w:pPr>
      <w:r w:rsidRPr="00B4471C">
        <w:rPr>
          <w:rFonts w:hint="eastAsia"/>
          <w:color w:val="577188" w:themeColor="accent1" w:themeShade="BF"/>
        </w:rPr>
        <w:t>Q7：如果您手上掌握着您所在行业的很多重要数据，涉及您的一些利益，但是高校教育、公众生活等也对这些数据有一定需求，您会采取怎样的方式来处理这些大数据。</w:t>
      </w:r>
    </w:p>
    <w:p w:rsidR="00BB5774" w:rsidRDefault="00BB5774" w:rsidP="00BB5774">
      <w:r>
        <w:rPr>
          <w:rFonts w:hint="eastAsia"/>
        </w:rPr>
        <w:t>A7</w:t>
      </w:r>
      <w:r>
        <w:t>.1</w:t>
      </w:r>
      <w:r>
        <w:rPr>
          <w:rFonts w:hint="eastAsia"/>
        </w:rPr>
        <w:t>：建立收费平台，以不高的价格卖出</w:t>
      </w:r>
    </w:p>
    <w:p w:rsidR="00BB5774" w:rsidRDefault="00BB5774" w:rsidP="00BB5774">
      <w:r>
        <w:rPr>
          <w:rFonts w:hint="eastAsia"/>
        </w:rPr>
        <w:t>A7</w:t>
      </w:r>
      <w:r>
        <w:t>.2</w:t>
      </w:r>
      <w:r>
        <w:rPr>
          <w:rFonts w:hint="eastAsia"/>
        </w:rPr>
        <w:t>：不涉及重要商业秘密或行业规则等，可以提供或部分提供。</w:t>
      </w:r>
    </w:p>
    <w:p w:rsidR="00B4471C" w:rsidRDefault="00BB5774" w:rsidP="00BB5774">
      <w:r>
        <w:rPr>
          <w:rFonts w:hint="eastAsia"/>
        </w:rPr>
        <w:t>A7</w:t>
      </w:r>
      <w:r>
        <w:t>.3</w:t>
      </w:r>
      <w:r>
        <w:rPr>
          <w:rFonts w:hint="eastAsia"/>
        </w:rPr>
        <w:t>：首先，我会查找法律以及公司相关规定，核查开放该数据是否违规。其次，要对数据进行浏览评估，若开放该数据会对公司利益、行业利益有所损失，或者对用户的权益有所侵害，那么我不会开放该数据。最后，如果以上两条的情况均不存在，那么我会对数据进行分类，将对该行业有用的数据进行公开。</w:t>
      </w:r>
    </w:p>
    <w:p w:rsidR="00B4471C" w:rsidRDefault="00B4471C">
      <w:r>
        <w:br w:type="page"/>
      </w:r>
    </w:p>
    <w:p w:rsidR="00B4471C" w:rsidRPr="008D00D6" w:rsidRDefault="00B4471C" w:rsidP="00B4471C">
      <w:pPr>
        <w:pStyle w:val="1"/>
      </w:pPr>
      <w:bookmarkStart w:id="57" w:name="_Toc460452824"/>
      <w:r w:rsidRPr="008D00D6">
        <w:rPr>
          <w:rFonts w:hint="eastAsia"/>
        </w:rPr>
        <w:lastRenderedPageBreak/>
        <w:t>8.调查问卷</w:t>
      </w:r>
      <w:bookmarkEnd w:id="57"/>
    </w:p>
    <w:p w:rsidR="00B4471C" w:rsidRPr="00B4471C" w:rsidRDefault="00B4471C" w:rsidP="00B4471C">
      <w:pPr>
        <w:pStyle w:val="afffff4"/>
      </w:pPr>
      <w:r w:rsidRPr="008D00D6">
        <w:t>时间</w:t>
      </w:r>
      <w:r w:rsidRPr="008D00D6">
        <w:rPr>
          <w:rFonts w:hint="eastAsia"/>
        </w:rPr>
        <w:t>：2016年7月</w:t>
      </w:r>
    </w:p>
    <w:p w:rsidR="00B4471C" w:rsidRDefault="00B4471C" w:rsidP="00B4471C">
      <w:pPr>
        <w:pStyle w:val="afffff4"/>
      </w:pPr>
      <w:r>
        <w:t>我们针对不同领域的工作人员设计了</w:t>
      </w:r>
      <w:r>
        <w:rPr>
          <w:rFonts w:hint="eastAsia"/>
        </w:rPr>
        <w:t>不同</w:t>
      </w:r>
      <w:r>
        <w:t>版本的问卷</w:t>
      </w:r>
      <w:r>
        <w:rPr>
          <w:rFonts w:hint="eastAsia"/>
        </w:rPr>
        <w:t>，</w:t>
      </w:r>
      <w:r>
        <w:t>包括针对高校</w:t>
      </w:r>
      <w:r>
        <w:rPr>
          <w:rFonts w:hint="eastAsia"/>
        </w:rPr>
        <w:t>、</w:t>
      </w:r>
      <w:r>
        <w:t>企业</w:t>
      </w:r>
      <w:r>
        <w:rPr>
          <w:rFonts w:hint="eastAsia"/>
        </w:rPr>
        <w:t>、</w:t>
      </w:r>
      <w:r>
        <w:t>社会人员及政府的</w:t>
      </w:r>
      <w:r>
        <w:rPr>
          <w:rFonts w:hint="eastAsia"/>
        </w:rPr>
        <w:t>，</w:t>
      </w:r>
      <w:r>
        <w:t>然后将这些问卷分发给多个行业的工作者</w:t>
      </w:r>
      <w:r>
        <w:rPr>
          <w:rFonts w:hint="eastAsia"/>
        </w:rPr>
        <w:t>，</w:t>
      </w:r>
      <w:r>
        <w:t>例如高校的教授</w:t>
      </w:r>
      <w:r>
        <w:rPr>
          <w:rFonts w:hint="eastAsia"/>
        </w:rPr>
        <w:t>，</w:t>
      </w:r>
      <w:r>
        <w:t>多个不同企业</w:t>
      </w:r>
      <w:r>
        <w:rPr>
          <w:rFonts w:hint="eastAsia"/>
        </w:rPr>
        <w:t>，</w:t>
      </w:r>
      <w:r>
        <w:t>气象局的政府人员</w:t>
      </w:r>
      <w:r>
        <w:rPr>
          <w:rFonts w:hint="eastAsia"/>
        </w:rPr>
        <w:t>，</w:t>
      </w:r>
      <w:r>
        <w:t>以及从事各行各业的工作人员</w:t>
      </w:r>
      <w:r>
        <w:rPr>
          <w:rFonts w:hint="eastAsia"/>
        </w:rPr>
        <w:t>，</w:t>
      </w:r>
      <w:r>
        <w:t>使我们的调查研究更具普遍性</w:t>
      </w:r>
      <w:r>
        <w:rPr>
          <w:rFonts w:hint="eastAsia"/>
        </w:rPr>
        <w:t>。并且这些问卷由在不同地域的多个同学发出，可保证所得的结果不受地域局限性的影响，得到了最终的访谈结果。</w:t>
      </w:r>
    </w:p>
    <w:p w:rsidR="00B4471C" w:rsidRDefault="00B4471C" w:rsidP="00B4471C">
      <w:pPr>
        <w:pStyle w:val="21"/>
      </w:pPr>
      <w:bookmarkStart w:id="58" w:name="_Toc460452825"/>
      <w:r w:rsidRPr="008D00D6">
        <w:rPr>
          <w:rFonts w:hint="eastAsia"/>
          <w:szCs w:val="21"/>
        </w:rPr>
        <w:t>8.1</w:t>
      </w:r>
      <w:r w:rsidRPr="008D00D6">
        <w:rPr>
          <w:rFonts w:hint="eastAsia"/>
        </w:rPr>
        <w:t>高校版访谈问卷</w:t>
      </w:r>
      <w:bookmarkEnd w:id="58"/>
    </w:p>
    <w:p w:rsidR="00B4471C" w:rsidRPr="00B4471C" w:rsidRDefault="00B4471C" w:rsidP="00B4471C">
      <w:pPr>
        <w:rPr>
          <w:szCs w:val="21"/>
        </w:rPr>
      </w:pPr>
      <w:r w:rsidRPr="008D00D6">
        <w:rPr>
          <w:rFonts w:hint="eastAsia"/>
        </w:rPr>
        <w:t>国家《十三五规划纲要》中明确提出实施国家大数据战略,全面实施促进大数据发展行动,加快推动数据资源共享开放和开发应用,助力产业转型升级和社会治理创新。本次社会实践的主题为大数据开放的社会环境调查。我们希望通过前期调查研究、资料整理、技术实现，了解当前大数据共享社会构建的推进情况和困难，并对其提出相应的意见和建议。请您就当下大数据共享开放的情况，回答下列问题。</w:t>
      </w:r>
    </w:p>
    <w:p w:rsidR="00B4471C" w:rsidRPr="008D00D6" w:rsidRDefault="00B4471C" w:rsidP="00B4471C">
      <w:r w:rsidRPr="008D00D6">
        <w:rPr>
          <w:rFonts w:hint="eastAsia"/>
        </w:rPr>
        <w:t>Q1：这是一个大数据的时代，您作为教育实践者。请您谈一谈大数据在高等学校教育管理和教学中的所起到的作用。高等院校的大数据开发建设工作重心应该是什么？大数据开发管理对教育理念、办学理念带来哪些变化？</w:t>
      </w:r>
    </w:p>
    <w:p w:rsidR="00B4471C" w:rsidRPr="008D00D6" w:rsidRDefault="00B4471C" w:rsidP="00B4471C">
      <w:r w:rsidRPr="008D00D6">
        <w:rPr>
          <w:rFonts w:hint="eastAsia"/>
        </w:rPr>
        <w:t>Q2：您认为符合社会市场要求的大数据人才需要满足哪些基本素养？如何针对您所提的，对学生进行针对性教育与培养？</w:t>
      </w:r>
    </w:p>
    <w:p w:rsidR="00B4471C" w:rsidRPr="008D00D6" w:rsidRDefault="00B4471C" w:rsidP="00B4471C">
      <w:r w:rsidRPr="008D00D6">
        <w:rPr>
          <w:rFonts w:hint="eastAsia"/>
        </w:rPr>
        <w:t>Q3:目前国内高等院校大数据教育开发与人才培养方面的发展现状如何？与国外，有何差距？</w:t>
      </w:r>
    </w:p>
    <w:p w:rsidR="00B4471C" w:rsidRPr="008D00D6" w:rsidRDefault="00B4471C" w:rsidP="00B4471C">
      <w:r w:rsidRPr="008D00D6">
        <w:rPr>
          <w:rFonts w:hint="eastAsia"/>
        </w:rPr>
        <w:t>Q4:您认为现下社会各行各业，大数据开放共享的情况如何？以及未来的发展方向。</w:t>
      </w:r>
    </w:p>
    <w:p w:rsidR="00B4471C" w:rsidRPr="008D00D6" w:rsidRDefault="00B4471C" w:rsidP="00B4471C">
      <w:r w:rsidRPr="008D00D6">
        <w:rPr>
          <w:rFonts w:hint="eastAsia"/>
        </w:rPr>
        <w:t>Q5:请问您分析一下大数据的开放共享程度加深的利与弊。</w:t>
      </w:r>
    </w:p>
    <w:p w:rsidR="00B4471C" w:rsidRPr="008D00D6" w:rsidRDefault="00B4471C" w:rsidP="00B4471C">
      <w:r w:rsidRPr="008D00D6">
        <w:rPr>
          <w:rFonts w:hint="eastAsia"/>
        </w:rPr>
        <w:t>Q6:在政府相关会议上，也提到了“一些引导社会经济发展的数据，不涉及国家机密的，都应该向公众开放。”您认为作为高等院校该怎样利用这些开放数据？</w:t>
      </w:r>
    </w:p>
    <w:p w:rsidR="00B4471C" w:rsidRDefault="00B4471C" w:rsidP="00B4471C">
      <w:r w:rsidRPr="008D00D6">
        <w:rPr>
          <w:rFonts w:hint="eastAsia"/>
        </w:rPr>
        <w:t>Q7:高等院校之于国家社会，在大数据共享开放中，是一个怎样的角色，又起着怎么样的作用。</w:t>
      </w:r>
    </w:p>
    <w:p w:rsidR="00B4471C" w:rsidRDefault="00B4471C" w:rsidP="00B4471C"/>
    <w:p w:rsidR="00B4471C" w:rsidRPr="008D00D6" w:rsidRDefault="00B4471C" w:rsidP="00B4471C">
      <w:r w:rsidRPr="00B4471C">
        <w:rPr>
          <w:b/>
          <w:color w:val="577188" w:themeColor="accent1" w:themeShade="BF"/>
        </w:rPr>
        <w:t>分析</w:t>
      </w:r>
      <w:r>
        <w:rPr>
          <w:rFonts w:hint="eastAsia"/>
        </w:rPr>
        <w:t>：高校作为教育工作者，在现大数据的时代不仅应自身跟上潮流，还应能够带动学生对大数据的了解与应用，应主动开发培养人才，提升基本素养。我们着眼于教育实践者的看法与对现状的了解，询问他们将如何利用开放的数据，将如何培养人才，及高校在大数据共享开放中将发挥怎样的作用。</w:t>
      </w:r>
    </w:p>
    <w:p w:rsidR="00B4471C" w:rsidRPr="008E2A11" w:rsidRDefault="00B4471C" w:rsidP="00020DB7">
      <w:pPr>
        <w:rPr>
          <w:rFonts w:ascii="华文细黑" w:eastAsia="华文细黑" w:hAnsi="华文细黑" w:cs="微软雅黑"/>
          <w:b/>
          <w:bCs/>
          <w:szCs w:val="21"/>
        </w:rPr>
      </w:pPr>
    </w:p>
    <w:p w:rsidR="00B4471C" w:rsidRPr="00B4471C" w:rsidRDefault="00B4471C" w:rsidP="00B4471C">
      <w:pPr>
        <w:pStyle w:val="21"/>
        <w:rPr>
          <w:sz w:val="18"/>
          <w:szCs w:val="21"/>
        </w:rPr>
      </w:pPr>
      <w:bookmarkStart w:id="59" w:name="_Toc460452826"/>
      <w:r w:rsidRPr="008D00D6">
        <w:rPr>
          <w:rFonts w:hint="eastAsia"/>
          <w:szCs w:val="21"/>
        </w:rPr>
        <w:lastRenderedPageBreak/>
        <w:t>8.2</w:t>
      </w:r>
      <w:r w:rsidRPr="008D00D6">
        <w:rPr>
          <w:rFonts w:hint="eastAsia"/>
        </w:rPr>
        <w:t>企业版访谈问卷</w:t>
      </w:r>
      <w:bookmarkEnd w:id="59"/>
    </w:p>
    <w:p w:rsidR="00B4471C" w:rsidRPr="00486D74" w:rsidRDefault="00B4471C" w:rsidP="00B4471C">
      <w:r w:rsidRPr="008D00D6">
        <w:rPr>
          <w:rFonts w:hint="eastAsia"/>
        </w:rPr>
        <w:t>国家《十三五规划纲要》中明确提出实施国家大数据战略,全面实施促进大数据发展行动,加快推动数据资源共享开放和开发应用,助力产业转型升级和社会治理创新。本次社会实践的主题为大数据开放的社会环境调查。我们希望通过前期调查研究、资料整理、技术实现，了解当前大数据共享社会构建的推进情况和困难，并对其提出相应的意见和建议。请您就当下大数据共享开放的情况，回答下列问题。</w:t>
      </w:r>
    </w:p>
    <w:p w:rsidR="00B4471C" w:rsidRPr="008D00D6" w:rsidRDefault="00B4471C" w:rsidP="00B4471C">
      <w:r w:rsidRPr="008D00D6">
        <w:rPr>
          <w:rFonts w:hint="eastAsia"/>
        </w:rPr>
        <w:t>Q</w:t>
      </w:r>
      <w:r w:rsidRPr="008D00D6">
        <w:t>1</w:t>
      </w:r>
      <w:r w:rsidRPr="008D00D6">
        <w:rPr>
          <w:rFonts w:hint="eastAsia"/>
        </w:rPr>
        <w:t>：</w:t>
      </w:r>
      <w:r w:rsidRPr="008D00D6">
        <w:t>请问您眼中的大数据是怎样的</w:t>
      </w:r>
      <w:r w:rsidRPr="008D00D6">
        <w:rPr>
          <w:rFonts w:hint="eastAsia"/>
        </w:rPr>
        <w:t>，</w:t>
      </w:r>
      <w:r w:rsidRPr="008D00D6">
        <w:t>您是否了解大数据及大数据开放共享</w:t>
      </w:r>
      <w:r w:rsidRPr="008D00D6">
        <w:rPr>
          <w:rFonts w:hint="eastAsia"/>
        </w:rPr>
        <w:t>？</w:t>
      </w:r>
    </w:p>
    <w:p w:rsidR="00B4471C" w:rsidRPr="008D00D6" w:rsidRDefault="00B4471C" w:rsidP="00B4471C">
      <w:r w:rsidRPr="008D00D6">
        <w:rPr>
          <w:rFonts w:hint="eastAsia"/>
        </w:rPr>
        <w:t>Q</w:t>
      </w:r>
      <w:r w:rsidRPr="008D00D6">
        <w:t>2</w:t>
      </w:r>
      <w:r w:rsidRPr="008D00D6">
        <w:rPr>
          <w:rFonts w:hint="eastAsia"/>
        </w:rPr>
        <w:t>：请问就您的了解而言，您所在的企业对大数据的利用状况如何？在与业内其他企业之间会存在的商业竞争关系下，您认为可以接受怎样的数据开放程度，如会选择公开哪方面的数据及以什么形式公开？</w:t>
      </w:r>
    </w:p>
    <w:p w:rsidR="00B4471C" w:rsidRPr="008D00D6" w:rsidRDefault="00B4471C" w:rsidP="00B4471C">
      <w:r w:rsidRPr="008D00D6">
        <w:rPr>
          <w:rFonts w:hint="eastAsia"/>
        </w:rPr>
        <w:t>Q</w:t>
      </w:r>
      <w:r w:rsidRPr="008D00D6">
        <w:t>3</w:t>
      </w:r>
      <w:r w:rsidRPr="008D00D6">
        <w:rPr>
          <w:rFonts w:hint="eastAsia"/>
        </w:rPr>
        <w:t>：</w:t>
      </w:r>
      <w:r w:rsidRPr="008D00D6">
        <w:t>大数据并不在“大”，而在于“有用”。价值含量、挖掘成本比数量更为重要。请问您</w:t>
      </w:r>
      <w:r w:rsidRPr="008D00D6">
        <w:rPr>
          <w:rFonts w:hint="eastAsia"/>
        </w:rPr>
        <w:t>认为该如何在海量数据中选择有用的信息，怎么判断数据是否有价值？</w:t>
      </w:r>
    </w:p>
    <w:p w:rsidR="00B4471C" w:rsidRPr="008D00D6" w:rsidRDefault="00B4471C" w:rsidP="00B4471C">
      <w:r w:rsidRPr="008D00D6">
        <w:rPr>
          <w:rFonts w:hint="eastAsia"/>
        </w:rPr>
        <w:t>Q</w:t>
      </w:r>
      <w:r w:rsidRPr="008D00D6">
        <w:t>4</w:t>
      </w:r>
      <w:r w:rsidRPr="008D00D6">
        <w:rPr>
          <w:rFonts w:hint="eastAsia"/>
        </w:rPr>
        <w:t>：请问您认为对于企业而言，大数据开放的利弊分别有哪些？</w:t>
      </w:r>
    </w:p>
    <w:p w:rsidR="00B4471C" w:rsidRPr="008D00D6" w:rsidRDefault="00B4471C" w:rsidP="00B4471C">
      <w:r w:rsidRPr="008D00D6">
        <w:rPr>
          <w:rFonts w:hint="eastAsia"/>
        </w:rPr>
        <w:t>Q</w:t>
      </w:r>
      <w:r w:rsidRPr="008D00D6">
        <w:t>5</w:t>
      </w:r>
      <w:r w:rsidRPr="008D00D6">
        <w:rPr>
          <w:rFonts w:hint="eastAsia"/>
        </w:rPr>
        <w:t>：在大数据成为企业和社会关注的重要战略资源，并已成为大家争相抢夺的新焦点的趋势下，请问您所在的企业有制定哪些具体的措施来对大数据进行应用？这些应用给您所在的行业带来了哪些影响？</w:t>
      </w:r>
    </w:p>
    <w:p w:rsidR="00B4471C" w:rsidRPr="008D00D6" w:rsidRDefault="00B4471C" w:rsidP="00B4471C">
      <w:r w:rsidRPr="008D00D6">
        <w:rPr>
          <w:rFonts w:hint="eastAsia"/>
        </w:rPr>
        <w:t>Q</w:t>
      </w:r>
      <w:r w:rsidRPr="008D00D6">
        <w:t>6</w:t>
      </w:r>
      <w:r w:rsidRPr="008D00D6">
        <w:rPr>
          <w:rFonts w:hint="eastAsia"/>
        </w:rPr>
        <w:t>：从大数据隐私的视角来说，请问您如何看待企业可能面临的数据攻击，您将如何确保自身以及客户数据的安全？</w:t>
      </w:r>
    </w:p>
    <w:p w:rsidR="00B4471C" w:rsidRPr="008D00D6" w:rsidRDefault="00B4471C" w:rsidP="00B4471C">
      <w:r w:rsidRPr="008D00D6">
        <w:t>Q7</w:t>
      </w:r>
      <w:r w:rsidRPr="008D00D6">
        <w:rPr>
          <w:rFonts w:hint="eastAsia"/>
        </w:rPr>
        <w:t>：阿里巴巴创办人马云来台演讲中提到，“未来的时代将不是IT时代，而是DT（</w:t>
      </w:r>
      <w:r w:rsidRPr="008D00D6">
        <w:t>Data Technology</w:t>
      </w:r>
      <w:r w:rsidRPr="008D00D6">
        <w:rPr>
          <w:rFonts w:hint="eastAsia"/>
        </w:rPr>
        <w:t>）的时代”。请问您认为大数据未来的发展中心落在哪，及其发展前景如何？</w:t>
      </w:r>
    </w:p>
    <w:p w:rsidR="00B4471C" w:rsidRDefault="00B4471C" w:rsidP="00B4471C">
      <w:r w:rsidRPr="008D00D6">
        <w:rPr>
          <w:rFonts w:hint="eastAsia"/>
        </w:rPr>
        <w:t>Q</w:t>
      </w:r>
      <w:r w:rsidRPr="008D00D6">
        <w:t>8</w:t>
      </w:r>
      <w:r w:rsidRPr="008D00D6">
        <w:rPr>
          <w:rFonts w:hint="eastAsia"/>
        </w:rPr>
        <w:t>：请问您认为现下社会各行各业可以如何合作进行大数据开放共享？企业扮演着怎样的角色，可以发挥怎样的作用？</w:t>
      </w:r>
    </w:p>
    <w:p w:rsidR="00B4471C" w:rsidRDefault="00B4471C" w:rsidP="00B4471C"/>
    <w:p w:rsidR="00B4471C" w:rsidRDefault="00B4471C" w:rsidP="00B4471C">
      <w:r w:rsidRPr="00B4471C">
        <w:rPr>
          <w:b/>
          <w:color w:val="577188" w:themeColor="accent1" w:themeShade="BF"/>
        </w:rPr>
        <w:t>分析</w:t>
      </w:r>
      <w:r>
        <w:rPr>
          <w:rFonts w:hint="eastAsia"/>
        </w:rPr>
        <w:t>：</w:t>
      </w:r>
      <w:r>
        <w:t>企业以经济应用带动国家的发展</w:t>
      </w:r>
      <w:r>
        <w:rPr>
          <w:rFonts w:hint="eastAsia"/>
        </w:rPr>
        <w:t>，</w:t>
      </w:r>
      <w:r>
        <w:t>但企业中存在明显的商业竞争及数据机密等问题</w:t>
      </w:r>
      <w:r>
        <w:rPr>
          <w:rFonts w:hint="eastAsia"/>
        </w:rPr>
        <w:t>，</w:t>
      </w:r>
      <w:r>
        <w:t>并且牵涉到群众的切身利益</w:t>
      </w:r>
      <w:r>
        <w:rPr>
          <w:rFonts w:hint="eastAsia"/>
        </w:rPr>
        <w:t>，</w:t>
      </w:r>
      <w:r>
        <w:t>在群众与各企业的相关行为中</w:t>
      </w:r>
      <w:r>
        <w:rPr>
          <w:rFonts w:hint="eastAsia"/>
        </w:rPr>
        <w:t>，</w:t>
      </w:r>
      <w:r>
        <w:t>也会将自己的信息资料给予企业</w:t>
      </w:r>
      <w:r>
        <w:rPr>
          <w:rFonts w:hint="eastAsia"/>
        </w:rPr>
        <w:t>。因此，企业要如何在顺应大数据开放的潮流下同时保护自身与客户的安全，便成了重要问题。同样大数据对企业也是潜藏的巨大的商机，就看企业如何利用并促进共同发展。</w:t>
      </w:r>
    </w:p>
    <w:p w:rsidR="00B4471C" w:rsidRPr="008D00D6" w:rsidRDefault="00B4471C" w:rsidP="00B4471C"/>
    <w:p w:rsidR="00B4471C" w:rsidRPr="00B4471C" w:rsidRDefault="00B4471C" w:rsidP="00B4471C">
      <w:pPr>
        <w:pStyle w:val="21"/>
        <w:rPr>
          <w:sz w:val="18"/>
          <w:szCs w:val="21"/>
        </w:rPr>
      </w:pPr>
      <w:bookmarkStart w:id="60" w:name="_Toc460452827"/>
      <w:r w:rsidRPr="008D00D6">
        <w:rPr>
          <w:rFonts w:hint="eastAsia"/>
          <w:szCs w:val="21"/>
        </w:rPr>
        <w:t>8.</w:t>
      </w:r>
      <w:r>
        <w:rPr>
          <w:szCs w:val="21"/>
        </w:rPr>
        <w:t>3</w:t>
      </w:r>
      <w:r w:rsidRPr="008D00D6">
        <w:rPr>
          <w:rFonts w:hint="eastAsia"/>
        </w:rPr>
        <w:t>政府版访谈问卷</w:t>
      </w:r>
      <w:bookmarkEnd w:id="60"/>
    </w:p>
    <w:p w:rsidR="00B4471C" w:rsidRPr="008D00D6" w:rsidRDefault="00B4471C" w:rsidP="00B4471C">
      <w:r w:rsidRPr="008D00D6">
        <w:rPr>
          <w:rFonts w:hint="eastAsia"/>
        </w:rPr>
        <w:t>信息时代的到来对我国政府的决策模式、治理模式和工作方式等都提出了新的挑战。而推进政府大数据战略对实现政府治理有着重要的意义，是政府治理实现的强力助推器。本次社会实践的主题为大数据开放的社会环境调查。</w:t>
      </w:r>
      <w:r w:rsidRPr="008D00D6">
        <w:rPr>
          <w:rFonts w:hint="eastAsia"/>
        </w:rPr>
        <w:lastRenderedPageBreak/>
        <w:t>我们希望通过前期调查研究、资料整理、技术实现，了解当前大数据共享社会构建的推进情况和困难，并对其提出相应的意见和建议。请您就当下大数据共享开放的情况回答下列问题。</w:t>
      </w:r>
    </w:p>
    <w:p w:rsidR="00B4471C" w:rsidRPr="008D00D6" w:rsidRDefault="00B4471C" w:rsidP="00B4471C">
      <w:r w:rsidRPr="008D00D6">
        <w:rPr>
          <w:rFonts w:hint="eastAsia"/>
        </w:rPr>
        <w:t>Q1：气象数据可以为农业提供便利，您认为政府部门大数据还可以促进哪些行业的发展？</w:t>
      </w:r>
    </w:p>
    <w:p w:rsidR="00B4471C" w:rsidRPr="008D00D6" w:rsidRDefault="00B4471C" w:rsidP="00B4471C">
      <w:r w:rsidRPr="008D00D6">
        <w:rPr>
          <w:rFonts w:hint="eastAsia"/>
        </w:rPr>
        <w:t>Q2：数据共享能够促进资源得到更合理的分配，请问您所了解到政府各部门之间数据共享的现状如何？</w:t>
      </w:r>
    </w:p>
    <w:p w:rsidR="00B4471C" w:rsidRPr="008D00D6" w:rsidRDefault="00B4471C" w:rsidP="00B4471C">
      <w:r w:rsidRPr="008D00D6">
        <w:rPr>
          <w:rFonts w:hint="eastAsia"/>
        </w:rPr>
        <w:t>Q3：国务院《促进大数据发展行动纲要》提出在2018年底前建成国家统一的数据开放平台。您觉得通过各级、各个政府单位协力合作，建立一个大数据信息共享平台对政务有什么帮助？</w:t>
      </w:r>
    </w:p>
    <w:p w:rsidR="00B4471C" w:rsidRPr="008D00D6" w:rsidRDefault="00B4471C" w:rsidP="00B4471C">
      <w:r w:rsidRPr="008D00D6">
        <w:rPr>
          <w:rFonts w:hint="eastAsia"/>
        </w:rPr>
        <w:t>Q4：诸如卫生部门数据会涉及到患者的个人隐私，您觉得政府部门该如何开发涉及保密的大数据？</w:t>
      </w:r>
    </w:p>
    <w:p w:rsidR="00B4471C" w:rsidRPr="008D00D6" w:rsidRDefault="00B4471C" w:rsidP="00B4471C">
      <w:r w:rsidRPr="008D00D6">
        <w:rPr>
          <w:rFonts w:hint="eastAsia"/>
        </w:rPr>
        <w:t>Q5：关于政府数据，您觉得是否应向所用者收取费用？</w:t>
      </w:r>
    </w:p>
    <w:p w:rsidR="00B4471C" w:rsidRPr="008D00D6" w:rsidRDefault="00B4471C" w:rsidP="00B4471C">
      <w:r w:rsidRPr="008D00D6">
        <w:rPr>
          <w:rFonts w:hint="eastAsia"/>
        </w:rPr>
        <w:t>Q6：如今互联网发达，任何人都能从中获取信息。请问过度地开放大数据会有什么弊端？</w:t>
      </w:r>
    </w:p>
    <w:p w:rsidR="00B4471C" w:rsidRPr="008D00D6" w:rsidRDefault="00B4471C" w:rsidP="00B4471C">
      <w:r w:rsidRPr="008D00D6">
        <w:rPr>
          <w:rFonts w:hint="eastAsia"/>
        </w:rPr>
        <w:t>Q7：目前许多国家正大力支持开放大数据，但是相应政策的制定，数据开放程度的评估还不健全，对于完善政府数据开放，您有什么建议？</w:t>
      </w:r>
    </w:p>
    <w:p w:rsidR="00B4471C" w:rsidRDefault="00B4471C" w:rsidP="00B4471C"/>
    <w:p w:rsidR="00B4471C" w:rsidRPr="008D00D6" w:rsidRDefault="00B4471C" w:rsidP="00B4471C">
      <w:r w:rsidRPr="00B4471C">
        <w:rPr>
          <w:b/>
          <w:color w:val="577188" w:themeColor="accent1" w:themeShade="BF"/>
        </w:rPr>
        <w:t>分析</w:t>
      </w:r>
      <w:r>
        <w:rPr>
          <w:rFonts w:hint="eastAsia"/>
        </w:rPr>
        <w:t>：推进政府大数据战略对实现政府治理有重要意义，且政府的走向更影响着各界工作方向的走向。问卷中我们调查了政府大数据推进情况和困难，了解共享现状以及将采取怎样的措施来促进大数据共享开放。而政府的数据也有很强的机密性，因为数据安全问题也不容忽视。</w:t>
      </w:r>
    </w:p>
    <w:p w:rsidR="00B4471C" w:rsidRPr="008D00D6" w:rsidRDefault="00B4471C" w:rsidP="00020DB7">
      <w:pPr>
        <w:rPr>
          <w:rFonts w:ascii="华文细黑" w:eastAsia="华文细黑" w:hAnsi="华文细黑" w:cs="微软雅黑"/>
          <w:szCs w:val="21"/>
        </w:rPr>
      </w:pPr>
    </w:p>
    <w:p w:rsidR="00B4471C" w:rsidRPr="00B4471C" w:rsidRDefault="00B4471C" w:rsidP="00B4471C">
      <w:pPr>
        <w:pStyle w:val="21"/>
        <w:rPr>
          <w:sz w:val="18"/>
          <w:szCs w:val="21"/>
        </w:rPr>
      </w:pPr>
      <w:bookmarkStart w:id="61" w:name="_Toc460452828"/>
      <w:r w:rsidRPr="008D00D6">
        <w:rPr>
          <w:rFonts w:hint="eastAsia"/>
          <w:szCs w:val="21"/>
        </w:rPr>
        <w:t>8.</w:t>
      </w:r>
      <w:r>
        <w:rPr>
          <w:szCs w:val="21"/>
        </w:rPr>
        <w:t>4</w:t>
      </w:r>
      <w:r w:rsidRPr="008D00D6">
        <w:rPr>
          <w:rFonts w:hint="eastAsia"/>
        </w:rPr>
        <w:t>社会人员版访谈问卷</w:t>
      </w:r>
      <w:bookmarkEnd w:id="61"/>
    </w:p>
    <w:p w:rsidR="00B4471C" w:rsidRPr="00486D74" w:rsidRDefault="00B4471C" w:rsidP="00B4471C">
      <w:r w:rsidRPr="008D00D6">
        <w:rPr>
          <w:rFonts w:hint="eastAsia"/>
        </w:rPr>
        <w:t>国家《十三五规划纲要》中明确提出实施国家大数据战略,全面实施促进大数据发展行动,加快推动数据资源共享开放和开发应用,助力产业转型升级和社会治理创新。本次社会实践的主题为大数据开放的社会环境调查。我们希望通过前期调查研究、资料整理、技术实现，了解当前大数据共享社会构建的推进情况和困难，并对其提出相应的意见和建议。请您就当下大数据共享开放的情况，回答下列问题。</w:t>
      </w:r>
    </w:p>
    <w:p w:rsidR="00B4471C" w:rsidRPr="008D00D6" w:rsidRDefault="00B4471C" w:rsidP="00B4471C">
      <w:r w:rsidRPr="008D00D6">
        <w:rPr>
          <w:rFonts w:hint="eastAsia"/>
        </w:rPr>
        <w:t>Q1：您之前是否听说过大数据，是否对大数据战略、大数据开放共享方面有一定的了解。如果是，您主要是通过什么样的途径获取有关大数据战略的信息。</w:t>
      </w:r>
    </w:p>
    <w:p w:rsidR="00B4471C" w:rsidRPr="008D00D6" w:rsidRDefault="00B4471C" w:rsidP="00B4471C">
      <w:r w:rsidRPr="008D00D6">
        <w:t>Q2：</w:t>
      </w:r>
      <w:r w:rsidRPr="008D00D6">
        <w:rPr>
          <w:rFonts w:hint="eastAsia"/>
        </w:rPr>
        <w:t>您在日常生活中是否有受益于大数据开放之处，请谈一谈。</w:t>
      </w:r>
    </w:p>
    <w:p w:rsidR="00B4471C" w:rsidRPr="008D00D6" w:rsidRDefault="00B4471C" w:rsidP="00B4471C">
      <w:r w:rsidRPr="008D00D6">
        <w:rPr>
          <w:rFonts w:hint="eastAsia"/>
        </w:rPr>
        <w:t>Q3:这是一个大数据的时代，请谈一谈您所在行业对大数据的应用以及这些应用对您所在行业带来的影响。</w:t>
      </w:r>
    </w:p>
    <w:p w:rsidR="00B4471C" w:rsidRPr="008D00D6" w:rsidRDefault="00B4471C" w:rsidP="00B4471C">
      <w:r w:rsidRPr="008D00D6">
        <w:rPr>
          <w:rFonts w:hint="eastAsia"/>
        </w:rPr>
        <w:t>Q4：在政府相关会议上，也提到了“一些引导社会经济发展的数据，不涉及国家机密的，都应该向公众开放。”您认为政府对公众开放大数据有哪些利与弊。</w:t>
      </w:r>
    </w:p>
    <w:p w:rsidR="00B4471C" w:rsidRPr="008D00D6" w:rsidRDefault="00B4471C" w:rsidP="00B4471C">
      <w:r w:rsidRPr="008D00D6">
        <w:lastRenderedPageBreak/>
        <w:t>Q5:</w:t>
      </w:r>
      <w:r w:rsidRPr="008D00D6">
        <w:rPr>
          <w:rFonts w:hint="eastAsia"/>
        </w:rPr>
        <w:t>您是否赞同政府和电信、移动、</w:t>
      </w:r>
      <w:r w:rsidRPr="008D00D6">
        <w:t>银行</w:t>
      </w:r>
      <w:r w:rsidRPr="008D00D6">
        <w:rPr>
          <w:rFonts w:hint="eastAsia"/>
        </w:rPr>
        <w:t>等企业应该向公众开放大数据，如果是，您认为哪一些方面的大数据可能对公众更有用处；如果否，请谈一谈原因。</w:t>
      </w:r>
    </w:p>
    <w:p w:rsidR="00B4471C" w:rsidRPr="008D00D6" w:rsidRDefault="00B4471C" w:rsidP="00B4471C">
      <w:r w:rsidRPr="008D00D6">
        <w:rPr>
          <w:rFonts w:hint="eastAsia"/>
        </w:rPr>
        <w:t>Q6：一直以来，社会各界对大数据是否开放，如何开放就争议不断，您对于政府和企业对于大数据的开放有哪些建议。</w:t>
      </w:r>
    </w:p>
    <w:p w:rsidR="00B4471C" w:rsidRDefault="00B4471C" w:rsidP="00B4471C">
      <w:r w:rsidRPr="008D00D6">
        <w:rPr>
          <w:rFonts w:hint="eastAsia"/>
        </w:rPr>
        <w:t>Q7：如果您手上掌握着您所在行业的很多重要数据，涉及您的一些利益，但是高校教育、公众生活等也对这些数据有一定需求，您会采取怎样的方式来处理这些大数据。</w:t>
      </w:r>
    </w:p>
    <w:p w:rsidR="00B4471C" w:rsidRDefault="00B4471C" w:rsidP="00B4471C"/>
    <w:p w:rsidR="00B4471C" w:rsidRDefault="00B4471C" w:rsidP="00BB5774">
      <w:r w:rsidRPr="00B4471C">
        <w:rPr>
          <w:b/>
          <w:color w:val="577188" w:themeColor="accent1" w:themeShade="BF"/>
        </w:rPr>
        <w:t>分析</w:t>
      </w:r>
      <w:r>
        <w:rPr>
          <w:rFonts w:hint="eastAsia"/>
        </w:rPr>
        <w:t>：</w:t>
      </w:r>
      <w:r>
        <w:t>最广大的基础还是人民群众</w:t>
      </w:r>
      <w:r>
        <w:rPr>
          <w:rFonts w:hint="eastAsia"/>
        </w:rPr>
        <w:t>，</w:t>
      </w:r>
      <w:r>
        <w:t>大多数人在日常生活中可能会大数据都是浅层的了解</w:t>
      </w:r>
      <w:r>
        <w:rPr>
          <w:rFonts w:hint="eastAsia"/>
        </w:rPr>
        <w:t>，因此我们也在问卷中询问了</w:t>
      </w:r>
      <w:r>
        <w:t>社会各界对于企业和政府等有何期望</w:t>
      </w:r>
      <w:r>
        <w:rPr>
          <w:rFonts w:hint="eastAsia"/>
        </w:rPr>
        <w:t>，如何</w:t>
      </w:r>
      <w:r>
        <w:t>促进发展</w:t>
      </w:r>
      <w:r>
        <w:rPr>
          <w:rFonts w:hint="eastAsia"/>
        </w:rPr>
        <w:t>。同时</w:t>
      </w:r>
      <w:r>
        <w:t>问卷了解了人们明显感受到的受益之处</w:t>
      </w:r>
      <w:r>
        <w:rPr>
          <w:rFonts w:hint="eastAsia"/>
        </w:rPr>
        <w:t>，</w:t>
      </w:r>
      <w:r>
        <w:t>用以分析大数据对于公众的作用还有何方面可以再做改进推进发展</w:t>
      </w:r>
      <w:r>
        <w:rPr>
          <w:rFonts w:hint="eastAsia"/>
        </w:rPr>
        <w:t>。</w:t>
      </w:r>
    </w:p>
    <w:p w:rsidR="00B4471C" w:rsidRDefault="00B4471C">
      <w:r>
        <w:br w:type="page"/>
      </w:r>
    </w:p>
    <w:p w:rsidR="00B4471C" w:rsidRDefault="00B4471C" w:rsidP="00B4471C">
      <w:pPr>
        <w:pStyle w:val="1"/>
      </w:pPr>
      <w:bookmarkStart w:id="62" w:name="_Toc460452829"/>
      <w:r>
        <w:rPr>
          <w:rFonts w:hint="eastAsia"/>
        </w:rPr>
        <w:lastRenderedPageBreak/>
        <w:t>9.前期调研</w:t>
      </w:r>
      <w:bookmarkEnd w:id="62"/>
    </w:p>
    <w:p w:rsidR="00B4471C" w:rsidRPr="00B4471C" w:rsidRDefault="00B4471C" w:rsidP="00B4471C">
      <w:pPr>
        <w:pStyle w:val="afffff4"/>
        <w:rPr>
          <w:b/>
          <w:kern w:val="2"/>
        </w:rPr>
      </w:pPr>
      <w:r w:rsidRPr="00B4471C">
        <w:rPr>
          <w:rFonts w:hint="eastAsia"/>
          <w:b/>
          <w:kern w:val="2"/>
        </w:rPr>
        <w:t>为了获得更准确的数据，我们采访了社会不同领域的工作人员，对此我们分别准备了相应的问题。</w:t>
      </w:r>
    </w:p>
    <w:p w:rsidR="00B4471C" w:rsidRPr="00B4471C" w:rsidRDefault="00B4471C" w:rsidP="00B4471C">
      <w:pPr>
        <w:pStyle w:val="afffff4"/>
        <w:rPr>
          <w:b/>
          <w:kern w:val="2"/>
        </w:rPr>
      </w:pPr>
      <w:r w:rsidRPr="00B4471C">
        <w:rPr>
          <w:rFonts w:hint="eastAsia"/>
          <w:b/>
          <w:kern w:val="2"/>
        </w:rPr>
        <w:t>对于政府部门，因为它是社会的管理者，起到宏观调控作用，而且掌握大量的数据资源，所以我们将从开放的利弊、监管的规范性、数据共享的现状等方面进行调研。以下是问卷的部分问题。</w:t>
      </w:r>
    </w:p>
    <w:p w:rsidR="00B4471C" w:rsidRPr="00F21FF3" w:rsidRDefault="00B4471C" w:rsidP="00B4471C">
      <w:pPr>
        <w:rPr>
          <w:kern w:val="2"/>
        </w:rPr>
      </w:pPr>
      <w:r>
        <w:rPr>
          <w:kern w:val="2"/>
        </w:rPr>
        <w:t>Q</w:t>
      </w:r>
      <w:r w:rsidRPr="00F21FF3">
        <w:rPr>
          <w:kern w:val="2"/>
        </w:rPr>
        <w:t>：数据共享能够促进资源得到更合理的分配，请问您所了解到政府各部门之间数据共享的现状如何？</w:t>
      </w:r>
    </w:p>
    <w:p w:rsidR="00B4471C" w:rsidRPr="00F21FF3" w:rsidRDefault="00B4471C" w:rsidP="00B4471C">
      <w:pPr>
        <w:rPr>
          <w:kern w:val="2"/>
        </w:rPr>
      </w:pPr>
      <w:r>
        <w:rPr>
          <w:kern w:val="2"/>
        </w:rPr>
        <w:t>Q</w:t>
      </w:r>
      <w:r w:rsidRPr="00F21FF3">
        <w:rPr>
          <w:kern w:val="2"/>
        </w:rPr>
        <w:t>：如今互联网发达，任何人都能从中获取信息。请问过度地开放大数据会有什么弊端？</w:t>
      </w:r>
    </w:p>
    <w:p w:rsidR="00B4471C" w:rsidRDefault="00B4471C" w:rsidP="00B4471C">
      <w:pPr>
        <w:rPr>
          <w:kern w:val="2"/>
        </w:rPr>
      </w:pPr>
      <w:r>
        <w:rPr>
          <w:kern w:val="2"/>
        </w:rPr>
        <w:t>Q</w:t>
      </w:r>
      <w:r w:rsidRPr="00F21FF3">
        <w:rPr>
          <w:kern w:val="2"/>
        </w:rPr>
        <w:t>：目前许多国家正大力支持开放大数据，但是相应政策的制定，数据开放程度的评估还不健全，对于完善政府数据开放，您有什么建议？</w:t>
      </w:r>
    </w:p>
    <w:p w:rsidR="00B4471C" w:rsidRPr="00F21FF3" w:rsidRDefault="00B4471C" w:rsidP="00B4471C">
      <w:pPr>
        <w:rPr>
          <w:kern w:val="2"/>
        </w:rPr>
      </w:pPr>
    </w:p>
    <w:p w:rsidR="00B4471C" w:rsidRPr="00B4471C" w:rsidRDefault="00B4471C" w:rsidP="00B4471C">
      <w:pPr>
        <w:pStyle w:val="afffff4"/>
        <w:rPr>
          <w:b/>
          <w:kern w:val="2"/>
        </w:rPr>
      </w:pPr>
      <w:r w:rsidRPr="00B4471C">
        <w:rPr>
          <w:rFonts w:hint="eastAsia"/>
          <w:b/>
          <w:kern w:val="2"/>
        </w:rPr>
        <w:t>对于企业，因为它是数据的利用者，也是财富的创造者，我们将从未来战略，企业竞争，数据隐私以及希望得到的帮助来进行调研。以下是问卷的部分问题。</w:t>
      </w:r>
    </w:p>
    <w:p w:rsidR="00B4471C" w:rsidRPr="00A22410" w:rsidRDefault="00B4471C" w:rsidP="00B4471C">
      <w:r>
        <w:rPr>
          <w:rFonts w:hint="eastAsia"/>
        </w:rPr>
        <w:t>Q：请问就您的了解而言，您所在的企业对大数据的利用状况如何？在与业内其他企业之间会存在的商业竞争关系下，您认为可以接受怎样的数据开放程度，如会选择公开哪方面的数据及以什么形式公开？</w:t>
      </w:r>
    </w:p>
    <w:p w:rsidR="00B4471C" w:rsidRDefault="00B4471C" w:rsidP="00B4471C">
      <w:r>
        <w:rPr>
          <w:rFonts w:hint="eastAsia"/>
        </w:rPr>
        <w:t>Q：从大数据隐私的视角来说，请问您如何看待企业可能面临的数据攻击，您将如何确保自身以及客户数据的安全？</w:t>
      </w:r>
    </w:p>
    <w:p w:rsidR="00B4471C" w:rsidRDefault="00B4471C" w:rsidP="00B4471C">
      <w:r>
        <w:rPr>
          <w:rFonts w:hint="eastAsia"/>
        </w:rPr>
        <w:t>Q：请问您认为现下社会各行各业可以如何合作进行大数据开放共享？企业扮演着怎样的角色，可以发挥怎样的作用？</w:t>
      </w:r>
    </w:p>
    <w:p w:rsidR="00B4471C" w:rsidRDefault="00B4471C" w:rsidP="00B4471C"/>
    <w:p w:rsidR="00B4471C" w:rsidRPr="00B4471C" w:rsidRDefault="00B4471C" w:rsidP="00B4471C">
      <w:pPr>
        <w:pStyle w:val="afffff4"/>
        <w:rPr>
          <w:b/>
          <w:kern w:val="2"/>
        </w:rPr>
      </w:pPr>
      <w:r w:rsidRPr="00B4471C">
        <w:rPr>
          <w:rFonts w:hint="eastAsia"/>
          <w:b/>
          <w:kern w:val="2"/>
        </w:rPr>
        <w:t>对于高校，因为它汇聚了社会上精英，并向社会输送大量大数据方面的人才，可以说，高校教育的好坏直接影响到大数据的开发利用，所以我们将从人才培养，发展方向，教育重心等方面进行调研。以下是问卷的部分问题。</w:t>
      </w:r>
    </w:p>
    <w:p w:rsidR="00B4471C" w:rsidRDefault="00B4471C" w:rsidP="00B4471C">
      <w:r>
        <w:rPr>
          <w:rFonts w:hint="eastAsia"/>
        </w:rPr>
        <w:t>Q：这是一个大数据的时代，您作为教育实践者。您认为高等院校的大数据开发建设工作重心应该是什么？大数据开发管理对教育理念、办学理念带来哪些变化？</w:t>
      </w:r>
    </w:p>
    <w:p w:rsidR="00B4471C" w:rsidRDefault="00B4471C" w:rsidP="00B4471C">
      <w:r>
        <w:rPr>
          <w:rFonts w:hint="eastAsia"/>
        </w:rPr>
        <w:t>Q：您认为符合社会市场要求的大数据人才需要满足哪些基本素养？如何针对您所提的，对学生进行针对性教育与培养？</w:t>
      </w:r>
    </w:p>
    <w:p w:rsidR="00B4471C" w:rsidRDefault="00B4471C" w:rsidP="00B4471C">
      <w:r>
        <w:rPr>
          <w:rFonts w:hint="eastAsia"/>
        </w:rPr>
        <w:t>Q：目前国内高等院校大数据教育开发与人才培养方面的发展现状如何？与国外，有何差距？</w:t>
      </w:r>
    </w:p>
    <w:p w:rsidR="00B4471C" w:rsidRDefault="00B4471C" w:rsidP="00020DB7"/>
    <w:p w:rsidR="00B4471C" w:rsidRPr="00B4471C" w:rsidRDefault="00B4471C" w:rsidP="00B4471C">
      <w:pPr>
        <w:pStyle w:val="afffff4"/>
        <w:rPr>
          <w:b/>
          <w:kern w:val="2"/>
        </w:rPr>
      </w:pPr>
      <w:r w:rsidRPr="00B4471C">
        <w:rPr>
          <w:rFonts w:hint="eastAsia"/>
          <w:b/>
          <w:kern w:val="2"/>
        </w:rPr>
        <w:lastRenderedPageBreak/>
        <w:t>最后，我们还将采访了一部分社会人员，采访对象来自各行各业，从中我们可以了解目前开放大数据这一战略在社会上的认识度，以及听听他们的见解。以下是问卷的部分问题。</w:t>
      </w:r>
    </w:p>
    <w:p w:rsidR="00B4471C" w:rsidRDefault="00B4471C" w:rsidP="00EB0A5B">
      <w:r>
        <w:rPr>
          <w:rFonts w:hint="eastAsia"/>
        </w:rPr>
        <w:t>Q：您之前是否听说过大数据，是否对大数据战略、大数据开放共享方面有一定的了解。如果是，您主要是通过什么样的途径获取有关大数据战略的信息。</w:t>
      </w:r>
    </w:p>
    <w:p w:rsidR="00B4471C" w:rsidRDefault="00B4471C" w:rsidP="00EB0A5B">
      <w:r>
        <w:rPr>
          <w:rFonts w:hint="eastAsia"/>
        </w:rPr>
        <w:t>Q</w:t>
      </w:r>
      <w:r w:rsidR="00EB0A5B">
        <w:rPr>
          <w:rFonts w:hint="eastAsia"/>
        </w:rPr>
        <w:t>：</w:t>
      </w:r>
      <w:r>
        <w:rPr>
          <w:rFonts w:hint="eastAsia"/>
        </w:rPr>
        <w:t>这是一个大数据的时代，请谈一谈您所在行业对大数据的应用以及这些应用对您所在行业带来的影响。</w:t>
      </w:r>
    </w:p>
    <w:p w:rsidR="0050349F" w:rsidRDefault="00B4471C" w:rsidP="00BB5774">
      <w:r>
        <w:rPr>
          <w:rFonts w:hint="eastAsia"/>
        </w:rPr>
        <w:t>Q</w:t>
      </w:r>
      <w:r w:rsidR="00EB0A5B">
        <w:rPr>
          <w:rFonts w:hint="eastAsia"/>
        </w:rPr>
        <w:t>：</w:t>
      </w:r>
      <w:r>
        <w:rPr>
          <w:rFonts w:hint="eastAsia"/>
        </w:rPr>
        <w:t>您是否赞同政府和电信、移动、银行等企业应该向公众开放大数据，如果是，您认为哪一些方面的大数据可能对公众更有用处；如果否，请谈一谈原因。</w:t>
      </w:r>
    </w:p>
    <w:p w:rsidR="0050349F" w:rsidRDefault="0050349F">
      <w:r>
        <w:br w:type="page"/>
      </w:r>
    </w:p>
    <w:p w:rsidR="0050349F" w:rsidRDefault="0050349F" w:rsidP="0050349F">
      <w:pPr>
        <w:pStyle w:val="1"/>
      </w:pPr>
      <w:bookmarkStart w:id="63" w:name="_Toc460452830"/>
      <w:r>
        <w:rPr>
          <w:rFonts w:hint="eastAsia"/>
        </w:rPr>
        <w:lastRenderedPageBreak/>
        <w:t>10.中期小结</w:t>
      </w:r>
      <w:bookmarkEnd w:id="63"/>
    </w:p>
    <w:p w:rsidR="0050349F" w:rsidRDefault="0050349F" w:rsidP="0050349F">
      <w:pPr>
        <w:pStyle w:val="21"/>
      </w:pPr>
      <w:bookmarkStart w:id="64" w:name="_Toc460452831"/>
      <w:r>
        <w:rPr>
          <w:rFonts w:hint="eastAsia"/>
        </w:rPr>
        <w:t>已完成的工作</w:t>
      </w:r>
      <w:bookmarkEnd w:id="64"/>
    </w:p>
    <w:p w:rsidR="0050349F" w:rsidRDefault="0050349F" w:rsidP="0050349F">
      <w:pPr>
        <w:pStyle w:val="a"/>
      </w:pPr>
      <w:r>
        <w:rPr>
          <w:rFonts w:hint="eastAsia"/>
        </w:rPr>
        <w:t>分析调查对象，了解基本情况，确定调查方法以及范围。</w:t>
      </w:r>
    </w:p>
    <w:p w:rsidR="0050349F" w:rsidRDefault="0050349F" w:rsidP="0050349F">
      <w:pPr>
        <w:pStyle w:val="a"/>
      </w:pPr>
      <w:r>
        <w:rPr>
          <w:rFonts w:hint="eastAsia"/>
        </w:rPr>
        <w:t>针对所要调查的社会部门制定相应的问卷。</w:t>
      </w:r>
    </w:p>
    <w:p w:rsidR="0050349F" w:rsidRDefault="0050349F" w:rsidP="0050349F">
      <w:pPr>
        <w:pStyle w:val="a"/>
      </w:pPr>
      <w:r>
        <w:rPr>
          <w:rFonts w:hint="eastAsia"/>
        </w:rPr>
        <w:t>在老师的带领下，我们走访了国家气象局预报中心，上海市气象局科技服务中心，华东师范大学信息办，华东师范大学计算机与软件工程学院。</w:t>
      </w:r>
    </w:p>
    <w:p w:rsidR="0050349F" w:rsidRDefault="0050349F" w:rsidP="0050349F">
      <w:pPr>
        <w:pStyle w:val="a"/>
      </w:pPr>
      <w:r>
        <w:rPr>
          <w:rFonts w:hint="eastAsia"/>
        </w:rPr>
        <w:t>暑假组员们回家采访多个不同领域的从业者，目前得到访谈的行业涉及金融，教育，医疗卫生，IT，政府部门等。</w:t>
      </w:r>
    </w:p>
    <w:p w:rsidR="0050349F" w:rsidRDefault="0050349F" w:rsidP="00BB5774">
      <w:pPr>
        <w:pStyle w:val="a"/>
      </w:pPr>
      <w:r>
        <w:rPr>
          <w:rFonts w:hint="eastAsia"/>
        </w:rPr>
        <w:t>将收集到的访谈进行整理汇总。</w:t>
      </w:r>
    </w:p>
    <w:p w:rsidR="0050349F" w:rsidRDefault="0050349F">
      <w:r>
        <w:br w:type="page"/>
      </w:r>
    </w:p>
    <w:p w:rsidR="0050349F" w:rsidRDefault="0050349F" w:rsidP="0050349F">
      <w:pPr>
        <w:pStyle w:val="1"/>
      </w:pPr>
      <w:bookmarkStart w:id="65" w:name="_Toc460452832"/>
      <w:r>
        <w:rPr>
          <w:rFonts w:hint="eastAsia"/>
        </w:rPr>
        <w:lastRenderedPageBreak/>
        <w:t>11.后期实现</w:t>
      </w:r>
      <w:bookmarkEnd w:id="65"/>
    </w:p>
    <w:p w:rsidR="0050349F" w:rsidRDefault="0050349F" w:rsidP="0050349F">
      <w:r w:rsidRPr="007F4E7A">
        <w:rPr>
          <w:rFonts w:hint="eastAsia"/>
        </w:rPr>
        <w:t>完善项目报告书，对调研总结结果提出意见和建议，深度了解上海市气象局数据开放共享需求，以此为试点搭建气象大数据开放平台</w:t>
      </w:r>
      <w:r>
        <w:rPr>
          <w:rFonts w:hint="eastAsia"/>
        </w:rPr>
        <w:t>。</w:t>
      </w:r>
    </w:p>
    <w:p w:rsidR="0050349F" w:rsidRDefault="0050349F">
      <w:r>
        <w:br w:type="page"/>
      </w:r>
    </w:p>
    <w:p w:rsidR="0050349F" w:rsidRDefault="0050349F" w:rsidP="0050349F">
      <w:pPr>
        <w:pStyle w:val="1"/>
      </w:pPr>
      <w:bookmarkStart w:id="66" w:name="_Toc460452833"/>
      <w:r>
        <w:rPr>
          <w:rFonts w:hint="eastAsia"/>
        </w:rPr>
        <w:lastRenderedPageBreak/>
        <w:t>12．构想</w:t>
      </w:r>
      <w:bookmarkEnd w:id="66"/>
    </w:p>
    <w:p w:rsidR="0050349F" w:rsidRDefault="0050349F" w:rsidP="0050349F">
      <w:r>
        <w:rPr>
          <w:rFonts w:hint="eastAsia"/>
        </w:rPr>
        <w:t>由本次社会实践数据开放双方矛盾提出的两个建设性想法</w:t>
      </w:r>
    </w:p>
    <w:p w:rsidR="0050349F" w:rsidRDefault="0050349F" w:rsidP="0050349F">
      <w:pPr>
        <w:pStyle w:val="a"/>
      </w:pPr>
      <w:r>
        <w:rPr>
          <w:rFonts w:hint="eastAsia"/>
        </w:rPr>
        <w:t>建设气象大数据开放平台</w:t>
      </w:r>
    </w:p>
    <w:p w:rsidR="0050349F" w:rsidRDefault="0050349F" w:rsidP="0050349F">
      <w:pPr>
        <w:pStyle w:val="a"/>
      </w:pPr>
      <w:r>
        <w:rPr>
          <w:rFonts w:hint="eastAsia"/>
        </w:rPr>
        <w:t>举办数据开放创新应用大赛</w:t>
      </w:r>
    </w:p>
    <w:p w:rsidR="0050349F" w:rsidRDefault="0050349F" w:rsidP="0050349F">
      <w:pPr>
        <w:pStyle w:val="21"/>
      </w:pPr>
      <w:bookmarkStart w:id="67" w:name="_Toc460452834"/>
      <w:r>
        <w:rPr>
          <w:rFonts w:hint="eastAsia"/>
        </w:rPr>
        <w:t>12.1</w:t>
      </w:r>
      <w:r w:rsidRPr="0026690D">
        <w:rPr>
          <w:rFonts w:hint="eastAsia"/>
        </w:rPr>
        <w:t>建设气象大数据开放平台</w:t>
      </w:r>
      <w:bookmarkEnd w:id="67"/>
    </w:p>
    <w:p w:rsidR="0050349F" w:rsidRDefault="0050349F" w:rsidP="0050349F">
      <w:r>
        <w:rPr>
          <w:rFonts w:hint="eastAsia"/>
        </w:rPr>
        <w:t>社会实践的过程中，我们访谈了上海市气象局的科技创新主任——刘欧萱女士，了解了气象局对于数据开放的态度和想法。同时我们参考了网络资料，发现上海市政府数据服务网中已经有涉及各个领域如道路交通、教育科技、卫生健康等数据的下载。</w:t>
      </w:r>
    </w:p>
    <w:p w:rsidR="0050349F" w:rsidRDefault="0050349F" w:rsidP="0050349F">
      <w:r>
        <w:rPr>
          <w:rFonts w:hint="eastAsia"/>
        </w:rPr>
        <w:t>通过对类似上海市政府数据服务网这类数据开放网站的参考，以及对气象局这类数据提供者的实地访谈，我们提出了自己的想法——关于建设气象大数据开放平台的建议。</w:t>
      </w:r>
    </w:p>
    <w:p w:rsidR="0050349F" w:rsidRPr="0050349F" w:rsidRDefault="0050349F" w:rsidP="0050349F">
      <w:pPr>
        <w:pStyle w:val="a"/>
        <w:rPr>
          <w:b/>
          <w:color w:val="auto"/>
        </w:rPr>
      </w:pPr>
      <w:r w:rsidRPr="0050349F">
        <w:rPr>
          <w:rFonts w:hint="eastAsia"/>
          <w:b/>
          <w:color w:val="auto"/>
        </w:rPr>
        <w:t>建设该平台的目的：</w:t>
      </w:r>
    </w:p>
    <w:p w:rsidR="0050349F" w:rsidRDefault="0050349F" w:rsidP="00672310">
      <w:pPr>
        <w:pStyle w:val="afffff3"/>
        <w:numPr>
          <w:ilvl w:val="0"/>
          <w:numId w:val="11"/>
        </w:numPr>
        <w:ind w:firstLineChars="0"/>
      </w:pPr>
      <w:r>
        <w:rPr>
          <w:rFonts w:hint="eastAsia"/>
        </w:rPr>
        <w:t>为渴望获取气象数据的科研单位、高校学生教师、个人兴趣者提供数据获取渠道</w:t>
      </w:r>
    </w:p>
    <w:p w:rsidR="0050349F" w:rsidRDefault="0050349F" w:rsidP="00672310">
      <w:pPr>
        <w:pStyle w:val="afffff3"/>
        <w:numPr>
          <w:ilvl w:val="0"/>
          <w:numId w:val="11"/>
        </w:numPr>
        <w:ind w:firstLineChars="0"/>
      </w:pPr>
      <w:r>
        <w:rPr>
          <w:rFonts w:hint="eastAsia"/>
        </w:rPr>
        <w:t>为气象局等数据提供者的数据提供开发二次价值的机会，提高数据利用率，产生数据新应用</w:t>
      </w:r>
    </w:p>
    <w:p w:rsidR="0050349F" w:rsidRDefault="0050349F" w:rsidP="00672310">
      <w:pPr>
        <w:pStyle w:val="afffff3"/>
        <w:numPr>
          <w:ilvl w:val="0"/>
          <w:numId w:val="11"/>
        </w:numPr>
        <w:ind w:firstLineChars="0"/>
      </w:pPr>
      <w:r>
        <w:rPr>
          <w:rFonts w:hint="eastAsia"/>
        </w:rPr>
        <w:t>以气象数据为试点，促进数据开放、数据共享的社会环境建设</w:t>
      </w:r>
    </w:p>
    <w:p w:rsidR="0050349F" w:rsidRPr="0050349F" w:rsidRDefault="0050349F" w:rsidP="0050349F">
      <w:pPr>
        <w:pStyle w:val="a"/>
        <w:rPr>
          <w:b/>
          <w:color w:val="auto"/>
        </w:rPr>
      </w:pPr>
      <w:r w:rsidRPr="0050349F">
        <w:rPr>
          <w:rFonts w:hint="eastAsia"/>
          <w:b/>
          <w:color w:val="auto"/>
        </w:rPr>
        <w:t>建设该平台需要注意的事项：</w:t>
      </w:r>
    </w:p>
    <w:p w:rsidR="0050349F" w:rsidRDefault="0050349F" w:rsidP="00672310">
      <w:pPr>
        <w:pStyle w:val="afffff3"/>
        <w:numPr>
          <w:ilvl w:val="0"/>
          <w:numId w:val="12"/>
        </w:numPr>
        <w:ind w:firstLineChars="0"/>
      </w:pPr>
      <w:r>
        <w:rPr>
          <w:rFonts w:hint="eastAsia"/>
        </w:rPr>
        <w:t>数据的安全问题</w:t>
      </w:r>
    </w:p>
    <w:p w:rsidR="0050349F" w:rsidRDefault="0050349F" w:rsidP="00672310">
      <w:pPr>
        <w:pStyle w:val="afffff3"/>
        <w:numPr>
          <w:ilvl w:val="0"/>
          <w:numId w:val="13"/>
        </w:numPr>
        <w:ind w:firstLineChars="0"/>
      </w:pPr>
      <w:r>
        <w:rPr>
          <w:rFonts w:hint="eastAsia"/>
        </w:rPr>
        <w:t>数据开放平台应该设立多级权限设置，实名用户将会有更大的数据量与更多的数据形式提供下载。</w:t>
      </w:r>
    </w:p>
    <w:p w:rsidR="0050349F" w:rsidRDefault="0050349F" w:rsidP="00672310">
      <w:pPr>
        <w:pStyle w:val="afffff3"/>
        <w:numPr>
          <w:ilvl w:val="0"/>
          <w:numId w:val="13"/>
        </w:numPr>
        <w:ind w:firstLineChars="0"/>
      </w:pPr>
      <w:r>
        <w:rPr>
          <w:rFonts w:hint="eastAsia"/>
        </w:rPr>
        <w:t>实名用户将会签署网上数据安全负责协议。</w:t>
      </w:r>
    </w:p>
    <w:p w:rsidR="0050349F" w:rsidRDefault="0050349F" w:rsidP="00672310">
      <w:pPr>
        <w:pStyle w:val="afffff3"/>
        <w:numPr>
          <w:ilvl w:val="0"/>
          <w:numId w:val="13"/>
        </w:numPr>
        <w:ind w:firstLineChars="0"/>
      </w:pPr>
      <w:r>
        <w:rPr>
          <w:rFonts w:hint="eastAsia"/>
        </w:rPr>
        <w:t>数据开放平台中的数据应该与数据提供者进行数据安全方面的确认，由数据提供者提供数据授权。</w:t>
      </w:r>
    </w:p>
    <w:p w:rsidR="0050349F" w:rsidRDefault="0050349F" w:rsidP="00672310">
      <w:pPr>
        <w:pStyle w:val="afffff3"/>
        <w:numPr>
          <w:ilvl w:val="0"/>
          <w:numId w:val="13"/>
        </w:numPr>
        <w:ind w:firstLineChars="0"/>
      </w:pPr>
      <w:r>
        <w:rPr>
          <w:rFonts w:hint="eastAsia"/>
        </w:rPr>
        <w:t>珍贵数据将不公开进行开放，而是由需要者进行申请，由平台进行身份审核后单方面提供下载渠道</w:t>
      </w:r>
    </w:p>
    <w:p w:rsidR="0050349F" w:rsidRDefault="0050349F" w:rsidP="00672310">
      <w:pPr>
        <w:pStyle w:val="afffff3"/>
        <w:numPr>
          <w:ilvl w:val="0"/>
          <w:numId w:val="13"/>
        </w:numPr>
        <w:ind w:firstLineChars="0"/>
      </w:pPr>
      <w:r>
        <w:rPr>
          <w:rFonts w:hint="eastAsia"/>
        </w:rPr>
        <w:t>数据开放平台本身的防网络攻击能力也需要加强建设</w:t>
      </w:r>
    </w:p>
    <w:p w:rsidR="0050349F" w:rsidRDefault="0050349F" w:rsidP="00672310">
      <w:pPr>
        <w:pStyle w:val="afffff3"/>
        <w:numPr>
          <w:ilvl w:val="0"/>
          <w:numId w:val="12"/>
        </w:numPr>
        <w:ind w:firstLineChars="0"/>
      </w:pPr>
      <w:r>
        <w:rPr>
          <w:rFonts w:hint="eastAsia"/>
        </w:rPr>
        <w:t>数据的实时性</w:t>
      </w:r>
    </w:p>
    <w:p w:rsidR="0050349F" w:rsidRDefault="0050349F" w:rsidP="0050349F">
      <w:pPr>
        <w:ind w:leftChars="233" w:left="419"/>
      </w:pPr>
      <w:r>
        <w:rPr>
          <w:rFonts w:hint="eastAsia"/>
        </w:rPr>
        <w:t>需要与数据提供者进行合作洽谈，以获取实时的数据进行开放</w:t>
      </w:r>
    </w:p>
    <w:p w:rsidR="0050349F" w:rsidRDefault="0050349F" w:rsidP="00672310">
      <w:pPr>
        <w:pStyle w:val="afffff3"/>
        <w:numPr>
          <w:ilvl w:val="0"/>
          <w:numId w:val="12"/>
        </w:numPr>
        <w:ind w:firstLineChars="0"/>
      </w:pPr>
      <w:r>
        <w:rPr>
          <w:rFonts w:hint="eastAsia"/>
        </w:rPr>
        <w:t>数据的可视化</w:t>
      </w:r>
    </w:p>
    <w:p w:rsidR="0050349F" w:rsidRDefault="0050349F" w:rsidP="0050349F">
      <w:pPr>
        <w:ind w:leftChars="200" w:left="360"/>
      </w:pPr>
      <w:r>
        <w:rPr>
          <w:rFonts w:hint="eastAsia"/>
        </w:rPr>
        <w:lastRenderedPageBreak/>
        <w:t>除了精确的数据提供下载外，平台也将数据进行可视化，如温度数据，不同温度标注不同颜色，展示在平台上。可视化数据将为非数据研究者提供科普性教育。</w:t>
      </w:r>
    </w:p>
    <w:p w:rsidR="0050349F" w:rsidRPr="0050349F" w:rsidRDefault="0050349F" w:rsidP="0050349F">
      <w:pPr>
        <w:pStyle w:val="a"/>
        <w:rPr>
          <w:b/>
          <w:color w:val="auto"/>
        </w:rPr>
      </w:pPr>
      <w:r w:rsidRPr="0050349F">
        <w:rPr>
          <w:rFonts w:hint="eastAsia"/>
          <w:b/>
          <w:color w:val="auto"/>
        </w:rPr>
        <w:t>建设该平台将会遇到的困难：</w:t>
      </w:r>
    </w:p>
    <w:p w:rsidR="0050349F" w:rsidRDefault="0050349F" w:rsidP="00672310">
      <w:pPr>
        <w:pStyle w:val="afffff3"/>
        <w:numPr>
          <w:ilvl w:val="0"/>
          <w:numId w:val="14"/>
        </w:numPr>
        <w:ind w:firstLineChars="0"/>
      </w:pPr>
      <w:r>
        <w:rPr>
          <w:rFonts w:hint="eastAsia"/>
        </w:rPr>
        <w:t>初期平台将于气象局进行合作，提供气象数据的开放，平台成熟后将于更多的部门进行联系以获取更多的数据类型提供开放</w:t>
      </w:r>
    </w:p>
    <w:p w:rsidR="0050349F" w:rsidRDefault="0050349F" w:rsidP="00672310">
      <w:pPr>
        <w:pStyle w:val="afffff3"/>
        <w:numPr>
          <w:ilvl w:val="0"/>
          <w:numId w:val="14"/>
        </w:numPr>
        <w:ind w:firstLineChars="0"/>
      </w:pPr>
      <w:r>
        <w:rPr>
          <w:rFonts w:hint="eastAsia"/>
        </w:rPr>
        <w:t>平台本身的建设需要更多的技术性工作、平台的数据下载流程需要进行设计</w:t>
      </w:r>
    </w:p>
    <w:p w:rsidR="0050349F" w:rsidRPr="0050349F" w:rsidRDefault="0050349F" w:rsidP="0050349F">
      <w:pPr>
        <w:pStyle w:val="a"/>
        <w:rPr>
          <w:b/>
          <w:color w:val="auto"/>
        </w:rPr>
      </w:pPr>
      <w:r w:rsidRPr="0050349F">
        <w:rPr>
          <w:rFonts w:hint="eastAsia"/>
          <w:b/>
          <w:color w:val="auto"/>
        </w:rPr>
        <w:t>该平台前景期望：</w:t>
      </w:r>
    </w:p>
    <w:p w:rsidR="0050349F" w:rsidRDefault="0050349F" w:rsidP="0050349F">
      <w:r>
        <w:rPr>
          <w:rFonts w:hint="eastAsia"/>
        </w:rPr>
        <w:t>平台将会在初期提供气象数据的下载、后期将会提供更多形式的数据。将会有一套完善的机制保障数据安全，一套完整的流程进行数据下载。数据提供者将会获得自身数据的二次利用价值（即数据会产生的创新型应用），数据需要者将会有一个完整的渠道获得数据。同时平台也将为各个部门，各个数据提供者之间的数据共享提供渠道。</w:t>
      </w:r>
    </w:p>
    <w:p w:rsidR="0050349F" w:rsidRDefault="0050349F" w:rsidP="0050349F">
      <w:pPr>
        <w:pStyle w:val="21"/>
      </w:pPr>
      <w:bookmarkStart w:id="68" w:name="_Toc460452835"/>
      <w:r>
        <w:rPr>
          <w:rFonts w:hint="eastAsia"/>
        </w:rPr>
        <w:t>12.2</w:t>
      </w:r>
      <w:r w:rsidRPr="003A266F">
        <w:rPr>
          <w:rFonts w:hint="eastAsia"/>
        </w:rPr>
        <w:t>举办数据开放创新型应用大赛</w:t>
      </w:r>
      <w:bookmarkEnd w:id="68"/>
    </w:p>
    <w:p w:rsidR="0050349F" w:rsidRDefault="0050349F" w:rsidP="0050349F">
      <w:r>
        <w:rPr>
          <w:rFonts w:hint="eastAsia"/>
        </w:rPr>
        <w:t>数据如果不进行分析、挖掘，数据将只会是数据，不会有任何的价值。只有将数据进行一定的加工，获取数据中隐藏的一些数据规律，数据的价值才会被放大。</w:t>
      </w:r>
    </w:p>
    <w:p w:rsidR="0050349F" w:rsidRDefault="0050349F" w:rsidP="0050349F">
      <w:r>
        <w:rPr>
          <w:rFonts w:hint="eastAsia"/>
        </w:rPr>
        <w:t>同时参考上海市SODA数据开放创新型应用大赛，我们提议举行高校级别的数据开放创新型应用大赛，将数据提供给高校生，将命题交给高校生，让高校生在数据中发掘出新的价值。由于高校生的数据挖掘能力与数据分析能力尚不成熟，但是高校生会有新的数据视角新的数据应用角度，因此会产生新的数据创新型应用想法。如果在定期举办的数据开放创新型应用大赛中，能够产生有价值的想法，我们可以再与数据提供者进行协商合作，将该想法进行立项、孵化以产生更成熟、更贴近社会的应用。</w:t>
      </w:r>
    </w:p>
    <w:p w:rsidR="0050349F" w:rsidRDefault="0050349F" w:rsidP="0050349F">
      <w:r>
        <w:rPr>
          <w:rFonts w:hint="eastAsia"/>
        </w:rPr>
        <w:t>同时可以与之前的构想数据开放平台进行结合，一方面提高大赛的知名度，一方面由于可以产生新的数据价值，平台能够吸引更多的数据提供者开放他们的数据，扩大平台的数据量。</w:t>
      </w:r>
    </w:p>
    <w:p w:rsidR="0050349F" w:rsidRDefault="0050349F" w:rsidP="0050349F">
      <w:r>
        <w:rPr>
          <w:rFonts w:hint="eastAsia"/>
        </w:rPr>
        <w:t>同时高校级别的数据开放创新型应用大赛能够提高高校对大数据的认知度，培养更多的数据方向人才。为数据开放、数据共享的社会环境建设献一份力。</w:t>
      </w:r>
    </w:p>
    <w:p w:rsidR="0050349F" w:rsidRDefault="0050349F">
      <w:r>
        <w:br w:type="page"/>
      </w:r>
    </w:p>
    <w:p w:rsidR="0050349F" w:rsidRDefault="0050349F" w:rsidP="0050349F">
      <w:pPr>
        <w:pStyle w:val="1"/>
        <w:rPr>
          <w:rFonts w:ascii="微软雅黑" w:eastAsia="微软雅黑" w:hAnsi="微软雅黑" w:cs="微软雅黑"/>
          <w:b/>
          <w:bCs/>
          <w:color w:val="191919"/>
          <w:shd w:val="clear" w:color="auto" w:fill="FFFFFF"/>
        </w:rPr>
      </w:pPr>
      <w:bookmarkStart w:id="69" w:name="_Toc460452836"/>
      <w:r>
        <w:rPr>
          <w:rFonts w:hint="eastAsia"/>
        </w:rPr>
        <w:lastRenderedPageBreak/>
        <w:t>13.附录</w:t>
      </w:r>
      <w:bookmarkEnd w:id="69"/>
    </w:p>
    <w:p w:rsidR="0050349F" w:rsidRPr="00130422" w:rsidRDefault="0050349F" w:rsidP="00130422">
      <w:pPr>
        <w:jc w:val="center"/>
        <w:rPr>
          <w:sz w:val="44"/>
          <w:szCs w:val="44"/>
          <w:shd w:val="clear" w:color="auto" w:fill="FFFFFF"/>
        </w:rPr>
      </w:pPr>
      <w:r w:rsidRPr="00130422">
        <w:rPr>
          <w:rFonts w:hint="eastAsia"/>
          <w:sz w:val="44"/>
          <w:szCs w:val="44"/>
          <w:shd w:val="clear" w:color="auto" w:fill="FFFFFF"/>
        </w:rPr>
        <w:t>国家大数据战略</w:t>
      </w:r>
    </w:p>
    <w:p w:rsidR="0050349F" w:rsidRPr="00130422" w:rsidRDefault="0050349F" w:rsidP="00130422">
      <w:pPr>
        <w:jc w:val="right"/>
        <w:rPr>
          <w:sz w:val="30"/>
          <w:szCs w:val="30"/>
          <w:shd w:val="clear" w:color="auto" w:fill="FFFFFF"/>
        </w:rPr>
      </w:pPr>
      <w:r w:rsidRPr="00130422">
        <w:rPr>
          <w:sz w:val="30"/>
          <w:szCs w:val="30"/>
          <w:shd w:val="clear" w:color="auto" w:fill="FFFFFF"/>
        </w:rPr>
        <w:t>——习近平与“十三五”十四大战略</w:t>
      </w:r>
    </w:p>
    <w:p w:rsidR="0050349F" w:rsidRDefault="0050349F" w:rsidP="00130422">
      <w:r>
        <w:rPr>
          <w:rFonts w:hint="eastAsia"/>
        </w:rPr>
        <w:t>大数据很忠诚，它真实记录人们的每个足迹，深藏功与名；大数据很任性，它的分析有根有据，拒绝流言蜚语；大数据很友好，它提供各种权威参考，它创造绿色经济，让我们的生活更美好。世界已经进入由数据主导的“大时代”。以习近平同志为总书记的新一届中央领导集体，站在时代最前沿，带领全国人民迈入大数据时代。五中全会的“十三五”规划建议提出：“实施国家大数据战略，推进数据资源开放共享。”“学习中国”今天推出《习近平与“十三五”十四大战略》系列文章之“国家大数据战略”篇。</w:t>
      </w:r>
    </w:p>
    <w:p w:rsidR="0050349F" w:rsidRDefault="0050349F">
      <w:pPr>
        <w:rPr>
          <w:rFonts w:eastAsia="微软雅黑"/>
        </w:rPr>
      </w:pPr>
    </w:p>
    <w:p w:rsidR="0050349F" w:rsidRDefault="0050349F" w:rsidP="00130422">
      <w:r>
        <w:rPr>
          <w:rFonts w:hint="eastAsia"/>
        </w:rPr>
        <w:t>一、大数据引领生活新变化</w:t>
      </w:r>
    </w:p>
    <w:p w:rsidR="0050349F" w:rsidRDefault="0050349F" w:rsidP="00130422">
      <w:r>
        <w:rPr>
          <w:rFonts w:hint="eastAsia"/>
        </w:rPr>
        <w:t>我们生活在一个充满“数据”的时代，我们打电话、用微博、聊QQ、刷微信，我们阅读、购物、看病、旅游，都在不断产生新数据，“堆砌”着数据大厦。大数据已经与我们的工作生活息息相关、须臾难离。中国工程院院士高文说：“不管你是否认同，大数据时代已经来临，并将深刻地改变着我们的工作和生活。”2015年5月，习近平在给国际教育信息化大会的贺信中说，“当今世界，科技进步日新月异，互联网、云计算、大数据等现代信息技术深刻改变着人类的思维、生产、生活、学习方式，深刻展示了世界发展的前景。”</w:t>
      </w:r>
    </w:p>
    <w:p w:rsidR="0050349F" w:rsidRDefault="0050349F" w:rsidP="00130422">
      <w:r>
        <w:rPr>
          <w:rFonts w:hint="eastAsia"/>
        </w:rPr>
        <w:t>“大数据”并不神秘。实际上，大数据就在你我身边，虽然你看不到它，不在意它，但它却始终在你身边、且已经并将继续影响着你的生活。习近平和彭丽媛访问英国帝国理工学院时，校方赠送给彭丽媛的羊绒披肩就有大数据的功劳，披肩尺寸就是通过计算机图像分析技术得出的。校方还向习近平展示了运用大数据的方法分析国内人口迁移情况，“一带一路”政策的国际影响力，个性化医疗的推广，以及上海地铁的负载分布和应急办法等。习近平对利用大数据技术帮助提高人民生活质量的做法给予高度评价。</w:t>
      </w:r>
    </w:p>
    <w:p w:rsidR="0050349F" w:rsidRPr="00130422" w:rsidRDefault="0050349F">
      <w:r>
        <w:rPr>
          <w:rFonts w:hint="eastAsia"/>
        </w:rPr>
        <w:t>大数据已经广泛应用于日常生活息息相关的诸多领域。必应搜索通过集成以往的飞机票价画出未来票价走势；谷歌利用用户搜索记录判断出美国流感疫情的现状，在时间上比美国疾控中心的预测还快两周；对冲基金通过剖析社交网络推特的数据信息来预测股市的表现；交通部门通过大数据分析出实时路况；交友网站利用大数据分析来寻找爱情，并来帮助需要的人匹配合适的对象；利用穿戴装备（例如智能手表或者智能手环）生成最新的数据，可以根据自身热量的消耗以及睡眠模式来进行追踪身体是否健康。这些无一不体现出大数据与我们的生活紧密相连。大数据掀起的风暴已席卷到生活的各个角落，大数据将会使我们的生活更加美好。</w:t>
      </w:r>
    </w:p>
    <w:p w:rsidR="00130422" w:rsidRDefault="00130422" w:rsidP="00130422"/>
    <w:p w:rsidR="0050349F" w:rsidRDefault="0050349F" w:rsidP="00130422">
      <w:r>
        <w:rPr>
          <w:rFonts w:hint="eastAsia"/>
        </w:rPr>
        <w:lastRenderedPageBreak/>
        <w:t>二、大数据孕育发展新思路</w:t>
      </w:r>
    </w:p>
    <w:p w:rsidR="0050349F" w:rsidRDefault="0050349F" w:rsidP="00130422">
      <w:r>
        <w:rPr>
          <w:rFonts w:hint="eastAsia"/>
        </w:rPr>
        <w:t>数据是发展的产品，发展依靠数据获得新思路。“数谷”是贵阳这座发展相对落后的西部山城的新名片，2014年贵阳在大数据产业的带动下实现地区生产总值2497.27亿元、增长13.9％。2014年“两会期间”，习近平在参加全国两会贵州代表团审议时指出：“贵州搞大数据产业招商，发展电子信息产业，是很好的选择。”2015年6月17日，习近平来到贵阳市大数据广场，走进大数据应用展示中心，听取贵州大数据产业发展、规划和实际应用情况介绍。贵州省以发展大数据作为突破口推动经济社会发展的探索，给习近平留下深刻印象，习近平对当地干部说：“我听懂了，贵州发展大数据确实有道理。”</w:t>
      </w:r>
    </w:p>
    <w:p w:rsidR="0050349F" w:rsidRDefault="00130422" w:rsidP="00130422">
      <w:r>
        <w:rPr>
          <w:rFonts w:hint="eastAsia"/>
        </w:rPr>
        <w:t xml:space="preserve"> </w:t>
      </w:r>
      <w:r w:rsidR="0050349F">
        <w:rPr>
          <w:rFonts w:hint="eastAsia"/>
        </w:rPr>
        <w:t>“大数据经济”的背后逻辑，是中国经济悄然发生的“质变”。中国经济在增速放缓的情况下，就业率不降反增，一个重要原因就是进行了政府的自身改革，推出一系列简政放权举措，引发小微企业、个体户井喷式增长。而这些企业、商户中多数人的经营业务都是依托于互联网展开的，都与数据有关，大数据正在孕育出更多的新业态。李克强指出：“13亿中国人，八、九亿劳动力，这其中如果有越来越多的人依托新业态发展，就会培育出中国经济发展的新‘发动机’，也必将会对社会发展、人民进步造成深刻影响。”</w:t>
      </w:r>
    </w:p>
    <w:p w:rsidR="0050349F" w:rsidRDefault="0050349F" w:rsidP="00130422">
      <w:r>
        <w:rPr>
          <w:rFonts w:hint="eastAsia"/>
        </w:rPr>
        <w:t>大数据不只是一个产业这么简单。它在社会的各个领域中都无所不在，可以与N个产业“相加”，形成“大数据+”，“互联网+”的本质是连接和数据。中国联通网络技术研究院首席专家唐雄燕说：“数据已经成为一种新的经济资产类别，就像货币或黄金一样，将形成数据材料、数据探矿、数据加工、数据服务等一系列新兴产业。”2014年3月5日，李克强在十二届全国人大二次会议上作政府工作报告时说，要设立新兴产业创业创新平台，在新一代移动通信、集成电路、大数据、先进制造、新能源、新材料等方面赶超先进，引领未来产业发展。这是“大数据”首次进入政府工作报告，也表明其作为一种新兴产业，将得到国家层面的大力支持。</w:t>
      </w:r>
    </w:p>
    <w:p w:rsidR="0050349F" w:rsidRDefault="0050349F" w:rsidP="00130422">
      <w:r>
        <w:rPr>
          <w:rFonts w:hint="eastAsia"/>
        </w:rPr>
        <w:t>大数据时代，数据正在成为一种生产资料，成为一种稀有资产和新兴产业。任何一个行业和领域都会产生有价值的数据，而对这些数据的统计、分析、挖掘和人工智能则会创造意想不到的价值和财富。习近平强调：“机会稍纵即逝，抓住了就是机遇，抓不住就是挑战。”</w:t>
      </w:r>
    </w:p>
    <w:p w:rsidR="0050349F" w:rsidRDefault="0050349F">
      <w:pPr>
        <w:rPr>
          <w:rFonts w:eastAsia="微软雅黑"/>
        </w:rPr>
      </w:pPr>
    </w:p>
    <w:p w:rsidR="0050349F" w:rsidRDefault="0050349F" w:rsidP="00130422">
      <w:r>
        <w:rPr>
          <w:rFonts w:hint="eastAsia"/>
        </w:rPr>
        <w:t>三、大数据开辟国家治理新路径</w:t>
      </w:r>
    </w:p>
    <w:p w:rsidR="0050349F" w:rsidRDefault="0050349F" w:rsidP="00130422">
      <w:r>
        <w:rPr>
          <w:rFonts w:hint="eastAsia"/>
        </w:rPr>
        <w:t>大数据不仅是一场技术革命，一场经济变革，也是一场国家治理的变革。牛津大学教授维克托·迈尔·舍恩伯格在其著作《大数据时代》中说：“大数据是人们获得新的认知、创造新的价值的源泉，还是改变市场、组织机构，以及政府与公民关系的方法。”</w:t>
      </w:r>
    </w:p>
    <w:p w:rsidR="0050349F" w:rsidRDefault="0050349F" w:rsidP="00130422">
      <w:r>
        <w:rPr>
          <w:rFonts w:hint="eastAsia"/>
        </w:rPr>
        <w:t>大数据时代，互联网是政府施政的新平台。单纯依靠政府管理和保护数据的做法会使政府在面对大规模而复杂的数据时应接不暇、不堪重负。而通过电子政务系统，可以实现在线服务，做到权力运作有序、有效、“留痕”，促进政府与民众的沟通互联，提高政府应对各类事件和问题的智能化水平。“十三五”规划建议指出：“运用大数据技术，提高经济运行信息及时性和准确性。”</w:t>
      </w:r>
    </w:p>
    <w:p w:rsidR="0050349F" w:rsidRDefault="0050349F" w:rsidP="00130422">
      <w:r>
        <w:rPr>
          <w:rFonts w:hint="eastAsia"/>
        </w:rPr>
        <w:lastRenderedPageBreak/>
        <w:t>大数据正有力地推动着国家治理体系和治理能力走向现代化，正日益成为社会管理的驱动力、政府治理的“幕僚高参”。习近平在参观腾讯公司时说：“互联网在社会管理方面有较大作用，我们怎么去适应它？我看到你们做的工作都是很重要的，比如在这样的海量信息中，你们占有了最充分的数据，然后可以做出最客观、精准的分析。这方面对政府提供的建议是很有价值的。”李克强在考察北京·贵阳大数据应用展示中心时说：“把执法权力关进‘数据铁笼’，让失信市场行为无处遁形，权力运行处处留痕，为政府决策提供第一手科学依据，实现‘人在干、云在算’。”李克强考察山东浪潮集团时指出：“不管是推动政府的简政放权，放管结合，还是推进新型工业化、城镇化、农业现代化，都要依靠大数据、云计算。所以，它应该是大势所趋，是一个潮流。”大数据使得政府决策的基础从少量的“样本数据”转变为海量的“全体数据”。政府树立大数据意识，促进相关数据完全共享，更多地依赖数据进行决策，可以实现从以有限个案为基础向“用数据说话”转变的全新决策。</w:t>
      </w:r>
    </w:p>
    <w:p w:rsidR="0050349F" w:rsidRDefault="0050349F" w:rsidP="00130422">
      <w:r>
        <w:rPr>
          <w:rFonts w:hint="eastAsia"/>
        </w:rPr>
        <w:t>近年来，“大数据”议题已经成为了国务院常务会议的座上客，“大数据”战略早露端倪。2014年7月23日，国务院常务会议审议通过《企业信息公示暂行条例（草案）》，推动构建公平竞争市场环境。其中要求建立部门间互联共享信息平台，运用大数据等手段提升监管水平。2014年9月17日，部署进一步扶持小微企业发展，推动大众创业，万众创新，其中包括加大服务小微企业的信息系统建设，方便企业获得政策信息，运用大数据、云计算等技术提供更有效服务。2014年10月29日，要求重点推进6大领域消费，其中强调加快健康医疗、企业监管等大数据应用。2014年11月15日，提出在疾病防治，灾害预防，社会保障，电子政务等领域开展大数据应用示范。2015年1月14日，部署加快发展服务贸易，以结构优化拓展发展空间，提出要创新模式，利用大数据、物联网等新技术打造服务贸易新型网络平台。2015年2月6日，确定运用互联网和大数据技术，加快建设投资项目在线审批监管平台，横向联通发展改革，城乡规划，国土资源，环境保护等部门，纵向贯通各级政府，推进网上受理、办理、监管“一条龙”服务，做到全透明，可核查，让信息多跑路，群众少跑腿。2015年7月，国务院办公厅印发的《关于运用大数据加强对市场主体服务和监管的若干意见》提出，要提高对市场主体服务水平；加强和改进市场监管；推进政府和社会信息资源开放共享；提高政府运用大数据的能力；积极培育和发展社会化征信服务。</w:t>
      </w:r>
    </w:p>
    <w:p w:rsidR="0050349F" w:rsidRDefault="0050349F">
      <w:pPr>
        <w:rPr>
          <w:rFonts w:eastAsia="微软雅黑"/>
        </w:rPr>
      </w:pPr>
    </w:p>
    <w:p w:rsidR="0050349F" w:rsidRDefault="0050349F" w:rsidP="00130422">
      <w:r>
        <w:rPr>
          <w:rFonts w:hint="eastAsia"/>
        </w:rPr>
        <w:t>四、大数据重塑世界新格局</w:t>
      </w:r>
    </w:p>
    <w:p w:rsidR="0050349F" w:rsidRDefault="00130422" w:rsidP="00130422">
      <w:r>
        <w:rPr>
          <w:rFonts w:hint="eastAsia"/>
        </w:rPr>
        <w:t xml:space="preserve"> </w:t>
      </w:r>
      <w:r w:rsidR="0050349F">
        <w:rPr>
          <w:rFonts w:hint="eastAsia"/>
        </w:rPr>
        <w:t>“数据是新的石油,是本世纪最为珍贵的财产。”大数据正在改变各国综合国力，重塑未来国际战略格局。2013年7月，习近平视察中国科学院时指出：“大数据是工业社会的‘自由’资源，谁掌握了数据，谁就掌握了主动权。”</w:t>
      </w:r>
    </w:p>
    <w:p w:rsidR="0050349F" w:rsidRDefault="0050349F" w:rsidP="00130422">
      <w:r>
        <w:rPr>
          <w:rFonts w:hint="eastAsia"/>
        </w:rPr>
        <w:t>大数据正在成为经济社会发展新的驱动力。随着云计算、移动互联网等网络新技术的应用和发展与普及，社会信息化进程进入数据时代，海量数据的产生与流转成为常态。预计到2020年，全球数据使用量将达到约400亿TB，将涵盖经济社会发展各个领域，成为新的重要驱动力。大数据重新定义了各个大国博弈的空间。在大数据时代，世界各国对数据的依赖快速上升，国家竞争焦点已经从资本、土地、人口、资源的争夺转向了对大数据的争夺。习近平在中央网络安全和信息化领导小组第一次会议上指出：“网络信息是跨国界流动的，信息流引领技术流、资金流、人才流，信息资源日益成为重要生产要素和社会财富，信息掌握的多寡成为国家软实力和竞争力的</w:t>
      </w:r>
      <w:r>
        <w:rPr>
          <w:rFonts w:hint="eastAsia"/>
        </w:rPr>
        <w:lastRenderedPageBreak/>
        <w:t>重要标志。”未来国家层面的竞争力将部分体现为一国拥有数据的规模、活性以及解释、运用的能力，数字主权将成为继边防、海防、空防之后另一个大国博弈的空间。大数据将改变国家治理架构和模式。在大数据时代，用大数据可以通过对海量、动态、高增长、多元化、多样化数据的高速处理，快速获得有价值信息，提高公共决策能力。</w:t>
      </w:r>
    </w:p>
    <w:p w:rsidR="0050349F" w:rsidRDefault="0050349F" w:rsidP="00130422">
      <w:r>
        <w:rPr>
          <w:rFonts w:hint="eastAsia"/>
        </w:rPr>
        <w:t>鉴于大数据潜在的巨大影响，很多国家或国际组织都将大数据视作战略资源，并将大数据提升为国家战略。2012年3月，美国奥巴马政府宣布了“大数据研发计划”，并设立了2亿美元的启动资金，希望增强海量数据收集、分析萃取能力，认为这事关美国的国家安全和未来竞争力。迄今为止，美国在大数据方面实施了三轮政策，开放了50多个门类的政府数据确保商业创新。欧盟正在力推《数据价值链战略计划》为320万人增加就业机会。日本积极谋划利用大数据改造国家治理体系，对冲经济下行风险。联合国推出的“全球脉动”项目，希望利用“大数据”预测某些地区的失业率或疾病爆发等现象，以提前指导援助项目。截至2014年4月，全球已有63个国家制定了开放政府数据计划，数据开放推动政府从“权威治理”向“数据治理”转变。中国国际经济交流中心副研究员张茉楠撰文指出，中国需要加快形成大数据国家战略。着力规划“大数据战略”中长期路线图与实施重点、目标、路径，统筹布局，加快大数据发展核心技术研发，推进大数据开放、共享以及安全方面的相关立法与标准制定，抢占新全球科技革命和产业革命战略机遇期，重构国家综合竞争优势已经迫在眉睫。</w:t>
      </w:r>
    </w:p>
    <w:p w:rsidR="00B1144C" w:rsidRPr="00CF025F" w:rsidRDefault="0050349F" w:rsidP="00130422">
      <w:r>
        <w:rPr>
          <w:rFonts w:hint="eastAsia"/>
        </w:rPr>
        <w:t>大数据是每个人的大数据，是每个企业的大数据，更是整个国家的大数据。大数据时代拥抱大数据，“十三五”规划建议已经吹响向大数据进军的号角，随着国家大数据战略的实施，基于大数据的智慧生活、智慧企业、智慧城市、智慧政府、智慧国家必将一一实现。</w:t>
      </w:r>
    </w:p>
    <w:sectPr w:rsidR="00B1144C" w:rsidRPr="00CF025F" w:rsidSect="00AE31B5">
      <w:headerReference w:type="even" r:id="rId52"/>
      <w:headerReference w:type="default" r:id="rId53"/>
      <w:footerReference w:type="default" r:id="rId54"/>
      <w:headerReference w:type="first" r:id="rId55"/>
      <w:pgSz w:w="11907" w:h="16839" w:code="1"/>
      <w:pgMar w:top="2678" w:right="1512" w:bottom="1913" w:left="1512" w:header="918" w:footer="70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310" w:rsidRDefault="00672310" w:rsidP="00152844">
      <w:r>
        <w:separator/>
      </w:r>
    </w:p>
  </w:endnote>
  <w:endnote w:type="continuationSeparator" w:id="0">
    <w:p w:rsidR="00672310" w:rsidRDefault="00672310" w:rsidP="00152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Microsoft YaHei UI">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rsidP="00152844">
    <w:pPr>
      <w:pStyle w:val="a7"/>
    </w:pPr>
    <w:r w:rsidRPr="00C509F5">
      <w:rPr>
        <w:rFonts w:hint="eastAsia"/>
      </w:rPr>
      <w:t>第</w:t>
    </w:r>
    <w:r>
      <w:fldChar w:fldCharType="begin"/>
    </w:r>
    <w:r>
      <w:instrText>page</w:instrText>
    </w:r>
    <w:r>
      <w:fldChar w:fldCharType="separate"/>
    </w:r>
    <w:r w:rsidR="008903A0">
      <w:rPr>
        <w:noProof/>
      </w:rPr>
      <w:t>1</w:t>
    </w:r>
    <w:r>
      <w:rPr>
        <w:noProof/>
      </w:rPr>
      <w:fldChar w:fldCharType="end"/>
    </w:r>
    <w: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310" w:rsidRDefault="00672310" w:rsidP="00152844">
      <w:r>
        <w:separator/>
      </w:r>
    </w:p>
  </w:footnote>
  <w:footnote w:type="continuationSeparator" w:id="0">
    <w:p w:rsidR="00672310" w:rsidRDefault="00672310" w:rsidP="001528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pPr>
      <w:pStyle w:val="a6"/>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76126" o:spid="_x0000_s2050" type="#_x0000_t75" style="position:absolute;margin-left:0;margin-top:0;width:225.35pt;height:219.6pt;z-index:-251657216;mso-position-horizontal:center;mso-position-horizontal-relative:margin;mso-position-vertical:center;mso-position-vertical-relative:margin" o:allowincell="f">
          <v:imagedata r:id="rId1" o:title="图片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rsidP="00152844">
    <w:pPr>
      <w:pStyle w:val="afffff0"/>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76127" o:spid="_x0000_s2051" type="#_x0000_t75" style="position:absolute;left:0;text-align:left;margin-left:0;margin-top:0;width:225.35pt;height:219.6pt;z-index:-251656192;mso-position-horizontal:center;mso-position-horizontal-relative:margin;mso-position-vertical:center;mso-position-vertical-relative:margin" o:allowincell="f">
          <v:imagedata r:id="rId1" o:title="图片1" gain="19661f" blacklevel="22938f"/>
          <w10:wrap anchorx="margin" anchory="margin"/>
        </v:shape>
      </w:pict>
    </w:r>
    <w: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pPr>
      <w:pStyle w:val="a6"/>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76125" o:spid="_x0000_s2049" type="#_x0000_t75" style="position:absolute;margin-left:0;margin-top:0;width:225.35pt;height:219.6pt;z-index:-251658240;mso-position-horizontal:center;mso-position-horizontal-relative:margin;mso-position-vertical:center;mso-position-vertical-relative:margin" o:allowincell="f">
          <v:imagedata r:id="rId1" o:title="图片1"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pPr>
      <w:pStyle w:val="a6"/>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76129" o:spid="_x0000_s2053" type="#_x0000_t75" style="position:absolute;margin-left:0;margin-top:0;width:225.35pt;height:219.6pt;z-index:-251654144;mso-position-horizontal:center;mso-position-horizontal-relative:margin;mso-position-vertical:center;mso-position-vertical-relative:margin" o:allowincell="f">
          <v:imagedata r:id="rId1" o:title="图片1"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rsidP="00152844">
    <w:pPr>
      <w:pStyle w:val="afffff0"/>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76130" o:spid="_x0000_s2054" type="#_x0000_t75" style="position:absolute;left:0;text-align:left;margin-left:0;margin-top:0;width:225.35pt;height:219.6pt;z-index:-251653120;mso-position-horizontal:center;mso-position-horizontal-relative:margin;mso-position-vertical:center;mso-position-vertical-relative:margin" o:allowincell="f">
          <v:imagedata r:id="rId1" o:title="图片1" gain="19661f" blacklevel="22938f"/>
          <w10:wrap anchorx="margin" anchory="margin"/>
        </v:shape>
      </w:pict>
    </w:r>
    <w:r>
      <w:fldChar w:fldCharType="begin"/>
    </w:r>
    <w:r>
      <w:instrText>If</w:instrText>
    </w:r>
    <w:r>
      <w:fldChar w:fldCharType="begin"/>
    </w:r>
    <w:r>
      <w:instrText xml:space="preserve"> STYLEREF “</w:instrText>
    </w:r>
    <w:r>
      <w:instrText>标题</w:instrText>
    </w:r>
    <w:r>
      <w:instrText xml:space="preserve"> 1”  </w:instrText>
    </w:r>
    <w:r>
      <w:fldChar w:fldCharType="separate"/>
    </w:r>
    <w:r w:rsidR="008903A0">
      <w:rPr>
        <w:rFonts w:hint="eastAsia"/>
        <w:noProof/>
      </w:rPr>
      <w:instrText>1.</w:instrText>
    </w:r>
    <w:r w:rsidR="008903A0">
      <w:rPr>
        <w:rFonts w:hint="eastAsia"/>
        <w:noProof/>
      </w:rPr>
      <w:instrText>调查的背景和意义</w:instrText>
    </w:r>
    <w:r>
      <w:fldChar w:fldCharType="end"/>
    </w:r>
    <w:r>
      <w:instrText>&lt;&gt; “Error*” “</w:instrText>
    </w:r>
    <w:r>
      <w:fldChar w:fldCharType="begin"/>
    </w:r>
    <w:r>
      <w:instrText xml:space="preserve"> STYLEREF  "</w:instrText>
    </w:r>
    <w:r>
      <w:instrText>标题</w:instrText>
    </w:r>
    <w:r>
      <w:instrText xml:space="preserve"> 1" </w:instrText>
    </w:r>
    <w:r>
      <w:fldChar w:fldCharType="separate"/>
    </w:r>
    <w:r w:rsidR="008903A0">
      <w:rPr>
        <w:rFonts w:hint="eastAsia"/>
        <w:noProof/>
      </w:rPr>
      <w:instrText>1.</w:instrText>
    </w:r>
    <w:r w:rsidR="008903A0">
      <w:rPr>
        <w:rFonts w:hint="eastAsia"/>
        <w:noProof/>
      </w:rPr>
      <w:instrText>调查的背景和意义</w:instrText>
    </w:r>
    <w:r>
      <w:fldChar w:fldCharType="end"/>
    </w:r>
    <w:r>
      <w:fldChar w:fldCharType="separate"/>
    </w:r>
    <w:r w:rsidR="008903A0">
      <w:rPr>
        <w:rFonts w:hint="eastAsia"/>
        <w:noProof/>
      </w:rPr>
      <w:t>1.</w:t>
    </w:r>
    <w:r w:rsidR="008903A0">
      <w:rPr>
        <w:rFonts w:hint="eastAsia"/>
        <w:noProof/>
      </w:rPr>
      <w:t>调查的背景和意义</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DB7" w:rsidRDefault="00020DB7">
    <w:pPr>
      <w:pStyle w:val="a6"/>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76128" o:spid="_x0000_s2052" type="#_x0000_t75" style="position:absolute;margin-left:0;margin-top:0;width:225.35pt;height:219.6pt;z-index:-251655168;mso-position-horizontal:center;mso-position-horizontal-relative:margin;mso-position-vertical:center;mso-position-vertical-relative:margin" o:allowincell="f">
          <v:imagedata r:id="rId1" o:title="图片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A24C748"/>
    <w:lvl w:ilvl="0">
      <w:start w:val="1"/>
      <w:numFmt w:val="bullet"/>
      <w:pStyle w:val="5"/>
      <w:lvlText w:val=""/>
      <w:lvlJc w:val="left"/>
      <w:pPr>
        <w:tabs>
          <w:tab w:val="num" w:pos="1800"/>
        </w:tabs>
        <w:ind w:left="1800" w:hanging="360"/>
      </w:pPr>
      <w:rPr>
        <w:rFonts w:ascii="Symbol" w:eastAsia="Symbol" w:hAnsi="Symbol" w:hint="default"/>
      </w:rPr>
    </w:lvl>
  </w:abstractNum>
  <w:abstractNum w:abstractNumId="1">
    <w:nsid w:val="FFFFFF81"/>
    <w:multiLevelType w:val="singleLevel"/>
    <w:tmpl w:val="7F8230A0"/>
    <w:lvl w:ilvl="0">
      <w:start w:val="1"/>
      <w:numFmt w:val="bullet"/>
      <w:pStyle w:val="4"/>
      <w:lvlText w:val=""/>
      <w:lvlJc w:val="left"/>
      <w:pPr>
        <w:tabs>
          <w:tab w:val="num" w:pos="1440"/>
        </w:tabs>
        <w:ind w:left="1440" w:hanging="360"/>
      </w:pPr>
      <w:rPr>
        <w:rFonts w:ascii="Symbol" w:eastAsia="Symbol" w:hAnsi="Symbol" w:hint="default"/>
      </w:rPr>
    </w:lvl>
  </w:abstractNum>
  <w:abstractNum w:abstractNumId="2">
    <w:nsid w:val="FFFFFF82"/>
    <w:multiLevelType w:val="singleLevel"/>
    <w:tmpl w:val="4CF4A9A6"/>
    <w:lvl w:ilvl="0">
      <w:start w:val="1"/>
      <w:numFmt w:val="bullet"/>
      <w:pStyle w:val="3"/>
      <w:lvlText w:val=""/>
      <w:lvlJc w:val="left"/>
      <w:pPr>
        <w:tabs>
          <w:tab w:val="num" w:pos="1080"/>
        </w:tabs>
        <w:ind w:left="1080" w:hanging="360"/>
      </w:pPr>
      <w:rPr>
        <w:rFonts w:ascii="Symbol" w:eastAsia="Symbol" w:hAnsi="Symbol" w:hint="default"/>
      </w:rPr>
    </w:lvl>
  </w:abstractNum>
  <w:abstractNum w:abstractNumId="3">
    <w:nsid w:val="FFFFFF83"/>
    <w:multiLevelType w:val="singleLevel"/>
    <w:tmpl w:val="842063DC"/>
    <w:lvl w:ilvl="0">
      <w:start w:val="1"/>
      <w:numFmt w:val="bullet"/>
      <w:pStyle w:val="2"/>
      <w:lvlText w:val=""/>
      <w:lvlJc w:val="left"/>
      <w:pPr>
        <w:tabs>
          <w:tab w:val="num" w:pos="720"/>
        </w:tabs>
        <w:ind w:left="720" w:hanging="360"/>
      </w:pPr>
      <w:rPr>
        <w:rFonts w:ascii="Symbol" w:eastAsia="Symbol" w:hAnsi="Symbol" w:hint="default"/>
      </w:rPr>
    </w:lvl>
  </w:abstractNum>
  <w:abstractNum w:abstractNumId="4">
    <w:nsid w:val="FFFFFF89"/>
    <w:multiLevelType w:val="singleLevel"/>
    <w:tmpl w:val="E63AF57E"/>
    <w:lvl w:ilvl="0">
      <w:start w:val="1"/>
      <w:numFmt w:val="bullet"/>
      <w:pStyle w:val="a"/>
      <w:lvlText w:val="•"/>
      <w:lvlJc w:val="left"/>
      <w:pPr>
        <w:ind w:left="360" w:hanging="360"/>
      </w:pPr>
      <w:rPr>
        <w:rFonts w:ascii="Cambria" w:eastAsia="Cambria" w:hAnsi="Cambria" w:hint="default"/>
        <w:color w:val="7E97AD" w:themeColor="accent1"/>
      </w:rPr>
    </w:lvl>
  </w:abstractNum>
  <w:abstractNum w:abstractNumId="5">
    <w:nsid w:val="039507D3"/>
    <w:multiLevelType w:val="hybridMultilevel"/>
    <w:tmpl w:val="D512D1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4D4663"/>
    <w:multiLevelType w:val="hybridMultilevel"/>
    <w:tmpl w:val="2BF6CCE4"/>
    <w:lvl w:ilvl="0" w:tplc="0409001B">
      <w:start w:val="1"/>
      <w:numFmt w:val="lowerRoman"/>
      <w:lvlText w:val="%1."/>
      <w:lvlJc w:val="righ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7">
    <w:nsid w:val="1AB82E4B"/>
    <w:multiLevelType w:val="hybridMultilevel"/>
    <w:tmpl w:val="4AFAD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6F205A"/>
    <w:multiLevelType w:val="multilevel"/>
    <w:tmpl w:val="9CA4ABB8"/>
    <w:styleLink w:val="a0"/>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10015AE"/>
    <w:multiLevelType w:val="hybridMultilevel"/>
    <w:tmpl w:val="CA140CE0"/>
    <w:lvl w:ilvl="0" w:tplc="0409001B">
      <w:start w:val="1"/>
      <w:numFmt w:val="lowerRoman"/>
      <w:lvlText w:val="%1."/>
      <w:lvlJc w:val="right"/>
      <w:pPr>
        <w:ind w:left="420" w:hanging="420"/>
      </w:pPr>
    </w:lvl>
    <w:lvl w:ilvl="1" w:tplc="0409001B">
      <w:start w:val="1"/>
      <w:numFmt w:val="lowerRoman"/>
      <w:lvlText w:val="%2."/>
      <w:lvlJc w:val="righ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CE6460"/>
    <w:multiLevelType w:val="hybridMultilevel"/>
    <w:tmpl w:val="26B0A7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67F6A45"/>
    <w:multiLevelType w:val="multilevel"/>
    <w:tmpl w:val="80C0D6D2"/>
    <w:lvl w:ilvl="0">
      <w:start w:val="1"/>
      <w:numFmt w:val="decimal"/>
      <w:pStyle w:val="a1"/>
      <w:lvlText w:val="%1."/>
      <w:lvlJc w:val="left"/>
      <w:pPr>
        <w:ind w:left="360" w:hanging="360"/>
      </w:pPr>
      <w:rPr>
        <w:rFonts w:hint="default"/>
      </w:rPr>
    </w:lvl>
    <w:lvl w:ilvl="1">
      <w:start w:val="1"/>
      <w:numFmt w:val="decimal"/>
      <w:pStyle w:val="20"/>
      <w:suff w:val="space"/>
      <w:lvlText w:val="%1.%2"/>
      <w:lvlJc w:val="left"/>
      <w:pPr>
        <w:ind w:left="936" w:hanging="576"/>
      </w:pPr>
      <w:rPr>
        <w:rFonts w:hint="default"/>
      </w:rPr>
    </w:lvl>
    <w:lvl w:ilvl="2">
      <w:start w:val="1"/>
      <w:numFmt w:val="lowerLetter"/>
      <w:pStyle w:val="30"/>
      <w:lvlText w:val="%3."/>
      <w:lvlJc w:val="left"/>
      <w:pPr>
        <w:ind w:left="720" w:hanging="360"/>
      </w:pPr>
      <w:rPr>
        <w:rFonts w:hint="default"/>
      </w:rPr>
    </w:lvl>
    <w:lvl w:ilvl="3">
      <w:start w:val="1"/>
      <w:numFmt w:val="lowerRoman"/>
      <w:pStyle w:val="40"/>
      <w:lvlText w:val="%4."/>
      <w:lvlJc w:val="left"/>
      <w:pPr>
        <w:ind w:left="1080" w:hanging="360"/>
      </w:pPr>
      <w:rPr>
        <w:rFonts w:hint="default"/>
      </w:rPr>
    </w:lvl>
    <w:lvl w:ilvl="4">
      <w:start w:val="1"/>
      <w:numFmt w:val="lowerLetter"/>
      <w:pStyle w:val="50"/>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6972F12"/>
    <w:multiLevelType w:val="hybridMultilevel"/>
    <w:tmpl w:val="F5066B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B324DA5"/>
    <w:multiLevelType w:val="hybridMultilevel"/>
    <w:tmpl w:val="F486628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0C52846"/>
    <w:multiLevelType w:val="hybridMultilevel"/>
    <w:tmpl w:val="5F4A2FF6"/>
    <w:lvl w:ilvl="0" w:tplc="399097B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C0431C2"/>
    <w:multiLevelType w:val="hybridMultilevel"/>
    <w:tmpl w:val="5524A84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2"/>
  </w:num>
  <w:num w:numId="4">
    <w:abstractNumId w:val="1"/>
  </w:num>
  <w:num w:numId="5">
    <w:abstractNumId w:val="0"/>
  </w:num>
  <w:num w:numId="6">
    <w:abstractNumId w:val="8"/>
  </w:num>
  <w:num w:numId="7">
    <w:abstractNumId w:val="11"/>
  </w:num>
  <w:num w:numId="8">
    <w:abstractNumId w:val="12"/>
  </w:num>
  <w:num w:numId="9">
    <w:abstractNumId w:val="7"/>
  </w:num>
  <w:num w:numId="10">
    <w:abstractNumId w:val="5"/>
  </w:num>
  <w:num w:numId="11">
    <w:abstractNumId w:val="15"/>
  </w:num>
  <w:num w:numId="12">
    <w:abstractNumId w:val="10"/>
  </w:num>
  <w:num w:numId="13">
    <w:abstractNumId w:val="6"/>
  </w:num>
  <w:num w:numId="14">
    <w:abstractNumId w:val="13"/>
  </w:num>
  <w:num w:numId="15">
    <w:abstractNumId w:val="14"/>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A7B26"/>
    <w:rsid w:val="00020DB7"/>
    <w:rsid w:val="00101213"/>
    <w:rsid w:val="00130422"/>
    <w:rsid w:val="00152844"/>
    <w:rsid w:val="001665D4"/>
    <w:rsid w:val="001A1BF6"/>
    <w:rsid w:val="001A42E1"/>
    <w:rsid w:val="003763BD"/>
    <w:rsid w:val="0050349F"/>
    <w:rsid w:val="00566EBF"/>
    <w:rsid w:val="005939CE"/>
    <w:rsid w:val="005C2390"/>
    <w:rsid w:val="00603EE8"/>
    <w:rsid w:val="00623992"/>
    <w:rsid w:val="00646027"/>
    <w:rsid w:val="00672310"/>
    <w:rsid w:val="00676C66"/>
    <w:rsid w:val="00710AD3"/>
    <w:rsid w:val="00746E05"/>
    <w:rsid w:val="007A7B26"/>
    <w:rsid w:val="00805DCA"/>
    <w:rsid w:val="00812B80"/>
    <w:rsid w:val="00845EC3"/>
    <w:rsid w:val="008903A0"/>
    <w:rsid w:val="008A41AC"/>
    <w:rsid w:val="009057D0"/>
    <w:rsid w:val="00961A89"/>
    <w:rsid w:val="009F40C8"/>
    <w:rsid w:val="00A50102"/>
    <w:rsid w:val="00AE31B5"/>
    <w:rsid w:val="00B1144C"/>
    <w:rsid w:val="00B4471C"/>
    <w:rsid w:val="00B51F3C"/>
    <w:rsid w:val="00BB5774"/>
    <w:rsid w:val="00BE17FA"/>
    <w:rsid w:val="00C509F5"/>
    <w:rsid w:val="00CF025F"/>
    <w:rsid w:val="00D91EC5"/>
    <w:rsid w:val="00DD60F4"/>
    <w:rsid w:val="00E033AD"/>
    <w:rsid w:val="00E04BC5"/>
    <w:rsid w:val="00E54485"/>
    <w:rsid w:val="00E73179"/>
    <w:rsid w:val="00EB0A5B"/>
    <w:rsid w:val="00F075AB"/>
    <w:rsid w:val="00FA6D34"/>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sdate"/>
  <w:shapeDefaults>
    <o:shapedefaults v:ext="edit" spidmax="2055"/>
    <o:shapelayout v:ext="edit">
      <o:idmap v:ext="edit" data="1"/>
    </o:shapelayout>
  </w:shapeDefaults>
  <w:decimalSymbol w:val="."/>
  <w:listSeparator w:val=","/>
  <w15:docId w15:val="{064B03F9-E423-42FD-8BEC-71B4E2D42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95959" w:themeColor="text1" w:themeTint="A6"/>
        <w:lang w:val="en-US" w:eastAsia="zh-CN"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152844"/>
    <w:rPr>
      <w:rFonts w:ascii="Microsoft YaHei UI" w:eastAsia="Microsoft YaHei UI" w:hAnsi="Microsoft YaHei UI"/>
      <w:kern w:val="20"/>
      <w:sz w:val="18"/>
      <w:lang w:val="zh-CN"/>
    </w:rPr>
  </w:style>
  <w:style w:type="paragraph" w:styleId="1">
    <w:name w:val="heading 1"/>
    <w:basedOn w:val="a2"/>
    <w:next w:val="a2"/>
    <w:link w:val="1Char"/>
    <w:qFormat/>
    <w:rsid w:val="00AE31B5"/>
    <w:pPr>
      <w:pageBreakBefore/>
      <w:spacing w:before="0" w:after="360" w:line="240" w:lineRule="auto"/>
      <w:ind w:left="-360" w:right="-360"/>
      <w:outlineLvl w:val="0"/>
    </w:pPr>
    <w:rPr>
      <w:sz w:val="36"/>
    </w:rPr>
  </w:style>
  <w:style w:type="paragraph" w:styleId="21">
    <w:name w:val="heading 2"/>
    <w:basedOn w:val="a2"/>
    <w:next w:val="a2"/>
    <w:link w:val="2Char"/>
    <w:uiPriority w:val="1"/>
    <w:unhideWhenUsed/>
    <w:qFormat/>
    <w:rsid w:val="00AE31B5"/>
    <w:pPr>
      <w:keepNext/>
      <w:keepLines/>
      <w:spacing w:before="360" w:after="60" w:line="240" w:lineRule="auto"/>
      <w:outlineLvl w:val="1"/>
    </w:pPr>
    <w:rPr>
      <w:rFonts w:asciiTheme="majorHAnsi" w:eastAsiaTheme="majorEastAsia" w:hAnsiTheme="majorHAnsi" w:cstheme="majorBidi"/>
      <w:caps/>
      <w:color w:val="577188" w:themeColor="accent1" w:themeShade="BF"/>
      <w:sz w:val="24"/>
    </w:rPr>
  </w:style>
  <w:style w:type="paragraph" w:styleId="31">
    <w:name w:val="heading 3"/>
    <w:basedOn w:val="a2"/>
    <w:next w:val="a2"/>
    <w:link w:val="3Char"/>
    <w:uiPriority w:val="1"/>
    <w:unhideWhenUsed/>
    <w:qFormat/>
    <w:rsid w:val="00AE31B5"/>
    <w:pPr>
      <w:keepNext/>
      <w:keepLines/>
      <w:spacing w:before="200" w:after="0"/>
      <w:outlineLvl w:val="2"/>
    </w:pPr>
    <w:rPr>
      <w:rFonts w:asciiTheme="majorHAnsi" w:eastAsiaTheme="majorEastAsia" w:hAnsiTheme="majorHAnsi" w:cstheme="majorBidi"/>
      <w:b/>
      <w:bCs/>
      <w:color w:val="7E97AD" w:themeColor="accent1"/>
    </w:rPr>
  </w:style>
  <w:style w:type="paragraph" w:styleId="41">
    <w:name w:val="heading 4"/>
    <w:basedOn w:val="a2"/>
    <w:next w:val="a2"/>
    <w:link w:val="4Char"/>
    <w:uiPriority w:val="18"/>
    <w:semiHidden/>
    <w:unhideWhenUsed/>
    <w:qFormat/>
    <w:rsid w:val="00AE31B5"/>
    <w:pPr>
      <w:keepNext/>
      <w:keepLines/>
      <w:spacing w:before="200" w:after="0"/>
      <w:outlineLvl w:val="3"/>
    </w:pPr>
    <w:rPr>
      <w:rFonts w:asciiTheme="majorHAnsi" w:eastAsiaTheme="majorEastAsia" w:hAnsiTheme="majorHAnsi" w:cstheme="majorBidi"/>
      <w:b/>
      <w:bCs/>
      <w:i/>
      <w:iCs/>
      <w:color w:val="7E97AD" w:themeColor="accent1"/>
    </w:rPr>
  </w:style>
  <w:style w:type="paragraph" w:styleId="51">
    <w:name w:val="heading 5"/>
    <w:basedOn w:val="a2"/>
    <w:next w:val="a2"/>
    <w:link w:val="5Char"/>
    <w:uiPriority w:val="18"/>
    <w:semiHidden/>
    <w:unhideWhenUsed/>
    <w:qFormat/>
    <w:rsid w:val="00AE31B5"/>
    <w:pPr>
      <w:keepNext/>
      <w:keepLines/>
      <w:spacing w:before="200" w:after="0"/>
      <w:outlineLvl w:val="4"/>
    </w:pPr>
    <w:rPr>
      <w:rFonts w:asciiTheme="majorHAnsi" w:eastAsiaTheme="majorEastAsia" w:hAnsiTheme="majorHAnsi" w:cstheme="majorBidi"/>
      <w:color w:val="394B5A" w:themeColor="accent1" w:themeShade="7F"/>
    </w:rPr>
  </w:style>
  <w:style w:type="paragraph" w:styleId="6">
    <w:name w:val="heading 6"/>
    <w:basedOn w:val="a2"/>
    <w:next w:val="a2"/>
    <w:link w:val="6Char"/>
    <w:uiPriority w:val="18"/>
    <w:semiHidden/>
    <w:unhideWhenUsed/>
    <w:qFormat/>
    <w:rsid w:val="00AE31B5"/>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7">
    <w:name w:val="heading 7"/>
    <w:basedOn w:val="a2"/>
    <w:next w:val="a2"/>
    <w:link w:val="7Char"/>
    <w:uiPriority w:val="18"/>
    <w:semiHidden/>
    <w:unhideWhenUsed/>
    <w:qFormat/>
    <w:rsid w:val="00AE3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2"/>
    <w:next w:val="a2"/>
    <w:link w:val="8Char"/>
    <w:uiPriority w:val="18"/>
    <w:semiHidden/>
    <w:unhideWhenUsed/>
    <w:qFormat/>
    <w:rsid w:val="00AE31B5"/>
    <w:pPr>
      <w:keepNext/>
      <w:keepLines/>
      <w:spacing w:before="200" w:after="0"/>
      <w:outlineLvl w:val="7"/>
    </w:pPr>
    <w:rPr>
      <w:rFonts w:asciiTheme="majorHAnsi" w:eastAsiaTheme="majorEastAsia" w:hAnsiTheme="majorHAnsi" w:cstheme="majorBidi"/>
      <w:color w:val="404040" w:themeColor="text1" w:themeTint="BF"/>
    </w:rPr>
  </w:style>
  <w:style w:type="paragraph" w:styleId="9">
    <w:name w:val="heading 9"/>
    <w:basedOn w:val="a2"/>
    <w:next w:val="a2"/>
    <w:link w:val="9Char"/>
    <w:uiPriority w:val="18"/>
    <w:semiHidden/>
    <w:unhideWhenUsed/>
    <w:qFormat/>
    <w:rsid w:val="00AE31B5"/>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E31B5"/>
    <w:pPr>
      <w:tabs>
        <w:tab w:val="center" w:pos="4680"/>
        <w:tab w:val="right" w:pos="9360"/>
      </w:tabs>
      <w:spacing w:before="0" w:after="0" w:line="240" w:lineRule="auto"/>
    </w:pPr>
  </w:style>
  <w:style w:type="character" w:customStyle="1" w:styleId="Char">
    <w:name w:val="页眉 Char"/>
    <w:basedOn w:val="a3"/>
    <w:link w:val="a6"/>
    <w:uiPriority w:val="99"/>
    <w:rsid w:val="00AE31B5"/>
    <w:rPr>
      <w:kern w:val="20"/>
    </w:rPr>
  </w:style>
  <w:style w:type="paragraph" w:styleId="a7">
    <w:name w:val="footer"/>
    <w:basedOn w:val="a2"/>
    <w:link w:val="Char0"/>
    <w:uiPriority w:val="99"/>
    <w:unhideWhenUsed/>
    <w:rsid w:val="00AE31B5"/>
    <w:pPr>
      <w:pBdr>
        <w:top w:val="single" w:sz="4" w:space="6" w:color="B1C0CD" w:themeColor="accent1" w:themeTint="99"/>
        <w:left w:val="single" w:sz="2" w:space="4" w:color="FFFFFF" w:themeColor="background1"/>
      </w:pBdr>
      <w:spacing w:after="0" w:line="240" w:lineRule="auto"/>
      <w:ind w:left="-360" w:right="-360"/>
    </w:pPr>
  </w:style>
  <w:style w:type="character" w:customStyle="1" w:styleId="Char0">
    <w:name w:val="页脚 Char"/>
    <w:basedOn w:val="a3"/>
    <w:link w:val="a7"/>
    <w:uiPriority w:val="99"/>
    <w:rsid w:val="00AE31B5"/>
    <w:rPr>
      <w:kern w:val="20"/>
    </w:rPr>
  </w:style>
  <w:style w:type="table" w:styleId="a8">
    <w:name w:val="Table Grid"/>
    <w:basedOn w:val="a4"/>
    <w:uiPriority w:val="59"/>
    <w:rsid w:val="00AE3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无间距"/>
    <w:link w:val="aa"/>
    <w:uiPriority w:val="1"/>
    <w:qFormat/>
    <w:rsid w:val="00AE31B5"/>
    <w:pPr>
      <w:spacing w:after="0" w:line="240" w:lineRule="auto"/>
    </w:pPr>
  </w:style>
  <w:style w:type="paragraph" w:styleId="ab">
    <w:name w:val="Balloon Text"/>
    <w:basedOn w:val="a2"/>
    <w:link w:val="Char1"/>
    <w:uiPriority w:val="99"/>
    <w:semiHidden/>
    <w:unhideWhenUsed/>
    <w:rsid w:val="00AE31B5"/>
    <w:pPr>
      <w:spacing w:after="0" w:line="240" w:lineRule="auto"/>
    </w:pPr>
    <w:rPr>
      <w:rFonts w:ascii="Tahoma" w:eastAsia="Tahoma" w:hAnsi="Tahoma" w:cs="Tahoma"/>
      <w:sz w:val="16"/>
    </w:rPr>
  </w:style>
  <w:style w:type="character" w:customStyle="1" w:styleId="Char1">
    <w:name w:val="批注框文本 Char"/>
    <w:basedOn w:val="a3"/>
    <w:link w:val="ab"/>
    <w:uiPriority w:val="99"/>
    <w:semiHidden/>
    <w:rsid w:val="00AE31B5"/>
    <w:rPr>
      <w:rFonts w:ascii="Tahoma" w:eastAsia="Tahoma" w:hAnsi="Tahoma" w:cs="Tahoma"/>
      <w:sz w:val="16"/>
    </w:rPr>
  </w:style>
  <w:style w:type="character" w:customStyle="1" w:styleId="1Char">
    <w:name w:val="标题 1 Char"/>
    <w:basedOn w:val="a3"/>
    <w:link w:val="1"/>
    <w:uiPriority w:val="1"/>
    <w:rsid w:val="00AE31B5"/>
    <w:rPr>
      <w:kern w:val="20"/>
      <w:sz w:val="36"/>
    </w:rPr>
  </w:style>
  <w:style w:type="character" w:customStyle="1" w:styleId="2Char">
    <w:name w:val="标题 2 Char"/>
    <w:basedOn w:val="a3"/>
    <w:link w:val="21"/>
    <w:uiPriority w:val="1"/>
    <w:rsid w:val="00AE31B5"/>
    <w:rPr>
      <w:rFonts w:asciiTheme="majorHAnsi" w:eastAsiaTheme="majorEastAsia" w:hAnsiTheme="majorHAnsi" w:cstheme="majorBidi"/>
      <w:caps/>
      <w:color w:val="577188" w:themeColor="accent1" w:themeShade="BF"/>
      <w:kern w:val="20"/>
      <w:sz w:val="24"/>
    </w:rPr>
  </w:style>
  <w:style w:type="character" w:styleId="ac">
    <w:name w:val="Placeholder Text"/>
    <w:basedOn w:val="a3"/>
    <w:uiPriority w:val="99"/>
    <w:semiHidden/>
    <w:rsid w:val="00AE31B5"/>
    <w:rPr>
      <w:color w:val="808080"/>
    </w:rPr>
  </w:style>
  <w:style w:type="paragraph" w:customStyle="1" w:styleId="ad">
    <w:name w:val="引言"/>
    <w:basedOn w:val="a2"/>
    <w:next w:val="a2"/>
    <w:link w:val="ae"/>
    <w:uiPriority w:val="9"/>
    <w:unhideWhenUsed/>
    <w:qFormat/>
    <w:rsid w:val="00AE31B5"/>
    <w:pPr>
      <w:spacing w:before="240" w:after="240"/>
      <w:ind w:left="720" w:right="720"/>
    </w:pPr>
    <w:rPr>
      <w:i/>
      <w:iCs/>
      <w:color w:val="7E97AD" w:themeColor="accent1"/>
      <w:sz w:val="28"/>
    </w:rPr>
  </w:style>
  <w:style w:type="character" w:customStyle="1" w:styleId="ae">
    <w:name w:val="引言字符"/>
    <w:basedOn w:val="a3"/>
    <w:link w:val="ad"/>
    <w:uiPriority w:val="9"/>
    <w:rsid w:val="00AE31B5"/>
    <w:rPr>
      <w:i/>
      <w:iCs/>
      <w:color w:val="7E97AD" w:themeColor="accent1"/>
      <w:kern w:val="20"/>
      <w:sz w:val="28"/>
    </w:rPr>
  </w:style>
  <w:style w:type="paragraph" w:styleId="af">
    <w:name w:val="Bibliography"/>
    <w:basedOn w:val="a2"/>
    <w:next w:val="a2"/>
    <w:uiPriority w:val="37"/>
    <w:semiHidden/>
    <w:unhideWhenUsed/>
    <w:rsid w:val="00AE31B5"/>
  </w:style>
  <w:style w:type="paragraph" w:customStyle="1" w:styleId="af0">
    <w:name w:val="块文本"/>
    <w:basedOn w:val="a2"/>
    <w:uiPriority w:val="99"/>
    <w:semiHidden/>
    <w:unhideWhenUsed/>
    <w:rsid w:val="00AE31B5"/>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af1">
    <w:name w:val="Body Text"/>
    <w:basedOn w:val="a2"/>
    <w:link w:val="Char2"/>
    <w:uiPriority w:val="99"/>
    <w:semiHidden/>
    <w:unhideWhenUsed/>
    <w:rsid w:val="00AE31B5"/>
    <w:pPr>
      <w:spacing w:after="120"/>
    </w:pPr>
  </w:style>
  <w:style w:type="character" w:customStyle="1" w:styleId="Char2">
    <w:name w:val="正文文本 Char"/>
    <w:basedOn w:val="a3"/>
    <w:link w:val="af1"/>
    <w:uiPriority w:val="99"/>
    <w:semiHidden/>
    <w:rsid w:val="00AE31B5"/>
  </w:style>
  <w:style w:type="paragraph" w:styleId="22">
    <w:name w:val="Body Text 2"/>
    <w:basedOn w:val="a2"/>
    <w:link w:val="2Char0"/>
    <w:uiPriority w:val="99"/>
    <w:semiHidden/>
    <w:unhideWhenUsed/>
    <w:rsid w:val="00AE31B5"/>
    <w:pPr>
      <w:spacing w:after="120" w:line="480" w:lineRule="auto"/>
    </w:pPr>
  </w:style>
  <w:style w:type="character" w:customStyle="1" w:styleId="2Char0">
    <w:name w:val="正文文本 2 Char"/>
    <w:basedOn w:val="a3"/>
    <w:link w:val="22"/>
    <w:uiPriority w:val="99"/>
    <w:semiHidden/>
    <w:rsid w:val="00AE31B5"/>
  </w:style>
  <w:style w:type="paragraph" w:styleId="32">
    <w:name w:val="Body Text 3"/>
    <w:basedOn w:val="a2"/>
    <w:link w:val="3Char0"/>
    <w:uiPriority w:val="99"/>
    <w:semiHidden/>
    <w:unhideWhenUsed/>
    <w:rsid w:val="00AE31B5"/>
    <w:pPr>
      <w:spacing w:after="120"/>
    </w:pPr>
    <w:rPr>
      <w:sz w:val="16"/>
    </w:rPr>
  </w:style>
  <w:style w:type="character" w:customStyle="1" w:styleId="3Char0">
    <w:name w:val="正文文本 3 Char"/>
    <w:basedOn w:val="a3"/>
    <w:link w:val="32"/>
    <w:uiPriority w:val="99"/>
    <w:semiHidden/>
    <w:rsid w:val="00AE31B5"/>
    <w:rPr>
      <w:sz w:val="16"/>
    </w:rPr>
  </w:style>
  <w:style w:type="paragraph" w:customStyle="1" w:styleId="af2">
    <w:name w:val="正文文本第一缩进"/>
    <w:basedOn w:val="af1"/>
    <w:link w:val="af3"/>
    <w:uiPriority w:val="99"/>
    <w:semiHidden/>
    <w:unhideWhenUsed/>
    <w:rsid w:val="00AE31B5"/>
    <w:pPr>
      <w:spacing w:after="200"/>
      <w:ind w:firstLine="360"/>
    </w:pPr>
  </w:style>
  <w:style w:type="character" w:customStyle="1" w:styleId="af3">
    <w:name w:val="正文文本第一缩进字符"/>
    <w:basedOn w:val="Char2"/>
    <w:link w:val="af2"/>
    <w:uiPriority w:val="99"/>
    <w:semiHidden/>
    <w:rsid w:val="00AE31B5"/>
  </w:style>
  <w:style w:type="paragraph" w:styleId="af4">
    <w:name w:val="Body Text Indent"/>
    <w:basedOn w:val="a2"/>
    <w:link w:val="Char3"/>
    <w:uiPriority w:val="99"/>
    <w:semiHidden/>
    <w:unhideWhenUsed/>
    <w:rsid w:val="00AE31B5"/>
    <w:pPr>
      <w:spacing w:after="120"/>
      <w:ind w:left="360"/>
    </w:pPr>
  </w:style>
  <w:style w:type="character" w:customStyle="1" w:styleId="Char3">
    <w:name w:val="正文文本缩进 Char"/>
    <w:basedOn w:val="a3"/>
    <w:link w:val="af4"/>
    <w:uiPriority w:val="99"/>
    <w:semiHidden/>
    <w:rsid w:val="00AE31B5"/>
  </w:style>
  <w:style w:type="paragraph" w:customStyle="1" w:styleId="23">
    <w:name w:val="正文文本第一缩进 2"/>
    <w:basedOn w:val="af4"/>
    <w:link w:val="24"/>
    <w:uiPriority w:val="99"/>
    <w:semiHidden/>
    <w:unhideWhenUsed/>
    <w:rsid w:val="00AE31B5"/>
    <w:pPr>
      <w:spacing w:after="200"/>
      <w:ind w:firstLine="360"/>
    </w:pPr>
  </w:style>
  <w:style w:type="character" w:customStyle="1" w:styleId="24">
    <w:name w:val="正文文本第一缩进 2 字符"/>
    <w:basedOn w:val="Char3"/>
    <w:link w:val="23"/>
    <w:uiPriority w:val="99"/>
    <w:semiHidden/>
    <w:rsid w:val="00AE31B5"/>
  </w:style>
  <w:style w:type="paragraph" w:styleId="25">
    <w:name w:val="Body Text Indent 2"/>
    <w:basedOn w:val="a2"/>
    <w:link w:val="2Char1"/>
    <w:uiPriority w:val="99"/>
    <w:semiHidden/>
    <w:unhideWhenUsed/>
    <w:rsid w:val="00AE31B5"/>
    <w:pPr>
      <w:spacing w:after="120" w:line="480" w:lineRule="auto"/>
      <w:ind w:left="360"/>
    </w:pPr>
  </w:style>
  <w:style w:type="character" w:customStyle="1" w:styleId="2Char1">
    <w:name w:val="正文文本缩进 2 Char"/>
    <w:basedOn w:val="a3"/>
    <w:link w:val="25"/>
    <w:uiPriority w:val="99"/>
    <w:semiHidden/>
    <w:rsid w:val="00AE31B5"/>
  </w:style>
  <w:style w:type="paragraph" w:styleId="33">
    <w:name w:val="Body Text Indent 3"/>
    <w:basedOn w:val="a2"/>
    <w:link w:val="3Char1"/>
    <w:uiPriority w:val="99"/>
    <w:semiHidden/>
    <w:unhideWhenUsed/>
    <w:rsid w:val="00AE31B5"/>
    <w:pPr>
      <w:spacing w:after="120"/>
      <w:ind w:left="360"/>
    </w:pPr>
    <w:rPr>
      <w:sz w:val="16"/>
    </w:rPr>
  </w:style>
  <w:style w:type="character" w:customStyle="1" w:styleId="3Char1">
    <w:name w:val="正文文本缩进 3 Char"/>
    <w:basedOn w:val="a3"/>
    <w:link w:val="33"/>
    <w:uiPriority w:val="99"/>
    <w:semiHidden/>
    <w:rsid w:val="00AE31B5"/>
    <w:rPr>
      <w:sz w:val="16"/>
    </w:rPr>
  </w:style>
  <w:style w:type="character" w:customStyle="1" w:styleId="af5">
    <w:name w:val="书名"/>
    <w:basedOn w:val="a3"/>
    <w:uiPriority w:val="33"/>
    <w:semiHidden/>
    <w:unhideWhenUsed/>
    <w:rsid w:val="00AE31B5"/>
    <w:rPr>
      <w:b/>
      <w:bCs/>
      <w:smallCaps/>
      <w:spacing w:val="5"/>
    </w:rPr>
  </w:style>
  <w:style w:type="paragraph" w:customStyle="1" w:styleId="af6">
    <w:name w:val="描述"/>
    <w:basedOn w:val="a2"/>
    <w:next w:val="a2"/>
    <w:uiPriority w:val="35"/>
    <w:semiHidden/>
    <w:unhideWhenUsed/>
    <w:qFormat/>
    <w:rsid w:val="00AE31B5"/>
    <w:pPr>
      <w:spacing w:line="240" w:lineRule="auto"/>
    </w:pPr>
    <w:rPr>
      <w:b/>
      <w:bCs/>
      <w:color w:val="7E97AD" w:themeColor="accent1"/>
    </w:rPr>
  </w:style>
  <w:style w:type="paragraph" w:styleId="af7">
    <w:name w:val="Closing"/>
    <w:basedOn w:val="a2"/>
    <w:link w:val="Char4"/>
    <w:uiPriority w:val="99"/>
    <w:semiHidden/>
    <w:unhideWhenUsed/>
    <w:rsid w:val="00AE31B5"/>
    <w:pPr>
      <w:spacing w:after="0" w:line="240" w:lineRule="auto"/>
      <w:ind w:left="4320"/>
    </w:pPr>
  </w:style>
  <w:style w:type="character" w:customStyle="1" w:styleId="Char4">
    <w:name w:val="结束语 Char"/>
    <w:basedOn w:val="a3"/>
    <w:link w:val="af7"/>
    <w:uiPriority w:val="99"/>
    <w:semiHidden/>
    <w:rsid w:val="00AE31B5"/>
  </w:style>
  <w:style w:type="table" w:customStyle="1" w:styleId="10">
    <w:name w:val="彩色网格1"/>
    <w:basedOn w:val="a4"/>
    <w:uiPriority w:val="73"/>
    <w:rsid w:val="00AE31B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1">
    <w:name w:val="彩色网格强调文字颜色 1"/>
    <w:basedOn w:val="a4"/>
    <w:uiPriority w:val="73"/>
    <w:rsid w:val="00AE31B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26">
    <w:name w:val="彩色网格强调文字颜色 2"/>
    <w:basedOn w:val="a4"/>
    <w:uiPriority w:val="73"/>
    <w:rsid w:val="00AE31B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34">
    <w:name w:val="彩色网格强调文字颜色 3"/>
    <w:basedOn w:val="a4"/>
    <w:uiPriority w:val="73"/>
    <w:rsid w:val="00AE31B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42">
    <w:name w:val="彩色网格强调文字颜色 4"/>
    <w:basedOn w:val="a4"/>
    <w:uiPriority w:val="73"/>
    <w:rsid w:val="00AE31B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52">
    <w:name w:val="彩色网格强调文字颜色 5"/>
    <w:basedOn w:val="a4"/>
    <w:uiPriority w:val="73"/>
    <w:rsid w:val="00AE31B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60">
    <w:name w:val="彩色网格强调文字颜色 6"/>
    <w:basedOn w:val="a4"/>
    <w:uiPriority w:val="73"/>
    <w:rsid w:val="00AE31B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12">
    <w:name w:val="彩色列表1"/>
    <w:basedOn w:val="a4"/>
    <w:uiPriority w:val="72"/>
    <w:rsid w:val="00AE31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13">
    <w:name w:val="彩色列表强调文字颜色 1"/>
    <w:basedOn w:val="a4"/>
    <w:uiPriority w:val="72"/>
    <w:rsid w:val="00AE31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27">
    <w:name w:val="彩色列表强调文字颜色 2"/>
    <w:basedOn w:val="a4"/>
    <w:uiPriority w:val="72"/>
    <w:rsid w:val="00AE31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35">
    <w:name w:val="彩色列表强调文字颜色 3"/>
    <w:basedOn w:val="a4"/>
    <w:uiPriority w:val="72"/>
    <w:rsid w:val="00AE31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43">
    <w:name w:val="彩色列表强调文字颜色 4"/>
    <w:basedOn w:val="a4"/>
    <w:uiPriority w:val="72"/>
    <w:rsid w:val="00AE31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53">
    <w:name w:val="彩色列表强调文字颜色 5"/>
    <w:basedOn w:val="a4"/>
    <w:uiPriority w:val="72"/>
    <w:rsid w:val="00AE31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61">
    <w:name w:val="彩色列表强调文字颜色 6"/>
    <w:basedOn w:val="a4"/>
    <w:uiPriority w:val="72"/>
    <w:rsid w:val="00AE31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customStyle="1" w:styleId="14">
    <w:name w:val="彩色底纹1"/>
    <w:basedOn w:val="a4"/>
    <w:uiPriority w:val="71"/>
    <w:rsid w:val="00AE31B5"/>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15">
    <w:name w:val="彩色底纹强调文字颜色 1"/>
    <w:basedOn w:val="a4"/>
    <w:uiPriority w:val="71"/>
    <w:rsid w:val="00AE31B5"/>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28">
    <w:name w:val="彩色底纹强调文字颜色 2"/>
    <w:basedOn w:val="a4"/>
    <w:uiPriority w:val="71"/>
    <w:rsid w:val="00AE31B5"/>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36">
    <w:name w:val="彩色底纹强调文字颜色 3"/>
    <w:basedOn w:val="a4"/>
    <w:uiPriority w:val="71"/>
    <w:rsid w:val="00AE31B5"/>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44">
    <w:name w:val="彩色底纹强调文字颜色 4"/>
    <w:basedOn w:val="a4"/>
    <w:uiPriority w:val="71"/>
    <w:rsid w:val="00AE31B5"/>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54">
    <w:name w:val="彩色底纹强调文字颜色 5"/>
    <w:basedOn w:val="a4"/>
    <w:uiPriority w:val="71"/>
    <w:rsid w:val="00AE31B5"/>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62">
    <w:name w:val="彩色底纹强调文字颜色 6"/>
    <w:basedOn w:val="a4"/>
    <w:uiPriority w:val="71"/>
    <w:rsid w:val="00AE31B5"/>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f8">
    <w:name w:val="注释引用"/>
    <w:basedOn w:val="a3"/>
    <w:uiPriority w:val="99"/>
    <w:semiHidden/>
    <w:unhideWhenUsed/>
    <w:rsid w:val="00AE31B5"/>
    <w:rPr>
      <w:sz w:val="16"/>
    </w:rPr>
  </w:style>
  <w:style w:type="paragraph" w:customStyle="1" w:styleId="af9">
    <w:name w:val="注释文本"/>
    <w:basedOn w:val="a2"/>
    <w:link w:val="afa"/>
    <w:uiPriority w:val="99"/>
    <w:semiHidden/>
    <w:unhideWhenUsed/>
    <w:rsid w:val="00AE31B5"/>
    <w:pPr>
      <w:spacing w:line="240" w:lineRule="auto"/>
    </w:pPr>
  </w:style>
  <w:style w:type="character" w:customStyle="1" w:styleId="afa">
    <w:name w:val="备注文本字符"/>
    <w:basedOn w:val="a3"/>
    <w:link w:val="af9"/>
    <w:uiPriority w:val="99"/>
    <w:semiHidden/>
    <w:rsid w:val="00AE31B5"/>
    <w:rPr>
      <w:sz w:val="20"/>
    </w:rPr>
  </w:style>
  <w:style w:type="paragraph" w:customStyle="1" w:styleId="afb">
    <w:name w:val="注释主题"/>
    <w:basedOn w:val="af9"/>
    <w:next w:val="af9"/>
    <w:link w:val="afc"/>
    <w:uiPriority w:val="99"/>
    <w:semiHidden/>
    <w:unhideWhenUsed/>
    <w:rsid w:val="00AE31B5"/>
    <w:rPr>
      <w:b/>
      <w:bCs/>
    </w:rPr>
  </w:style>
  <w:style w:type="character" w:customStyle="1" w:styleId="afc">
    <w:name w:val="备注主题字符"/>
    <w:basedOn w:val="afa"/>
    <w:link w:val="afb"/>
    <w:uiPriority w:val="99"/>
    <w:semiHidden/>
    <w:rsid w:val="00AE31B5"/>
    <w:rPr>
      <w:b/>
      <w:bCs/>
      <w:sz w:val="20"/>
    </w:rPr>
  </w:style>
  <w:style w:type="table" w:customStyle="1" w:styleId="16">
    <w:name w:val="深色列表1"/>
    <w:basedOn w:val="a4"/>
    <w:uiPriority w:val="70"/>
    <w:rsid w:val="00AE31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17">
    <w:name w:val="深色列表强调文字颜色 1"/>
    <w:basedOn w:val="a4"/>
    <w:uiPriority w:val="70"/>
    <w:rsid w:val="00AE31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29">
    <w:name w:val="深色列表强调文字颜色 2"/>
    <w:basedOn w:val="a4"/>
    <w:uiPriority w:val="70"/>
    <w:rsid w:val="00AE31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37">
    <w:name w:val="深色列表强调文字颜色 3"/>
    <w:basedOn w:val="a4"/>
    <w:uiPriority w:val="70"/>
    <w:rsid w:val="00AE31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45">
    <w:name w:val="深色列表强调文字颜色 4"/>
    <w:basedOn w:val="a4"/>
    <w:uiPriority w:val="70"/>
    <w:rsid w:val="00AE31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55">
    <w:name w:val="深色列表强调文字颜色 5"/>
    <w:basedOn w:val="a4"/>
    <w:uiPriority w:val="70"/>
    <w:rsid w:val="00AE31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63">
    <w:name w:val="深色列表强调文字颜色 6"/>
    <w:basedOn w:val="a4"/>
    <w:uiPriority w:val="70"/>
    <w:rsid w:val="00AE31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afd">
    <w:name w:val="Date"/>
    <w:basedOn w:val="a2"/>
    <w:next w:val="a2"/>
    <w:link w:val="Char5"/>
    <w:uiPriority w:val="99"/>
    <w:semiHidden/>
    <w:unhideWhenUsed/>
    <w:rsid w:val="00AE31B5"/>
  </w:style>
  <w:style w:type="character" w:customStyle="1" w:styleId="Char5">
    <w:name w:val="日期 Char"/>
    <w:basedOn w:val="a3"/>
    <w:link w:val="afd"/>
    <w:uiPriority w:val="99"/>
    <w:semiHidden/>
    <w:rsid w:val="00AE31B5"/>
  </w:style>
  <w:style w:type="paragraph" w:styleId="afe">
    <w:name w:val="Document Map"/>
    <w:basedOn w:val="a2"/>
    <w:link w:val="Char6"/>
    <w:uiPriority w:val="99"/>
    <w:semiHidden/>
    <w:unhideWhenUsed/>
    <w:rsid w:val="00AE31B5"/>
    <w:pPr>
      <w:spacing w:after="0" w:line="240" w:lineRule="auto"/>
    </w:pPr>
    <w:rPr>
      <w:rFonts w:ascii="Tahoma" w:eastAsia="Tahoma" w:hAnsi="Tahoma" w:cs="Tahoma"/>
      <w:sz w:val="16"/>
    </w:rPr>
  </w:style>
  <w:style w:type="character" w:customStyle="1" w:styleId="Char6">
    <w:name w:val="文档结构图 Char"/>
    <w:basedOn w:val="a3"/>
    <w:link w:val="afe"/>
    <w:uiPriority w:val="99"/>
    <w:semiHidden/>
    <w:rsid w:val="00AE31B5"/>
    <w:rPr>
      <w:rFonts w:ascii="Tahoma" w:eastAsia="Tahoma" w:hAnsi="Tahoma" w:cs="Tahoma"/>
      <w:sz w:val="16"/>
    </w:rPr>
  </w:style>
  <w:style w:type="paragraph" w:styleId="aff">
    <w:name w:val="E-mail Signature"/>
    <w:basedOn w:val="a2"/>
    <w:link w:val="Char7"/>
    <w:uiPriority w:val="99"/>
    <w:semiHidden/>
    <w:unhideWhenUsed/>
    <w:rsid w:val="00AE31B5"/>
    <w:pPr>
      <w:spacing w:after="0" w:line="240" w:lineRule="auto"/>
    </w:pPr>
  </w:style>
  <w:style w:type="character" w:customStyle="1" w:styleId="Char7">
    <w:name w:val="电子邮件签名 Char"/>
    <w:basedOn w:val="a3"/>
    <w:link w:val="aff"/>
    <w:uiPriority w:val="99"/>
    <w:semiHidden/>
    <w:rsid w:val="00AE31B5"/>
  </w:style>
  <w:style w:type="character" w:styleId="aff0">
    <w:name w:val="Emphasis"/>
    <w:basedOn w:val="a3"/>
    <w:uiPriority w:val="20"/>
    <w:semiHidden/>
    <w:unhideWhenUsed/>
    <w:rsid w:val="00AE31B5"/>
    <w:rPr>
      <w:i/>
      <w:iCs/>
    </w:rPr>
  </w:style>
  <w:style w:type="character" w:customStyle="1" w:styleId="aff1">
    <w:name w:val="尾注参考线"/>
    <w:basedOn w:val="a3"/>
    <w:uiPriority w:val="99"/>
    <w:semiHidden/>
    <w:unhideWhenUsed/>
    <w:rsid w:val="00AE31B5"/>
    <w:rPr>
      <w:vertAlign w:val="superscript"/>
    </w:rPr>
  </w:style>
  <w:style w:type="paragraph" w:styleId="aff2">
    <w:name w:val="endnote text"/>
    <w:basedOn w:val="a2"/>
    <w:link w:val="Char8"/>
    <w:uiPriority w:val="99"/>
    <w:semiHidden/>
    <w:unhideWhenUsed/>
    <w:rsid w:val="00AE31B5"/>
    <w:pPr>
      <w:spacing w:after="0" w:line="240" w:lineRule="auto"/>
    </w:pPr>
  </w:style>
  <w:style w:type="character" w:customStyle="1" w:styleId="Char8">
    <w:name w:val="尾注文本 Char"/>
    <w:basedOn w:val="a3"/>
    <w:link w:val="aff2"/>
    <w:uiPriority w:val="99"/>
    <w:semiHidden/>
    <w:rsid w:val="00AE31B5"/>
    <w:rPr>
      <w:sz w:val="20"/>
    </w:rPr>
  </w:style>
  <w:style w:type="paragraph" w:customStyle="1" w:styleId="aff3">
    <w:name w:val="信封地址"/>
    <w:basedOn w:val="a2"/>
    <w:uiPriority w:val="99"/>
    <w:semiHidden/>
    <w:unhideWhenUsed/>
    <w:rsid w:val="00AE31B5"/>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customStyle="1" w:styleId="aff4">
    <w:name w:val="信封寄信人地址"/>
    <w:basedOn w:val="a2"/>
    <w:uiPriority w:val="99"/>
    <w:semiHidden/>
    <w:unhideWhenUsed/>
    <w:rsid w:val="00AE31B5"/>
    <w:pPr>
      <w:spacing w:after="0" w:line="240" w:lineRule="auto"/>
    </w:pPr>
    <w:rPr>
      <w:rFonts w:asciiTheme="majorHAnsi" w:eastAsiaTheme="majorEastAsia" w:hAnsiTheme="majorHAnsi" w:cstheme="majorBidi"/>
    </w:rPr>
  </w:style>
  <w:style w:type="character" w:styleId="aff5">
    <w:name w:val="FollowedHyperlink"/>
    <w:basedOn w:val="a3"/>
    <w:unhideWhenUsed/>
    <w:rsid w:val="00AE31B5"/>
    <w:rPr>
      <w:color w:val="969696" w:themeColor="followedHyperlink"/>
      <w:u w:val="single"/>
    </w:rPr>
  </w:style>
  <w:style w:type="character" w:customStyle="1" w:styleId="aff6">
    <w:name w:val="页脚参考线"/>
    <w:basedOn w:val="a3"/>
    <w:uiPriority w:val="99"/>
    <w:semiHidden/>
    <w:unhideWhenUsed/>
    <w:rsid w:val="00AE31B5"/>
    <w:rPr>
      <w:vertAlign w:val="superscript"/>
    </w:rPr>
  </w:style>
  <w:style w:type="paragraph" w:customStyle="1" w:styleId="aff7">
    <w:name w:val="页脚文本"/>
    <w:basedOn w:val="a2"/>
    <w:link w:val="aff8"/>
    <w:uiPriority w:val="99"/>
    <w:semiHidden/>
    <w:unhideWhenUsed/>
    <w:rsid w:val="00AE31B5"/>
    <w:pPr>
      <w:spacing w:after="0" w:line="240" w:lineRule="auto"/>
    </w:pPr>
  </w:style>
  <w:style w:type="character" w:customStyle="1" w:styleId="aff8">
    <w:name w:val="页脚文本字符"/>
    <w:basedOn w:val="a3"/>
    <w:link w:val="aff7"/>
    <w:uiPriority w:val="99"/>
    <w:semiHidden/>
    <w:rsid w:val="00AE31B5"/>
    <w:rPr>
      <w:sz w:val="20"/>
    </w:rPr>
  </w:style>
  <w:style w:type="character" w:customStyle="1" w:styleId="3Char">
    <w:name w:val="标题 3 Char"/>
    <w:basedOn w:val="a3"/>
    <w:link w:val="31"/>
    <w:uiPriority w:val="1"/>
    <w:rsid w:val="00AE31B5"/>
    <w:rPr>
      <w:rFonts w:asciiTheme="majorHAnsi" w:eastAsiaTheme="majorEastAsia" w:hAnsiTheme="majorHAnsi" w:cstheme="majorBidi"/>
      <w:b/>
      <w:bCs/>
      <w:color w:val="7E97AD" w:themeColor="accent1"/>
      <w:kern w:val="20"/>
    </w:rPr>
  </w:style>
  <w:style w:type="character" w:customStyle="1" w:styleId="4Char">
    <w:name w:val="标题 4 Char"/>
    <w:basedOn w:val="a3"/>
    <w:link w:val="41"/>
    <w:uiPriority w:val="18"/>
    <w:semiHidden/>
    <w:rsid w:val="00AE31B5"/>
    <w:rPr>
      <w:rFonts w:asciiTheme="majorHAnsi" w:eastAsiaTheme="majorEastAsia" w:hAnsiTheme="majorHAnsi" w:cstheme="majorBidi"/>
      <w:b/>
      <w:bCs/>
      <w:i/>
      <w:iCs/>
      <w:color w:val="7E97AD" w:themeColor="accent1"/>
      <w:kern w:val="20"/>
    </w:rPr>
  </w:style>
  <w:style w:type="character" w:customStyle="1" w:styleId="5Char">
    <w:name w:val="标题 5 Char"/>
    <w:basedOn w:val="a3"/>
    <w:link w:val="51"/>
    <w:uiPriority w:val="18"/>
    <w:semiHidden/>
    <w:rsid w:val="00AE31B5"/>
    <w:rPr>
      <w:rFonts w:asciiTheme="majorHAnsi" w:eastAsiaTheme="majorEastAsia" w:hAnsiTheme="majorHAnsi" w:cstheme="majorBidi"/>
      <w:color w:val="394B5A" w:themeColor="accent1" w:themeShade="7F"/>
      <w:kern w:val="20"/>
    </w:rPr>
  </w:style>
  <w:style w:type="character" w:customStyle="1" w:styleId="6Char">
    <w:name w:val="标题 6 Char"/>
    <w:basedOn w:val="a3"/>
    <w:link w:val="6"/>
    <w:uiPriority w:val="18"/>
    <w:semiHidden/>
    <w:rsid w:val="00AE31B5"/>
    <w:rPr>
      <w:rFonts w:asciiTheme="majorHAnsi" w:eastAsiaTheme="majorEastAsia" w:hAnsiTheme="majorHAnsi" w:cstheme="majorBidi"/>
      <w:i/>
      <w:iCs/>
      <w:color w:val="394B5A" w:themeColor="accent1" w:themeShade="7F"/>
      <w:kern w:val="20"/>
    </w:rPr>
  </w:style>
  <w:style w:type="character" w:customStyle="1" w:styleId="7Char">
    <w:name w:val="标题 7 Char"/>
    <w:basedOn w:val="a3"/>
    <w:link w:val="7"/>
    <w:uiPriority w:val="18"/>
    <w:semiHidden/>
    <w:rsid w:val="00AE31B5"/>
    <w:rPr>
      <w:rFonts w:asciiTheme="majorHAnsi" w:eastAsiaTheme="majorEastAsia" w:hAnsiTheme="majorHAnsi" w:cstheme="majorBidi"/>
      <w:i/>
      <w:iCs/>
      <w:color w:val="404040" w:themeColor="text1" w:themeTint="BF"/>
      <w:kern w:val="20"/>
    </w:rPr>
  </w:style>
  <w:style w:type="character" w:customStyle="1" w:styleId="8Char">
    <w:name w:val="标题 8 Char"/>
    <w:basedOn w:val="a3"/>
    <w:link w:val="8"/>
    <w:uiPriority w:val="18"/>
    <w:semiHidden/>
    <w:rsid w:val="00AE31B5"/>
    <w:rPr>
      <w:rFonts w:asciiTheme="majorHAnsi" w:eastAsiaTheme="majorEastAsia" w:hAnsiTheme="majorHAnsi" w:cstheme="majorBidi"/>
      <w:color w:val="404040" w:themeColor="text1" w:themeTint="BF"/>
      <w:kern w:val="20"/>
    </w:rPr>
  </w:style>
  <w:style w:type="character" w:customStyle="1" w:styleId="9Char">
    <w:name w:val="标题 9 Char"/>
    <w:basedOn w:val="a3"/>
    <w:link w:val="9"/>
    <w:uiPriority w:val="18"/>
    <w:semiHidden/>
    <w:rsid w:val="00AE31B5"/>
    <w:rPr>
      <w:rFonts w:asciiTheme="majorHAnsi" w:eastAsiaTheme="majorEastAsia" w:hAnsiTheme="majorHAnsi" w:cstheme="majorBidi"/>
      <w:i/>
      <w:iCs/>
      <w:color w:val="404040" w:themeColor="text1" w:themeTint="BF"/>
      <w:kern w:val="20"/>
    </w:rPr>
  </w:style>
  <w:style w:type="character" w:customStyle="1" w:styleId="HTML">
    <w:name w:val="HTML 缩写词"/>
    <w:basedOn w:val="a3"/>
    <w:uiPriority w:val="99"/>
    <w:semiHidden/>
    <w:unhideWhenUsed/>
    <w:rsid w:val="00AE31B5"/>
  </w:style>
  <w:style w:type="paragraph" w:styleId="HTML0">
    <w:name w:val="HTML Address"/>
    <w:basedOn w:val="a2"/>
    <w:link w:val="HTMLChar"/>
    <w:uiPriority w:val="99"/>
    <w:semiHidden/>
    <w:unhideWhenUsed/>
    <w:rsid w:val="00AE31B5"/>
    <w:pPr>
      <w:spacing w:after="0" w:line="240" w:lineRule="auto"/>
    </w:pPr>
    <w:rPr>
      <w:i/>
      <w:iCs/>
    </w:rPr>
  </w:style>
  <w:style w:type="character" w:customStyle="1" w:styleId="HTMLChar">
    <w:name w:val="HTML 地址 Char"/>
    <w:basedOn w:val="a3"/>
    <w:link w:val="HTML0"/>
    <w:uiPriority w:val="99"/>
    <w:semiHidden/>
    <w:rsid w:val="00AE31B5"/>
    <w:rPr>
      <w:i/>
      <w:iCs/>
    </w:rPr>
  </w:style>
  <w:style w:type="character" w:styleId="HTML1">
    <w:name w:val="HTML Cite"/>
    <w:basedOn w:val="a3"/>
    <w:uiPriority w:val="99"/>
    <w:semiHidden/>
    <w:unhideWhenUsed/>
    <w:rsid w:val="00AE31B5"/>
    <w:rPr>
      <w:i/>
      <w:iCs/>
    </w:rPr>
  </w:style>
  <w:style w:type="character" w:styleId="HTML2">
    <w:name w:val="HTML Code"/>
    <w:basedOn w:val="a3"/>
    <w:uiPriority w:val="99"/>
    <w:semiHidden/>
    <w:unhideWhenUsed/>
    <w:rsid w:val="00AE31B5"/>
    <w:rPr>
      <w:rFonts w:ascii="Consolas" w:eastAsia="Consolas" w:hAnsi="Consolas" w:cs="Consolas"/>
      <w:sz w:val="20"/>
    </w:rPr>
  </w:style>
  <w:style w:type="character" w:styleId="HTML3">
    <w:name w:val="HTML Definition"/>
    <w:basedOn w:val="a3"/>
    <w:uiPriority w:val="99"/>
    <w:semiHidden/>
    <w:unhideWhenUsed/>
    <w:rsid w:val="00AE31B5"/>
    <w:rPr>
      <w:i/>
      <w:iCs/>
    </w:rPr>
  </w:style>
  <w:style w:type="character" w:styleId="HTML4">
    <w:name w:val="HTML Keyboard"/>
    <w:basedOn w:val="a3"/>
    <w:uiPriority w:val="99"/>
    <w:semiHidden/>
    <w:unhideWhenUsed/>
    <w:rsid w:val="00AE31B5"/>
    <w:rPr>
      <w:rFonts w:ascii="Consolas" w:eastAsia="Consolas" w:hAnsi="Consolas" w:cs="Consolas"/>
      <w:sz w:val="20"/>
    </w:rPr>
  </w:style>
  <w:style w:type="paragraph" w:styleId="HTML5">
    <w:name w:val="HTML Preformatted"/>
    <w:basedOn w:val="a2"/>
    <w:link w:val="HTMLChar0"/>
    <w:uiPriority w:val="99"/>
    <w:semiHidden/>
    <w:unhideWhenUsed/>
    <w:rsid w:val="00AE31B5"/>
    <w:pPr>
      <w:spacing w:after="0" w:line="240" w:lineRule="auto"/>
    </w:pPr>
    <w:rPr>
      <w:rFonts w:ascii="Consolas" w:eastAsia="Consolas" w:hAnsi="Consolas" w:cs="Consolas"/>
    </w:rPr>
  </w:style>
  <w:style w:type="character" w:customStyle="1" w:styleId="HTMLChar0">
    <w:name w:val="HTML 预设格式 Char"/>
    <w:basedOn w:val="a3"/>
    <w:link w:val="HTML5"/>
    <w:uiPriority w:val="99"/>
    <w:semiHidden/>
    <w:rsid w:val="00AE31B5"/>
    <w:rPr>
      <w:rFonts w:ascii="Consolas" w:eastAsia="Consolas" w:hAnsi="Consolas" w:cs="Consolas"/>
      <w:sz w:val="20"/>
    </w:rPr>
  </w:style>
  <w:style w:type="character" w:customStyle="1" w:styleId="HTML6">
    <w:name w:val="HTML 示例"/>
    <w:basedOn w:val="a3"/>
    <w:uiPriority w:val="99"/>
    <w:semiHidden/>
    <w:unhideWhenUsed/>
    <w:rsid w:val="00AE31B5"/>
    <w:rPr>
      <w:rFonts w:ascii="Consolas" w:eastAsia="Consolas" w:hAnsi="Consolas" w:cs="Consolas"/>
      <w:sz w:val="24"/>
    </w:rPr>
  </w:style>
  <w:style w:type="character" w:styleId="HTML7">
    <w:name w:val="HTML Typewriter"/>
    <w:basedOn w:val="a3"/>
    <w:uiPriority w:val="99"/>
    <w:semiHidden/>
    <w:unhideWhenUsed/>
    <w:rsid w:val="00AE31B5"/>
    <w:rPr>
      <w:rFonts w:ascii="Consolas" w:eastAsia="Consolas" w:hAnsi="Consolas" w:cs="Consolas"/>
      <w:sz w:val="20"/>
    </w:rPr>
  </w:style>
  <w:style w:type="character" w:styleId="HTML8">
    <w:name w:val="HTML Variable"/>
    <w:basedOn w:val="a3"/>
    <w:uiPriority w:val="99"/>
    <w:semiHidden/>
    <w:unhideWhenUsed/>
    <w:rsid w:val="00AE31B5"/>
    <w:rPr>
      <w:i/>
      <w:iCs/>
    </w:rPr>
  </w:style>
  <w:style w:type="character" w:styleId="aff9">
    <w:name w:val="Hyperlink"/>
    <w:basedOn w:val="a3"/>
    <w:uiPriority w:val="99"/>
    <w:unhideWhenUsed/>
    <w:rsid w:val="00AE31B5"/>
    <w:rPr>
      <w:color w:val="646464" w:themeColor="hyperlink"/>
      <w:u w:val="single"/>
    </w:rPr>
  </w:style>
  <w:style w:type="paragraph" w:styleId="18">
    <w:name w:val="index 1"/>
    <w:basedOn w:val="a2"/>
    <w:next w:val="a2"/>
    <w:autoRedefine/>
    <w:uiPriority w:val="99"/>
    <w:semiHidden/>
    <w:unhideWhenUsed/>
    <w:rsid w:val="00AE31B5"/>
    <w:pPr>
      <w:spacing w:after="0" w:line="240" w:lineRule="auto"/>
      <w:ind w:left="220" w:hanging="220"/>
    </w:pPr>
  </w:style>
  <w:style w:type="paragraph" w:styleId="2a">
    <w:name w:val="index 2"/>
    <w:basedOn w:val="a2"/>
    <w:next w:val="a2"/>
    <w:autoRedefine/>
    <w:uiPriority w:val="99"/>
    <w:semiHidden/>
    <w:unhideWhenUsed/>
    <w:rsid w:val="00AE31B5"/>
    <w:pPr>
      <w:spacing w:after="0" w:line="240" w:lineRule="auto"/>
      <w:ind w:left="440" w:hanging="220"/>
    </w:pPr>
  </w:style>
  <w:style w:type="paragraph" w:styleId="38">
    <w:name w:val="index 3"/>
    <w:basedOn w:val="a2"/>
    <w:next w:val="a2"/>
    <w:autoRedefine/>
    <w:uiPriority w:val="99"/>
    <w:semiHidden/>
    <w:unhideWhenUsed/>
    <w:rsid w:val="00AE31B5"/>
    <w:pPr>
      <w:spacing w:after="0" w:line="240" w:lineRule="auto"/>
      <w:ind w:left="660" w:hanging="220"/>
    </w:pPr>
  </w:style>
  <w:style w:type="paragraph" w:styleId="46">
    <w:name w:val="index 4"/>
    <w:basedOn w:val="a2"/>
    <w:next w:val="a2"/>
    <w:autoRedefine/>
    <w:uiPriority w:val="99"/>
    <w:semiHidden/>
    <w:unhideWhenUsed/>
    <w:rsid w:val="00AE31B5"/>
    <w:pPr>
      <w:spacing w:after="0" w:line="240" w:lineRule="auto"/>
      <w:ind w:left="880" w:hanging="220"/>
    </w:pPr>
  </w:style>
  <w:style w:type="paragraph" w:styleId="56">
    <w:name w:val="index 5"/>
    <w:basedOn w:val="a2"/>
    <w:next w:val="a2"/>
    <w:autoRedefine/>
    <w:uiPriority w:val="99"/>
    <w:semiHidden/>
    <w:unhideWhenUsed/>
    <w:rsid w:val="00AE31B5"/>
    <w:pPr>
      <w:spacing w:after="0" w:line="240" w:lineRule="auto"/>
      <w:ind w:left="1100" w:hanging="220"/>
    </w:pPr>
  </w:style>
  <w:style w:type="paragraph" w:styleId="64">
    <w:name w:val="index 6"/>
    <w:basedOn w:val="a2"/>
    <w:next w:val="a2"/>
    <w:autoRedefine/>
    <w:uiPriority w:val="99"/>
    <w:semiHidden/>
    <w:unhideWhenUsed/>
    <w:rsid w:val="00AE31B5"/>
    <w:pPr>
      <w:spacing w:after="0" w:line="240" w:lineRule="auto"/>
      <w:ind w:left="1320" w:hanging="220"/>
    </w:pPr>
  </w:style>
  <w:style w:type="paragraph" w:styleId="70">
    <w:name w:val="index 7"/>
    <w:basedOn w:val="a2"/>
    <w:next w:val="a2"/>
    <w:autoRedefine/>
    <w:uiPriority w:val="99"/>
    <w:semiHidden/>
    <w:unhideWhenUsed/>
    <w:rsid w:val="00AE31B5"/>
    <w:pPr>
      <w:spacing w:after="0" w:line="240" w:lineRule="auto"/>
      <w:ind w:left="1540" w:hanging="220"/>
    </w:pPr>
  </w:style>
  <w:style w:type="paragraph" w:styleId="80">
    <w:name w:val="index 8"/>
    <w:basedOn w:val="a2"/>
    <w:next w:val="a2"/>
    <w:autoRedefine/>
    <w:uiPriority w:val="99"/>
    <w:semiHidden/>
    <w:unhideWhenUsed/>
    <w:rsid w:val="00AE31B5"/>
    <w:pPr>
      <w:spacing w:after="0" w:line="240" w:lineRule="auto"/>
      <w:ind w:left="1760" w:hanging="220"/>
    </w:pPr>
  </w:style>
  <w:style w:type="paragraph" w:styleId="90">
    <w:name w:val="index 9"/>
    <w:basedOn w:val="a2"/>
    <w:next w:val="a2"/>
    <w:autoRedefine/>
    <w:uiPriority w:val="99"/>
    <w:semiHidden/>
    <w:unhideWhenUsed/>
    <w:rsid w:val="00AE31B5"/>
    <w:pPr>
      <w:spacing w:after="0" w:line="240" w:lineRule="auto"/>
      <w:ind w:left="1980" w:hanging="220"/>
    </w:pPr>
  </w:style>
  <w:style w:type="paragraph" w:styleId="affa">
    <w:name w:val="index heading"/>
    <w:basedOn w:val="a2"/>
    <w:next w:val="18"/>
    <w:uiPriority w:val="99"/>
    <w:semiHidden/>
    <w:unhideWhenUsed/>
    <w:rsid w:val="00AE31B5"/>
    <w:rPr>
      <w:rFonts w:asciiTheme="majorHAnsi" w:eastAsiaTheme="majorEastAsia" w:hAnsiTheme="majorHAnsi" w:cstheme="majorBidi"/>
      <w:b/>
      <w:bCs/>
    </w:rPr>
  </w:style>
  <w:style w:type="character" w:customStyle="1" w:styleId="affb">
    <w:name w:val="重要强调"/>
    <w:basedOn w:val="a3"/>
    <w:uiPriority w:val="21"/>
    <w:semiHidden/>
    <w:unhideWhenUsed/>
    <w:rsid w:val="00AE31B5"/>
    <w:rPr>
      <w:b/>
      <w:bCs/>
      <w:i/>
      <w:iCs/>
      <w:color w:val="7E97AD" w:themeColor="accent1"/>
    </w:rPr>
  </w:style>
  <w:style w:type="paragraph" w:customStyle="1" w:styleId="affc">
    <w:name w:val="重要引言"/>
    <w:basedOn w:val="a2"/>
    <w:next w:val="a2"/>
    <w:link w:val="affd"/>
    <w:uiPriority w:val="30"/>
    <w:semiHidden/>
    <w:unhideWhenUsed/>
    <w:rsid w:val="00AE31B5"/>
    <w:pPr>
      <w:pBdr>
        <w:bottom w:val="single" w:sz="4" w:space="4" w:color="7E97AD" w:themeColor="accent1"/>
      </w:pBdr>
      <w:spacing w:before="200" w:after="280"/>
      <w:ind w:left="936" w:right="936"/>
    </w:pPr>
    <w:rPr>
      <w:b/>
      <w:bCs/>
      <w:i/>
      <w:iCs/>
      <w:color w:val="7E97AD" w:themeColor="accent1"/>
    </w:rPr>
  </w:style>
  <w:style w:type="character" w:customStyle="1" w:styleId="affd">
    <w:name w:val="重要引言字符"/>
    <w:basedOn w:val="a3"/>
    <w:link w:val="affc"/>
    <w:uiPriority w:val="30"/>
    <w:semiHidden/>
    <w:rsid w:val="00AE31B5"/>
    <w:rPr>
      <w:b/>
      <w:bCs/>
      <w:i/>
      <w:iCs/>
      <w:color w:val="7E97AD" w:themeColor="accent1"/>
    </w:rPr>
  </w:style>
  <w:style w:type="character" w:customStyle="1" w:styleId="affe">
    <w:name w:val="重要参考资料"/>
    <w:basedOn w:val="a3"/>
    <w:uiPriority w:val="32"/>
    <w:semiHidden/>
    <w:unhideWhenUsed/>
    <w:rsid w:val="00AE31B5"/>
    <w:rPr>
      <w:b/>
      <w:bCs/>
      <w:smallCaps/>
      <w:color w:val="CC8E60" w:themeColor="accent2"/>
      <w:spacing w:val="5"/>
      <w:u w:val="single"/>
    </w:rPr>
  </w:style>
  <w:style w:type="table" w:customStyle="1" w:styleId="19">
    <w:name w:val="浅色网格1"/>
    <w:basedOn w:val="a4"/>
    <w:uiPriority w:val="62"/>
    <w:rsid w:val="00AE31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a">
    <w:name w:val="浅色网格强调文字颜色 1"/>
    <w:basedOn w:val="a4"/>
    <w:uiPriority w:val="62"/>
    <w:rsid w:val="00AE31B5"/>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2b">
    <w:name w:val="浅色网格强调文字颜色 2"/>
    <w:basedOn w:val="a4"/>
    <w:uiPriority w:val="62"/>
    <w:rsid w:val="00AE31B5"/>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39">
    <w:name w:val="浅色网格强调文字颜色 3"/>
    <w:basedOn w:val="a4"/>
    <w:uiPriority w:val="62"/>
    <w:rsid w:val="00AE31B5"/>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47">
    <w:name w:val="浅色网格强调文字颜色 4"/>
    <w:basedOn w:val="a4"/>
    <w:uiPriority w:val="62"/>
    <w:rsid w:val="00AE31B5"/>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57">
    <w:name w:val="浅色网格强调文字颜色 5"/>
    <w:basedOn w:val="a4"/>
    <w:uiPriority w:val="62"/>
    <w:rsid w:val="00AE31B5"/>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65">
    <w:name w:val="浅色网格强调文字颜色 6"/>
    <w:basedOn w:val="a4"/>
    <w:uiPriority w:val="62"/>
    <w:rsid w:val="00AE31B5"/>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customStyle="1" w:styleId="1b">
    <w:name w:val="浅色列表1"/>
    <w:basedOn w:val="a4"/>
    <w:uiPriority w:val="61"/>
    <w:rsid w:val="00AE31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c">
    <w:name w:val="浅色列表强调文字颜色 1"/>
    <w:basedOn w:val="a4"/>
    <w:uiPriority w:val="61"/>
    <w:rsid w:val="00AE31B5"/>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2c">
    <w:name w:val="浅色列表强调文字颜色 2"/>
    <w:basedOn w:val="a4"/>
    <w:uiPriority w:val="61"/>
    <w:rsid w:val="00AE31B5"/>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3a">
    <w:name w:val="浅色列表强调文字颜色 3"/>
    <w:basedOn w:val="a4"/>
    <w:uiPriority w:val="61"/>
    <w:rsid w:val="00AE31B5"/>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48">
    <w:name w:val="浅色列表强调文字颜色 4"/>
    <w:basedOn w:val="a4"/>
    <w:uiPriority w:val="61"/>
    <w:rsid w:val="00AE31B5"/>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58">
    <w:name w:val="浅色列表强调文字颜色 5"/>
    <w:basedOn w:val="a4"/>
    <w:uiPriority w:val="61"/>
    <w:rsid w:val="00AE31B5"/>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66">
    <w:name w:val="浅色列表强调文字颜色 6"/>
    <w:basedOn w:val="a4"/>
    <w:uiPriority w:val="61"/>
    <w:rsid w:val="00AE31B5"/>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customStyle="1" w:styleId="1d">
    <w:name w:val="浅色底纹1"/>
    <w:basedOn w:val="a4"/>
    <w:uiPriority w:val="60"/>
    <w:rsid w:val="00AE31B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e">
    <w:name w:val="浅色底纹强调文字颜色 1"/>
    <w:basedOn w:val="a4"/>
    <w:uiPriority w:val="60"/>
    <w:rsid w:val="00AE31B5"/>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2d">
    <w:name w:val="浅色底纹强调文字颜色 2"/>
    <w:basedOn w:val="a4"/>
    <w:uiPriority w:val="60"/>
    <w:rsid w:val="00AE31B5"/>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3b">
    <w:name w:val="浅色底纹强调文字颜色 3"/>
    <w:basedOn w:val="a4"/>
    <w:uiPriority w:val="60"/>
    <w:rsid w:val="00AE31B5"/>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49">
    <w:name w:val="浅色底纹强调文字颜色 4"/>
    <w:basedOn w:val="a4"/>
    <w:uiPriority w:val="60"/>
    <w:rsid w:val="00AE31B5"/>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59">
    <w:name w:val="浅色底纹强调文字颜色 5"/>
    <w:basedOn w:val="a4"/>
    <w:uiPriority w:val="60"/>
    <w:rsid w:val="00AE31B5"/>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67">
    <w:name w:val="浅色底纹强调文字颜色 6"/>
    <w:basedOn w:val="a4"/>
    <w:uiPriority w:val="60"/>
    <w:rsid w:val="00AE31B5"/>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afff">
    <w:name w:val="line number"/>
    <w:basedOn w:val="a3"/>
    <w:uiPriority w:val="99"/>
    <w:semiHidden/>
    <w:unhideWhenUsed/>
    <w:rsid w:val="00AE31B5"/>
  </w:style>
  <w:style w:type="paragraph" w:styleId="afff0">
    <w:name w:val="List"/>
    <w:basedOn w:val="a2"/>
    <w:uiPriority w:val="99"/>
    <w:semiHidden/>
    <w:unhideWhenUsed/>
    <w:rsid w:val="00AE31B5"/>
    <w:pPr>
      <w:ind w:left="360" w:hanging="360"/>
      <w:contextualSpacing/>
    </w:pPr>
  </w:style>
  <w:style w:type="paragraph" w:styleId="2e">
    <w:name w:val="List 2"/>
    <w:basedOn w:val="a2"/>
    <w:uiPriority w:val="99"/>
    <w:semiHidden/>
    <w:unhideWhenUsed/>
    <w:rsid w:val="00AE31B5"/>
    <w:pPr>
      <w:ind w:left="720" w:hanging="360"/>
      <w:contextualSpacing/>
    </w:pPr>
  </w:style>
  <w:style w:type="paragraph" w:styleId="3c">
    <w:name w:val="List 3"/>
    <w:basedOn w:val="a2"/>
    <w:uiPriority w:val="99"/>
    <w:semiHidden/>
    <w:unhideWhenUsed/>
    <w:rsid w:val="00AE31B5"/>
    <w:pPr>
      <w:ind w:left="1080" w:hanging="360"/>
      <w:contextualSpacing/>
    </w:pPr>
  </w:style>
  <w:style w:type="paragraph" w:styleId="4a">
    <w:name w:val="List 4"/>
    <w:basedOn w:val="a2"/>
    <w:uiPriority w:val="99"/>
    <w:semiHidden/>
    <w:unhideWhenUsed/>
    <w:rsid w:val="00AE31B5"/>
    <w:pPr>
      <w:ind w:left="1440" w:hanging="360"/>
      <w:contextualSpacing/>
    </w:pPr>
  </w:style>
  <w:style w:type="paragraph" w:styleId="5a">
    <w:name w:val="List 5"/>
    <w:basedOn w:val="a2"/>
    <w:uiPriority w:val="99"/>
    <w:semiHidden/>
    <w:unhideWhenUsed/>
    <w:rsid w:val="00AE31B5"/>
    <w:pPr>
      <w:ind w:left="1800" w:hanging="360"/>
      <w:contextualSpacing/>
    </w:pPr>
  </w:style>
  <w:style w:type="paragraph" w:styleId="a">
    <w:name w:val="List Bullet"/>
    <w:basedOn w:val="a2"/>
    <w:uiPriority w:val="1"/>
    <w:unhideWhenUsed/>
    <w:qFormat/>
    <w:rsid w:val="00AE31B5"/>
    <w:pPr>
      <w:numPr>
        <w:numId w:val="1"/>
      </w:numPr>
      <w:spacing w:after="40"/>
    </w:pPr>
  </w:style>
  <w:style w:type="paragraph" w:styleId="2">
    <w:name w:val="List Bullet 2"/>
    <w:basedOn w:val="a2"/>
    <w:uiPriority w:val="99"/>
    <w:semiHidden/>
    <w:unhideWhenUsed/>
    <w:rsid w:val="00AE31B5"/>
    <w:pPr>
      <w:numPr>
        <w:numId w:val="2"/>
      </w:numPr>
      <w:contextualSpacing/>
    </w:pPr>
  </w:style>
  <w:style w:type="paragraph" w:styleId="3">
    <w:name w:val="List Bullet 3"/>
    <w:basedOn w:val="a2"/>
    <w:uiPriority w:val="99"/>
    <w:semiHidden/>
    <w:unhideWhenUsed/>
    <w:rsid w:val="00AE31B5"/>
    <w:pPr>
      <w:numPr>
        <w:numId w:val="3"/>
      </w:numPr>
      <w:contextualSpacing/>
    </w:pPr>
  </w:style>
  <w:style w:type="paragraph" w:styleId="4">
    <w:name w:val="List Bullet 4"/>
    <w:basedOn w:val="a2"/>
    <w:uiPriority w:val="99"/>
    <w:semiHidden/>
    <w:unhideWhenUsed/>
    <w:rsid w:val="00AE31B5"/>
    <w:pPr>
      <w:numPr>
        <w:numId w:val="4"/>
      </w:numPr>
      <w:contextualSpacing/>
    </w:pPr>
  </w:style>
  <w:style w:type="paragraph" w:styleId="5">
    <w:name w:val="List Bullet 5"/>
    <w:basedOn w:val="a2"/>
    <w:uiPriority w:val="99"/>
    <w:semiHidden/>
    <w:unhideWhenUsed/>
    <w:rsid w:val="00AE31B5"/>
    <w:pPr>
      <w:numPr>
        <w:numId w:val="5"/>
      </w:numPr>
      <w:contextualSpacing/>
    </w:pPr>
  </w:style>
  <w:style w:type="paragraph" w:styleId="afff1">
    <w:name w:val="List Continue"/>
    <w:basedOn w:val="a2"/>
    <w:uiPriority w:val="99"/>
    <w:semiHidden/>
    <w:unhideWhenUsed/>
    <w:rsid w:val="00AE31B5"/>
    <w:pPr>
      <w:spacing w:after="120"/>
      <w:ind w:left="360"/>
      <w:contextualSpacing/>
    </w:pPr>
  </w:style>
  <w:style w:type="paragraph" w:styleId="2f">
    <w:name w:val="List Continue 2"/>
    <w:basedOn w:val="a2"/>
    <w:uiPriority w:val="99"/>
    <w:semiHidden/>
    <w:unhideWhenUsed/>
    <w:rsid w:val="00AE31B5"/>
    <w:pPr>
      <w:spacing w:after="120"/>
      <w:ind w:left="720"/>
      <w:contextualSpacing/>
    </w:pPr>
  </w:style>
  <w:style w:type="paragraph" w:styleId="3d">
    <w:name w:val="List Continue 3"/>
    <w:basedOn w:val="a2"/>
    <w:uiPriority w:val="99"/>
    <w:semiHidden/>
    <w:unhideWhenUsed/>
    <w:rsid w:val="00AE31B5"/>
    <w:pPr>
      <w:spacing w:after="120"/>
      <w:ind w:left="1080"/>
      <w:contextualSpacing/>
    </w:pPr>
  </w:style>
  <w:style w:type="paragraph" w:styleId="4b">
    <w:name w:val="List Continue 4"/>
    <w:basedOn w:val="a2"/>
    <w:uiPriority w:val="99"/>
    <w:semiHidden/>
    <w:unhideWhenUsed/>
    <w:rsid w:val="00AE31B5"/>
    <w:pPr>
      <w:spacing w:after="120"/>
      <w:ind w:left="1440"/>
      <w:contextualSpacing/>
    </w:pPr>
  </w:style>
  <w:style w:type="paragraph" w:styleId="5b">
    <w:name w:val="List Continue 5"/>
    <w:basedOn w:val="a2"/>
    <w:uiPriority w:val="99"/>
    <w:semiHidden/>
    <w:unhideWhenUsed/>
    <w:rsid w:val="00AE31B5"/>
    <w:pPr>
      <w:spacing w:after="120"/>
      <w:ind w:left="1800"/>
      <w:contextualSpacing/>
    </w:pPr>
  </w:style>
  <w:style w:type="paragraph" w:styleId="a1">
    <w:name w:val="List Number"/>
    <w:basedOn w:val="a2"/>
    <w:uiPriority w:val="1"/>
    <w:unhideWhenUsed/>
    <w:qFormat/>
    <w:rsid w:val="00AE31B5"/>
    <w:pPr>
      <w:numPr>
        <w:numId w:val="7"/>
      </w:numPr>
      <w:contextualSpacing/>
    </w:pPr>
  </w:style>
  <w:style w:type="paragraph" w:styleId="20">
    <w:name w:val="List Number 2"/>
    <w:basedOn w:val="a2"/>
    <w:uiPriority w:val="1"/>
    <w:unhideWhenUsed/>
    <w:qFormat/>
    <w:rsid w:val="00AE31B5"/>
    <w:pPr>
      <w:numPr>
        <w:ilvl w:val="1"/>
        <w:numId w:val="7"/>
      </w:numPr>
      <w:contextualSpacing/>
    </w:pPr>
  </w:style>
  <w:style w:type="paragraph" w:styleId="30">
    <w:name w:val="List Number 3"/>
    <w:basedOn w:val="a2"/>
    <w:uiPriority w:val="18"/>
    <w:unhideWhenUsed/>
    <w:qFormat/>
    <w:rsid w:val="00AE31B5"/>
    <w:pPr>
      <w:numPr>
        <w:ilvl w:val="2"/>
        <w:numId w:val="7"/>
      </w:numPr>
      <w:contextualSpacing/>
    </w:pPr>
  </w:style>
  <w:style w:type="paragraph" w:styleId="40">
    <w:name w:val="List Number 4"/>
    <w:basedOn w:val="a2"/>
    <w:uiPriority w:val="18"/>
    <w:semiHidden/>
    <w:unhideWhenUsed/>
    <w:rsid w:val="00AE31B5"/>
    <w:pPr>
      <w:numPr>
        <w:ilvl w:val="3"/>
        <w:numId w:val="7"/>
      </w:numPr>
      <w:contextualSpacing/>
    </w:pPr>
  </w:style>
  <w:style w:type="paragraph" w:styleId="50">
    <w:name w:val="List Number 5"/>
    <w:basedOn w:val="a2"/>
    <w:uiPriority w:val="18"/>
    <w:semiHidden/>
    <w:unhideWhenUsed/>
    <w:rsid w:val="00AE31B5"/>
    <w:pPr>
      <w:numPr>
        <w:ilvl w:val="4"/>
        <w:numId w:val="7"/>
      </w:numPr>
      <w:contextualSpacing/>
    </w:pPr>
  </w:style>
  <w:style w:type="paragraph" w:customStyle="1" w:styleId="afff2">
    <w:name w:val="列表段落"/>
    <w:basedOn w:val="a2"/>
    <w:uiPriority w:val="34"/>
    <w:semiHidden/>
    <w:unhideWhenUsed/>
    <w:rsid w:val="00AE31B5"/>
    <w:pPr>
      <w:ind w:left="720"/>
      <w:contextualSpacing/>
    </w:pPr>
  </w:style>
  <w:style w:type="paragraph" w:customStyle="1" w:styleId="afff3">
    <w:name w:val="宏"/>
    <w:link w:val="afff4"/>
    <w:uiPriority w:val="99"/>
    <w:semiHidden/>
    <w:unhideWhenUsed/>
    <w:rsid w:val="00AE31B5"/>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Consolas" w:hAnsi="Consolas" w:cs="Consolas"/>
    </w:rPr>
  </w:style>
  <w:style w:type="character" w:customStyle="1" w:styleId="afff4">
    <w:name w:val="宏文本字符"/>
    <w:basedOn w:val="a3"/>
    <w:link w:val="afff3"/>
    <w:uiPriority w:val="99"/>
    <w:semiHidden/>
    <w:rsid w:val="00AE31B5"/>
    <w:rPr>
      <w:rFonts w:ascii="Consolas" w:eastAsia="Consolas" w:hAnsi="Consolas" w:cs="Consolas"/>
      <w:sz w:val="20"/>
    </w:rPr>
  </w:style>
  <w:style w:type="table" w:customStyle="1" w:styleId="110">
    <w:name w:val="中等深浅网格 11"/>
    <w:basedOn w:val="a4"/>
    <w:uiPriority w:val="67"/>
    <w:rsid w:val="00AE31B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11">
    <w:name w:val="中等深浅网格 1 强调文字颜色 1"/>
    <w:basedOn w:val="a4"/>
    <w:uiPriority w:val="67"/>
    <w:rsid w:val="00AE31B5"/>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120">
    <w:name w:val="中等深浅网格 1 强调文字颜色 2"/>
    <w:basedOn w:val="a4"/>
    <w:uiPriority w:val="67"/>
    <w:rsid w:val="00AE31B5"/>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130">
    <w:name w:val="中等深浅网格 1 强调文字颜色 3"/>
    <w:basedOn w:val="a4"/>
    <w:uiPriority w:val="67"/>
    <w:rsid w:val="00AE31B5"/>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140">
    <w:name w:val="中等深浅网格 1 强调文字颜色 4"/>
    <w:basedOn w:val="a4"/>
    <w:uiPriority w:val="67"/>
    <w:rsid w:val="00AE31B5"/>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150">
    <w:name w:val="中等深浅网格 1 强调文字颜色 5"/>
    <w:basedOn w:val="a4"/>
    <w:uiPriority w:val="67"/>
    <w:rsid w:val="00AE31B5"/>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160">
    <w:name w:val="中等深浅网格 1 强调文字颜色 6"/>
    <w:basedOn w:val="a4"/>
    <w:uiPriority w:val="67"/>
    <w:rsid w:val="00AE31B5"/>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210">
    <w:name w:val="中等深浅网格 21"/>
    <w:basedOn w:val="a4"/>
    <w:uiPriority w:val="68"/>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211">
    <w:name w:val="中等深浅网格 2 强调文字颜色 1"/>
    <w:basedOn w:val="a4"/>
    <w:uiPriority w:val="68"/>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220">
    <w:name w:val="中等深浅网格 2 强调文字颜色 2"/>
    <w:basedOn w:val="a4"/>
    <w:uiPriority w:val="68"/>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230">
    <w:name w:val="中等深浅网格 2 强调文字颜色 3"/>
    <w:basedOn w:val="a4"/>
    <w:uiPriority w:val="68"/>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240">
    <w:name w:val="中等深浅网格 2 强调文字颜色 4"/>
    <w:basedOn w:val="a4"/>
    <w:uiPriority w:val="68"/>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250">
    <w:name w:val="中等深浅网格 2 强调文字颜色 5"/>
    <w:basedOn w:val="a4"/>
    <w:uiPriority w:val="68"/>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260">
    <w:name w:val="中等深浅网格 2 强调文字颜色 6"/>
    <w:basedOn w:val="a4"/>
    <w:uiPriority w:val="68"/>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customStyle="1" w:styleId="310">
    <w:name w:val="中等深浅网格 31"/>
    <w:basedOn w:val="a4"/>
    <w:uiPriority w:val="69"/>
    <w:rsid w:val="00AE31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311">
    <w:name w:val="中等深浅网格 3 强调文字颜色 1"/>
    <w:basedOn w:val="a4"/>
    <w:uiPriority w:val="69"/>
    <w:rsid w:val="00AE31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320">
    <w:name w:val="中等深浅网格 3 强调文字颜色 2"/>
    <w:basedOn w:val="a4"/>
    <w:uiPriority w:val="69"/>
    <w:rsid w:val="00AE31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330">
    <w:name w:val="中等深浅网格 3 强调文字颜色 3"/>
    <w:basedOn w:val="a4"/>
    <w:uiPriority w:val="69"/>
    <w:rsid w:val="00AE31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340">
    <w:name w:val="中等深浅网格 3 强调文字颜色 4"/>
    <w:basedOn w:val="a4"/>
    <w:uiPriority w:val="69"/>
    <w:rsid w:val="00AE31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350">
    <w:name w:val="中等深浅网格 3 强调文字颜色 5"/>
    <w:basedOn w:val="a4"/>
    <w:uiPriority w:val="69"/>
    <w:rsid w:val="00AE31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360">
    <w:name w:val="中等深浅网格 3 强调文字颜色 6"/>
    <w:basedOn w:val="a4"/>
    <w:uiPriority w:val="69"/>
    <w:rsid w:val="00AE31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customStyle="1" w:styleId="112">
    <w:name w:val="中等深浅列表 11"/>
    <w:basedOn w:val="a4"/>
    <w:uiPriority w:val="65"/>
    <w:rsid w:val="00AE31B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3">
    <w:name w:val="中等深浅列表 1 强调文字颜色 1"/>
    <w:basedOn w:val="a4"/>
    <w:uiPriority w:val="65"/>
    <w:rsid w:val="00AE31B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121">
    <w:name w:val="中等深浅列表 1 强调文字颜色 2"/>
    <w:basedOn w:val="a4"/>
    <w:uiPriority w:val="65"/>
    <w:rsid w:val="00AE31B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131">
    <w:name w:val="中等深浅列表 1 强调文字颜色 3"/>
    <w:basedOn w:val="a4"/>
    <w:uiPriority w:val="65"/>
    <w:rsid w:val="00AE31B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141">
    <w:name w:val="中等深浅列表 1 强调文字颜色 4"/>
    <w:basedOn w:val="a4"/>
    <w:uiPriority w:val="65"/>
    <w:rsid w:val="00AE31B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151">
    <w:name w:val="中等深浅列表 1 强调文字颜色 5"/>
    <w:basedOn w:val="a4"/>
    <w:uiPriority w:val="65"/>
    <w:rsid w:val="00AE31B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161">
    <w:name w:val="中等深浅列表 1 强调文字颜色 6"/>
    <w:basedOn w:val="a4"/>
    <w:uiPriority w:val="65"/>
    <w:rsid w:val="00AE31B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customStyle="1" w:styleId="212">
    <w:name w:val="中等深浅列表 21"/>
    <w:basedOn w:val="a4"/>
    <w:uiPriority w:val="66"/>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13">
    <w:name w:val="中等深浅列表 2 强调文字颜色 1"/>
    <w:basedOn w:val="a4"/>
    <w:uiPriority w:val="66"/>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21">
    <w:name w:val="中等深浅列表 2 强调文字颜色 2"/>
    <w:basedOn w:val="a4"/>
    <w:uiPriority w:val="66"/>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31">
    <w:name w:val="中等深浅列表 2 强调文字颜色 3"/>
    <w:basedOn w:val="a4"/>
    <w:uiPriority w:val="66"/>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41">
    <w:name w:val="中等深浅列表 2 强调文字颜色 4"/>
    <w:basedOn w:val="a4"/>
    <w:uiPriority w:val="66"/>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51">
    <w:name w:val="中等深浅列表 2 强调文字颜色 5"/>
    <w:basedOn w:val="a4"/>
    <w:uiPriority w:val="66"/>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61">
    <w:name w:val="中等深浅列表 2 强调文字颜色 6"/>
    <w:basedOn w:val="a4"/>
    <w:uiPriority w:val="66"/>
    <w:rsid w:val="00AE31B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4">
    <w:name w:val="中等深浅底纹 11"/>
    <w:basedOn w:val="a4"/>
    <w:uiPriority w:val="63"/>
    <w:rsid w:val="00AE31B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5">
    <w:name w:val="中等深浅底纹 1 强调文字颜色 1"/>
    <w:basedOn w:val="a4"/>
    <w:uiPriority w:val="63"/>
    <w:rsid w:val="00AE31B5"/>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122">
    <w:name w:val="中等深浅底纹 1 强调文字颜色 2"/>
    <w:basedOn w:val="a4"/>
    <w:uiPriority w:val="63"/>
    <w:rsid w:val="00AE31B5"/>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132">
    <w:name w:val="中等深浅底纹 1 强调文字颜色 3"/>
    <w:basedOn w:val="a4"/>
    <w:uiPriority w:val="63"/>
    <w:rsid w:val="00AE31B5"/>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142">
    <w:name w:val="中等深浅底纹 1 强调文字颜色 4"/>
    <w:basedOn w:val="a4"/>
    <w:uiPriority w:val="63"/>
    <w:rsid w:val="00AE31B5"/>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152">
    <w:name w:val="中等深浅底纹 1 强调文字颜色 5"/>
    <w:basedOn w:val="a4"/>
    <w:uiPriority w:val="63"/>
    <w:rsid w:val="00AE31B5"/>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162">
    <w:name w:val="中等深浅底纹 1 强调文字颜色 6"/>
    <w:basedOn w:val="a4"/>
    <w:uiPriority w:val="63"/>
    <w:rsid w:val="00AE31B5"/>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customStyle="1" w:styleId="214">
    <w:name w:val="中等深浅底纹 21"/>
    <w:basedOn w:val="a4"/>
    <w:uiPriority w:val="64"/>
    <w:rsid w:val="00AE31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5">
    <w:name w:val="中等深浅底纹 2 强调文字颜色 1"/>
    <w:basedOn w:val="a4"/>
    <w:uiPriority w:val="64"/>
    <w:rsid w:val="00AE31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22">
    <w:name w:val="中等深浅底纹 2 强调文字颜色 2"/>
    <w:basedOn w:val="a4"/>
    <w:uiPriority w:val="64"/>
    <w:rsid w:val="00AE31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32">
    <w:name w:val="中等深浅底纹 2 强调文字颜色 3"/>
    <w:basedOn w:val="a4"/>
    <w:uiPriority w:val="64"/>
    <w:rsid w:val="00AE31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42">
    <w:name w:val="中等深浅底纹 2 强调文字颜色 4"/>
    <w:basedOn w:val="a4"/>
    <w:uiPriority w:val="64"/>
    <w:rsid w:val="00AE31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52">
    <w:name w:val="中等深浅底纹 2 强调文字颜色 5"/>
    <w:basedOn w:val="a4"/>
    <w:uiPriority w:val="64"/>
    <w:rsid w:val="00AE31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62">
    <w:name w:val="中等深浅底纹 2 强调文字颜色 6"/>
    <w:basedOn w:val="a4"/>
    <w:uiPriority w:val="64"/>
    <w:rsid w:val="00AE31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ff5">
    <w:name w:val="消息头"/>
    <w:basedOn w:val="a2"/>
    <w:link w:val="afff6"/>
    <w:uiPriority w:val="99"/>
    <w:semiHidden/>
    <w:unhideWhenUsed/>
    <w:rsid w:val="00AE31B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afff6">
    <w:name w:val="消息头字符"/>
    <w:basedOn w:val="a3"/>
    <w:link w:val="afff5"/>
    <w:uiPriority w:val="99"/>
    <w:semiHidden/>
    <w:rsid w:val="00AE31B5"/>
    <w:rPr>
      <w:rFonts w:asciiTheme="majorHAnsi" w:eastAsiaTheme="majorEastAsia" w:hAnsiTheme="majorHAnsi" w:cstheme="majorBidi"/>
      <w:sz w:val="24"/>
      <w:shd w:val="pct20" w:color="auto" w:fill="auto"/>
    </w:rPr>
  </w:style>
  <w:style w:type="paragraph" w:customStyle="1" w:styleId="Web">
    <w:name w:val="正常 (Web)"/>
    <w:basedOn w:val="a2"/>
    <w:uiPriority w:val="99"/>
    <w:semiHidden/>
    <w:unhideWhenUsed/>
    <w:rsid w:val="00AE31B5"/>
    <w:rPr>
      <w:rFonts w:ascii="Times New Roman" w:eastAsia="Times New Roman" w:hAnsi="Times New Roman" w:cs="Times New Roman"/>
      <w:sz w:val="24"/>
    </w:rPr>
  </w:style>
  <w:style w:type="paragraph" w:customStyle="1" w:styleId="afff7">
    <w:name w:val="正常缩进"/>
    <w:basedOn w:val="a2"/>
    <w:uiPriority w:val="99"/>
    <w:semiHidden/>
    <w:unhideWhenUsed/>
    <w:rsid w:val="00AE31B5"/>
    <w:pPr>
      <w:ind w:left="720"/>
    </w:pPr>
  </w:style>
  <w:style w:type="paragraph" w:styleId="afff8">
    <w:name w:val="Note Heading"/>
    <w:basedOn w:val="a2"/>
    <w:next w:val="a2"/>
    <w:link w:val="Char9"/>
    <w:uiPriority w:val="99"/>
    <w:semiHidden/>
    <w:unhideWhenUsed/>
    <w:rsid w:val="00AE31B5"/>
    <w:pPr>
      <w:spacing w:after="0" w:line="240" w:lineRule="auto"/>
    </w:pPr>
  </w:style>
  <w:style w:type="character" w:customStyle="1" w:styleId="Char9">
    <w:name w:val="注释标题 Char"/>
    <w:basedOn w:val="a3"/>
    <w:link w:val="afff8"/>
    <w:uiPriority w:val="99"/>
    <w:semiHidden/>
    <w:rsid w:val="00AE31B5"/>
  </w:style>
  <w:style w:type="character" w:styleId="afff9">
    <w:name w:val="page number"/>
    <w:basedOn w:val="a3"/>
    <w:uiPriority w:val="99"/>
    <w:semiHidden/>
    <w:unhideWhenUsed/>
    <w:rsid w:val="00AE31B5"/>
  </w:style>
  <w:style w:type="paragraph" w:styleId="afffa">
    <w:name w:val="Plain Text"/>
    <w:basedOn w:val="a2"/>
    <w:link w:val="Chara"/>
    <w:uiPriority w:val="99"/>
    <w:semiHidden/>
    <w:unhideWhenUsed/>
    <w:rsid w:val="00AE31B5"/>
    <w:pPr>
      <w:spacing w:after="0" w:line="240" w:lineRule="auto"/>
    </w:pPr>
    <w:rPr>
      <w:rFonts w:ascii="Consolas" w:eastAsia="Consolas" w:hAnsi="Consolas" w:cs="Consolas"/>
      <w:sz w:val="21"/>
    </w:rPr>
  </w:style>
  <w:style w:type="character" w:customStyle="1" w:styleId="Chara">
    <w:name w:val="纯文本 Char"/>
    <w:basedOn w:val="a3"/>
    <w:link w:val="afffa"/>
    <w:uiPriority w:val="99"/>
    <w:semiHidden/>
    <w:rsid w:val="00AE31B5"/>
    <w:rPr>
      <w:rFonts w:ascii="Consolas" w:eastAsia="Consolas" w:hAnsi="Consolas" w:cs="Consolas"/>
      <w:sz w:val="21"/>
    </w:rPr>
  </w:style>
  <w:style w:type="paragraph" w:styleId="afffb">
    <w:name w:val="Salutation"/>
    <w:basedOn w:val="a2"/>
    <w:next w:val="a2"/>
    <w:link w:val="Charb"/>
    <w:uiPriority w:val="99"/>
    <w:semiHidden/>
    <w:unhideWhenUsed/>
    <w:rsid w:val="00AE31B5"/>
  </w:style>
  <w:style w:type="character" w:customStyle="1" w:styleId="Charb">
    <w:name w:val="称呼 Char"/>
    <w:basedOn w:val="a3"/>
    <w:link w:val="afffb"/>
    <w:uiPriority w:val="99"/>
    <w:semiHidden/>
    <w:rsid w:val="00AE31B5"/>
  </w:style>
  <w:style w:type="paragraph" w:styleId="afffc">
    <w:name w:val="Signature"/>
    <w:basedOn w:val="a2"/>
    <w:link w:val="Charc"/>
    <w:uiPriority w:val="9"/>
    <w:unhideWhenUsed/>
    <w:qFormat/>
    <w:rsid w:val="00AE31B5"/>
    <w:pPr>
      <w:spacing w:before="720" w:after="0" w:line="312" w:lineRule="auto"/>
      <w:contextualSpacing/>
    </w:pPr>
  </w:style>
  <w:style w:type="character" w:customStyle="1" w:styleId="Charc">
    <w:name w:val="签名 Char"/>
    <w:basedOn w:val="a3"/>
    <w:link w:val="afffc"/>
    <w:uiPriority w:val="9"/>
    <w:rsid w:val="00AE31B5"/>
    <w:rPr>
      <w:kern w:val="20"/>
    </w:rPr>
  </w:style>
  <w:style w:type="character" w:customStyle="1" w:styleId="afffd">
    <w:name w:val="增强"/>
    <w:basedOn w:val="a3"/>
    <w:uiPriority w:val="1"/>
    <w:unhideWhenUsed/>
    <w:qFormat/>
    <w:rsid w:val="00AE31B5"/>
    <w:rPr>
      <w:b/>
      <w:bCs/>
    </w:rPr>
  </w:style>
  <w:style w:type="paragraph" w:styleId="afffe">
    <w:name w:val="Subtitle"/>
    <w:basedOn w:val="a2"/>
    <w:next w:val="a2"/>
    <w:link w:val="Chard"/>
    <w:uiPriority w:val="19"/>
    <w:unhideWhenUsed/>
    <w:qFormat/>
    <w:rsid w:val="00AE31B5"/>
    <w:pPr>
      <w:numPr>
        <w:ilvl w:val="1"/>
      </w:numPr>
      <w:ind w:left="144" w:right="720"/>
    </w:pPr>
    <w:rPr>
      <w:rFonts w:asciiTheme="majorHAnsi" w:eastAsiaTheme="majorEastAsia" w:hAnsiTheme="majorHAnsi" w:cstheme="majorBidi"/>
      <w:caps/>
      <w:color w:val="7E97AD" w:themeColor="accent1"/>
      <w:sz w:val="64"/>
    </w:rPr>
  </w:style>
  <w:style w:type="character" w:customStyle="1" w:styleId="Chard">
    <w:name w:val="副标题 Char"/>
    <w:basedOn w:val="a3"/>
    <w:link w:val="afffe"/>
    <w:uiPriority w:val="19"/>
    <w:rsid w:val="00AE31B5"/>
    <w:rPr>
      <w:rFonts w:asciiTheme="majorHAnsi" w:eastAsiaTheme="majorEastAsia" w:hAnsiTheme="majorHAnsi" w:cstheme="majorBidi"/>
      <w:caps/>
      <w:color w:val="7E97AD" w:themeColor="accent1"/>
      <w:kern w:val="20"/>
      <w:sz w:val="64"/>
    </w:rPr>
  </w:style>
  <w:style w:type="character" w:customStyle="1" w:styleId="affff">
    <w:name w:val="次要强调"/>
    <w:basedOn w:val="a3"/>
    <w:uiPriority w:val="19"/>
    <w:semiHidden/>
    <w:unhideWhenUsed/>
    <w:rsid w:val="00AE31B5"/>
    <w:rPr>
      <w:i/>
      <w:iCs/>
      <w:color w:val="808080" w:themeColor="text1" w:themeTint="7F"/>
    </w:rPr>
  </w:style>
  <w:style w:type="character" w:customStyle="1" w:styleId="affff0">
    <w:name w:val="次要参考资料"/>
    <w:basedOn w:val="a3"/>
    <w:uiPriority w:val="31"/>
    <w:semiHidden/>
    <w:unhideWhenUsed/>
    <w:rsid w:val="00AE31B5"/>
    <w:rPr>
      <w:smallCaps/>
      <w:color w:val="CC8E60" w:themeColor="accent2"/>
      <w:u w:val="single"/>
    </w:rPr>
  </w:style>
  <w:style w:type="table" w:customStyle="1" w:styleId="3D1">
    <w:name w:val="表格 3D 效果 1"/>
    <w:basedOn w:val="a4"/>
    <w:uiPriority w:val="99"/>
    <w:semiHidden/>
    <w:unhideWhenUsed/>
    <w:rsid w:val="00AE31B5"/>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3D2">
    <w:name w:val="表格 3D 效果 2"/>
    <w:basedOn w:val="a4"/>
    <w:uiPriority w:val="99"/>
    <w:semiHidden/>
    <w:unhideWhenUsed/>
    <w:rsid w:val="00AE31B5"/>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D3">
    <w:name w:val="表格 3D 效果 3"/>
    <w:basedOn w:val="a4"/>
    <w:uiPriority w:val="99"/>
    <w:semiHidden/>
    <w:unhideWhenUsed/>
    <w:rsid w:val="00AE31B5"/>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4"/>
    <w:uiPriority w:val="99"/>
    <w:semiHidden/>
    <w:unhideWhenUsed/>
    <w:rsid w:val="00AE31B5"/>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lassic 2"/>
    <w:basedOn w:val="a4"/>
    <w:uiPriority w:val="99"/>
    <w:semiHidden/>
    <w:unhideWhenUsed/>
    <w:rsid w:val="00AE31B5"/>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e">
    <w:name w:val="Table Classic 3"/>
    <w:basedOn w:val="a4"/>
    <w:uiPriority w:val="99"/>
    <w:semiHidden/>
    <w:unhideWhenUsed/>
    <w:rsid w:val="00AE31B5"/>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c">
    <w:name w:val="Table Classic 4"/>
    <w:basedOn w:val="a4"/>
    <w:uiPriority w:val="99"/>
    <w:semiHidden/>
    <w:unhideWhenUsed/>
    <w:rsid w:val="00AE31B5"/>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4"/>
    <w:uiPriority w:val="99"/>
    <w:semiHidden/>
    <w:unhideWhenUsed/>
    <w:rsid w:val="00AE31B5"/>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4"/>
    <w:uiPriority w:val="99"/>
    <w:semiHidden/>
    <w:unhideWhenUsed/>
    <w:rsid w:val="00AE31B5"/>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
    <w:name w:val="Table Colorful 3"/>
    <w:basedOn w:val="a4"/>
    <w:uiPriority w:val="99"/>
    <w:semiHidden/>
    <w:unhideWhenUsed/>
    <w:rsid w:val="00AE31B5"/>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1f1">
    <w:name w:val="表列 1"/>
    <w:basedOn w:val="a4"/>
    <w:uiPriority w:val="99"/>
    <w:semiHidden/>
    <w:unhideWhenUsed/>
    <w:rsid w:val="00AE31B5"/>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f2">
    <w:name w:val="表列 2"/>
    <w:basedOn w:val="a4"/>
    <w:uiPriority w:val="99"/>
    <w:semiHidden/>
    <w:unhideWhenUsed/>
    <w:rsid w:val="00AE31B5"/>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f0">
    <w:name w:val="表列 3"/>
    <w:basedOn w:val="a4"/>
    <w:uiPriority w:val="99"/>
    <w:semiHidden/>
    <w:unhideWhenUsed/>
    <w:rsid w:val="00AE31B5"/>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4d">
    <w:name w:val="表列 4"/>
    <w:basedOn w:val="a4"/>
    <w:uiPriority w:val="99"/>
    <w:semiHidden/>
    <w:unhideWhenUsed/>
    <w:rsid w:val="00AE31B5"/>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5c">
    <w:name w:val="表列 5"/>
    <w:basedOn w:val="a4"/>
    <w:uiPriority w:val="99"/>
    <w:semiHidden/>
    <w:unhideWhenUsed/>
    <w:rsid w:val="00AE31B5"/>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1">
    <w:name w:val="Table Contemporary"/>
    <w:basedOn w:val="a4"/>
    <w:uiPriority w:val="99"/>
    <w:semiHidden/>
    <w:unhideWhenUsed/>
    <w:rsid w:val="00AE31B5"/>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2">
    <w:name w:val="Table Elegant"/>
    <w:basedOn w:val="a4"/>
    <w:uiPriority w:val="99"/>
    <w:semiHidden/>
    <w:unhideWhenUsed/>
    <w:rsid w:val="00AE31B5"/>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2">
    <w:name w:val="Table Grid 1"/>
    <w:basedOn w:val="a4"/>
    <w:uiPriority w:val="99"/>
    <w:semiHidden/>
    <w:unhideWhenUsed/>
    <w:rsid w:val="00AE31B5"/>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3">
    <w:name w:val="Table Grid 2"/>
    <w:basedOn w:val="a4"/>
    <w:uiPriority w:val="99"/>
    <w:semiHidden/>
    <w:unhideWhenUsed/>
    <w:rsid w:val="00AE31B5"/>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AE31B5"/>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e">
    <w:name w:val="Table Grid 4"/>
    <w:basedOn w:val="a4"/>
    <w:uiPriority w:val="99"/>
    <w:semiHidden/>
    <w:unhideWhenUsed/>
    <w:rsid w:val="00AE31B5"/>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d">
    <w:name w:val="Table Grid 5"/>
    <w:basedOn w:val="a4"/>
    <w:uiPriority w:val="99"/>
    <w:semiHidden/>
    <w:unhideWhenUsed/>
    <w:rsid w:val="00AE31B5"/>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8">
    <w:name w:val="Table Grid 6"/>
    <w:basedOn w:val="a4"/>
    <w:uiPriority w:val="99"/>
    <w:semiHidden/>
    <w:unhideWhenUsed/>
    <w:rsid w:val="00AE31B5"/>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4"/>
    <w:uiPriority w:val="99"/>
    <w:semiHidden/>
    <w:unhideWhenUsed/>
    <w:rsid w:val="00AE31B5"/>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rsid w:val="00AE31B5"/>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3">
    <w:name w:val="Table List 1"/>
    <w:basedOn w:val="a4"/>
    <w:uiPriority w:val="99"/>
    <w:semiHidden/>
    <w:unhideWhenUsed/>
    <w:rsid w:val="00AE31B5"/>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List 2"/>
    <w:basedOn w:val="a4"/>
    <w:uiPriority w:val="99"/>
    <w:semiHidden/>
    <w:unhideWhenUsed/>
    <w:rsid w:val="00AE31B5"/>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List 3"/>
    <w:basedOn w:val="a4"/>
    <w:uiPriority w:val="99"/>
    <w:semiHidden/>
    <w:unhideWhenUsed/>
    <w:rsid w:val="00AE31B5"/>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
    <w:name w:val="Table List 4"/>
    <w:basedOn w:val="a4"/>
    <w:uiPriority w:val="99"/>
    <w:semiHidden/>
    <w:unhideWhenUsed/>
    <w:rsid w:val="00AE31B5"/>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e">
    <w:name w:val="Table List 5"/>
    <w:basedOn w:val="a4"/>
    <w:uiPriority w:val="99"/>
    <w:semiHidden/>
    <w:unhideWhenUsed/>
    <w:rsid w:val="00AE31B5"/>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AE31B5"/>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4"/>
    <w:uiPriority w:val="99"/>
    <w:semiHidden/>
    <w:unhideWhenUsed/>
    <w:rsid w:val="00AE31B5"/>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AE31B5"/>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3">
    <w:name w:val="table of authorities"/>
    <w:basedOn w:val="a2"/>
    <w:next w:val="a2"/>
    <w:uiPriority w:val="99"/>
    <w:semiHidden/>
    <w:unhideWhenUsed/>
    <w:rsid w:val="00AE31B5"/>
    <w:pPr>
      <w:spacing w:after="0"/>
      <w:ind w:left="220" w:hanging="220"/>
    </w:pPr>
  </w:style>
  <w:style w:type="paragraph" w:styleId="affff4">
    <w:name w:val="table of figures"/>
    <w:basedOn w:val="a2"/>
    <w:next w:val="a2"/>
    <w:uiPriority w:val="99"/>
    <w:semiHidden/>
    <w:unhideWhenUsed/>
    <w:rsid w:val="00AE31B5"/>
    <w:pPr>
      <w:spacing w:after="0"/>
    </w:pPr>
  </w:style>
  <w:style w:type="table" w:styleId="affff5">
    <w:name w:val="Table Professional"/>
    <w:basedOn w:val="a4"/>
    <w:uiPriority w:val="99"/>
    <w:semiHidden/>
    <w:unhideWhenUsed/>
    <w:rsid w:val="00AE31B5"/>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4"/>
    <w:uiPriority w:val="99"/>
    <w:semiHidden/>
    <w:unhideWhenUsed/>
    <w:rsid w:val="00AE31B5"/>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4"/>
    <w:uiPriority w:val="99"/>
    <w:semiHidden/>
    <w:unhideWhenUsed/>
    <w:rsid w:val="00AE31B5"/>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3">
    <w:name w:val="Table Simple 3"/>
    <w:basedOn w:val="a4"/>
    <w:uiPriority w:val="99"/>
    <w:semiHidden/>
    <w:unhideWhenUsed/>
    <w:rsid w:val="00AE31B5"/>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4"/>
    <w:uiPriority w:val="99"/>
    <w:semiHidden/>
    <w:unhideWhenUsed/>
    <w:rsid w:val="00AE31B5"/>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4"/>
    <w:uiPriority w:val="99"/>
    <w:semiHidden/>
    <w:unhideWhenUsed/>
    <w:rsid w:val="00AE31B5"/>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6">
    <w:name w:val="Table Theme"/>
    <w:basedOn w:val="a4"/>
    <w:uiPriority w:val="99"/>
    <w:semiHidden/>
    <w:unhideWhenUsed/>
    <w:rsid w:val="00AE31B5"/>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6">
    <w:name w:val="Table Web 1"/>
    <w:basedOn w:val="a4"/>
    <w:uiPriority w:val="99"/>
    <w:semiHidden/>
    <w:unhideWhenUsed/>
    <w:rsid w:val="00AE31B5"/>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7">
    <w:name w:val="Table Web 2"/>
    <w:basedOn w:val="a4"/>
    <w:uiPriority w:val="99"/>
    <w:semiHidden/>
    <w:unhideWhenUsed/>
    <w:rsid w:val="00AE31B5"/>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semiHidden/>
    <w:unhideWhenUsed/>
    <w:rsid w:val="00AE31B5"/>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7">
    <w:name w:val="Title"/>
    <w:basedOn w:val="a2"/>
    <w:next w:val="a2"/>
    <w:link w:val="Chare"/>
    <w:uiPriority w:val="19"/>
    <w:unhideWhenUsed/>
    <w:qFormat/>
    <w:rsid w:val="00AE31B5"/>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rPr>
  </w:style>
  <w:style w:type="character" w:customStyle="1" w:styleId="Chare">
    <w:name w:val="标题 Char"/>
    <w:basedOn w:val="a3"/>
    <w:link w:val="affff7"/>
    <w:uiPriority w:val="19"/>
    <w:rsid w:val="00AE31B5"/>
    <w:rPr>
      <w:rFonts w:asciiTheme="majorHAnsi" w:eastAsiaTheme="majorEastAsia" w:hAnsiTheme="majorHAnsi" w:cstheme="majorBidi"/>
      <w:caps/>
      <w:color w:val="FFFFFF" w:themeColor="background1"/>
      <w:spacing w:val="40"/>
      <w:kern w:val="28"/>
      <w:sz w:val="136"/>
      <w:shd w:val="clear" w:color="auto" w:fill="7E97AD" w:themeFill="accent1"/>
    </w:rPr>
  </w:style>
  <w:style w:type="paragraph" w:styleId="affff8">
    <w:name w:val="toa heading"/>
    <w:basedOn w:val="a2"/>
    <w:next w:val="a2"/>
    <w:uiPriority w:val="99"/>
    <w:semiHidden/>
    <w:unhideWhenUsed/>
    <w:rsid w:val="00AE31B5"/>
    <w:pPr>
      <w:spacing w:before="120"/>
    </w:pPr>
    <w:rPr>
      <w:rFonts w:asciiTheme="majorHAnsi" w:eastAsiaTheme="majorEastAsia" w:hAnsiTheme="majorHAnsi" w:cstheme="majorBidi"/>
      <w:b/>
      <w:bCs/>
      <w:sz w:val="24"/>
    </w:rPr>
  </w:style>
  <w:style w:type="paragraph" w:styleId="1f7">
    <w:name w:val="toc 1"/>
    <w:basedOn w:val="a2"/>
    <w:next w:val="a2"/>
    <w:autoRedefine/>
    <w:uiPriority w:val="39"/>
    <w:unhideWhenUsed/>
    <w:qFormat/>
    <w:rsid w:val="00AE31B5"/>
    <w:pPr>
      <w:tabs>
        <w:tab w:val="right" w:leader="underscore" w:pos="9090"/>
      </w:tabs>
      <w:spacing w:after="100"/>
    </w:pPr>
    <w:rPr>
      <w:color w:val="7F7F7F" w:themeColor="text1" w:themeTint="80"/>
      <w:sz w:val="22"/>
    </w:rPr>
  </w:style>
  <w:style w:type="paragraph" w:styleId="2f8">
    <w:name w:val="toc 2"/>
    <w:basedOn w:val="a2"/>
    <w:next w:val="a2"/>
    <w:autoRedefine/>
    <w:uiPriority w:val="39"/>
    <w:unhideWhenUsed/>
    <w:qFormat/>
    <w:rsid w:val="00AE31B5"/>
    <w:pPr>
      <w:spacing w:after="100"/>
      <w:ind w:left="220"/>
    </w:pPr>
  </w:style>
  <w:style w:type="paragraph" w:styleId="3f5">
    <w:name w:val="toc 3"/>
    <w:basedOn w:val="a2"/>
    <w:next w:val="a2"/>
    <w:autoRedefine/>
    <w:uiPriority w:val="39"/>
    <w:unhideWhenUsed/>
    <w:qFormat/>
    <w:rsid w:val="00AE31B5"/>
    <w:pPr>
      <w:spacing w:after="100"/>
      <w:ind w:left="440"/>
    </w:pPr>
  </w:style>
  <w:style w:type="paragraph" w:styleId="4f0">
    <w:name w:val="toc 4"/>
    <w:basedOn w:val="a2"/>
    <w:next w:val="a2"/>
    <w:autoRedefine/>
    <w:uiPriority w:val="39"/>
    <w:semiHidden/>
    <w:unhideWhenUsed/>
    <w:rsid w:val="00AE31B5"/>
    <w:pPr>
      <w:spacing w:after="100"/>
      <w:ind w:left="660"/>
    </w:pPr>
  </w:style>
  <w:style w:type="paragraph" w:styleId="5f">
    <w:name w:val="toc 5"/>
    <w:basedOn w:val="a2"/>
    <w:next w:val="a2"/>
    <w:autoRedefine/>
    <w:uiPriority w:val="39"/>
    <w:semiHidden/>
    <w:unhideWhenUsed/>
    <w:rsid w:val="00AE31B5"/>
    <w:pPr>
      <w:spacing w:after="100"/>
      <w:ind w:left="880"/>
    </w:pPr>
  </w:style>
  <w:style w:type="paragraph" w:styleId="6a">
    <w:name w:val="toc 6"/>
    <w:basedOn w:val="a2"/>
    <w:next w:val="a2"/>
    <w:autoRedefine/>
    <w:uiPriority w:val="39"/>
    <w:semiHidden/>
    <w:unhideWhenUsed/>
    <w:rsid w:val="00AE31B5"/>
    <w:pPr>
      <w:spacing w:after="100"/>
      <w:ind w:left="1100"/>
    </w:pPr>
  </w:style>
  <w:style w:type="paragraph" w:styleId="73">
    <w:name w:val="toc 7"/>
    <w:basedOn w:val="a2"/>
    <w:next w:val="a2"/>
    <w:autoRedefine/>
    <w:uiPriority w:val="39"/>
    <w:semiHidden/>
    <w:unhideWhenUsed/>
    <w:rsid w:val="00AE31B5"/>
    <w:pPr>
      <w:spacing w:after="100"/>
      <w:ind w:left="1320"/>
    </w:pPr>
  </w:style>
  <w:style w:type="paragraph" w:styleId="83">
    <w:name w:val="toc 8"/>
    <w:basedOn w:val="a2"/>
    <w:next w:val="a2"/>
    <w:autoRedefine/>
    <w:uiPriority w:val="39"/>
    <w:semiHidden/>
    <w:unhideWhenUsed/>
    <w:rsid w:val="00AE31B5"/>
    <w:pPr>
      <w:spacing w:after="100"/>
      <w:ind w:left="1540"/>
    </w:pPr>
  </w:style>
  <w:style w:type="paragraph" w:styleId="91">
    <w:name w:val="toc 9"/>
    <w:basedOn w:val="a2"/>
    <w:next w:val="a2"/>
    <w:autoRedefine/>
    <w:uiPriority w:val="39"/>
    <w:semiHidden/>
    <w:unhideWhenUsed/>
    <w:rsid w:val="00AE31B5"/>
    <w:pPr>
      <w:spacing w:after="100"/>
      <w:ind w:left="1760"/>
    </w:pPr>
  </w:style>
  <w:style w:type="paragraph" w:customStyle="1" w:styleId="affff9">
    <w:name w:val="目录标题"/>
    <w:basedOn w:val="1"/>
    <w:next w:val="a2"/>
    <w:uiPriority w:val="39"/>
    <w:unhideWhenUsed/>
    <w:qFormat/>
    <w:rsid w:val="00AE31B5"/>
    <w:pPr>
      <w:outlineLvl w:val="9"/>
    </w:pPr>
  </w:style>
  <w:style w:type="character" w:customStyle="1" w:styleId="aa">
    <w:name w:val="无间距字符"/>
    <w:basedOn w:val="a3"/>
    <w:link w:val="a9"/>
    <w:uiPriority w:val="1"/>
    <w:rsid w:val="00AE31B5"/>
  </w:style>
  <w:style w:type="paragraph" w:customStyle="1" w:styleId="affffa">
    <w:name w:val="表格标题"/>
    <w:basedOn w:val="a2"/>
    <w:uiPriority w:val="1"/>
    <w:qFormat/>
    <w:rsid w:val="00AE31B5"/>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affffb">
    <w:name w:val="表格文字十进制"/>
    <w:basedOn w:val="a2"/>
    <w:uiPriority w:val="1"/>
    <w:qFormat/>
    <w:rsid w:val="00AE31B5"/>
    <w:pPr>
      <w:tabs>
        <w:tab w:val="decimal" w:pos="1252"/>
      </w:tabs>
      <w:spacing w:before="60" w:after="60" w:line="240" w:lineRule="auto"/>
      <w:ind w:left="144" w:right="144"/>
    </w:pPr>
  </w:style>
  <w:style w:type="table" w:customStyle="1" w:styleId="affffc">
    <w:name w:val="财务表格"/>
    <w:basedOn w:val="a4"/>
    <w:uiPriority w:val="99"/>
    <w:rsid w:val="00AE31B5"/>
    <w:pPr>
      <w:spacing w:after="0" w:line="240" w:lineRule="auto"/>
      <w:ind w:left="144" w:right="144"/>
    </w:pPr>
    <w:tblPr>
      <w:tblInd w:w="0" w:type="dxa"/>
      <w:tblBorders>
        <w:insideH w:val="single" w:sz="4" w:space="0" w:color="D9D9D9" w:themeColor="background1" w:themeShade="D9"/>
      </w:tblBorders>
      <w:tblCellMar>
        <w:top w:w="0" w:type="dxa"/>
        <w:left w:w="0" w:type="dxa"/>
        <w:bottom w:w="0" w:type="dxa"/>
        <w:right w:w="0" w:type="dxa"/>
      </w:tblCellMar>
    </w:tblPr>
    <w:tblStylePr w:type="firstRow">
      <w:rPr>
        <w:rFonts w:asciiTheme="majorHAnsi" w:eastAsiaTheme="majorEastAsia" w:hAnsiTheme="majorHAnsi"/>
        <w:b w:val="0"/>
        <w:caps/>
        <w:smallCaps w:val="0"/>
        <w:color w:val="7E97AD" w:themeColor="accent1"/>
        <w:sz w:val="22"/>
      </w:rPr>
    </w:tblStylePr>
    <w:tblStylePr w:type="firstCol">
      <w:rPr>
        <w:b/>
      </w:rPr>
    </w:tblStylePr>
  </w:style>
  <w:style w:type="numbering" w:customStyle="1" w:styleId="a0">
    <w:name w:val="年度报告"/>
    <w:uiPriority w:val="99"/>
    <w:rsid w:val="00AE31B5"/>
    <w:pPr>
      <w:numPr>
        <w:numId w:val="6"/>
      </w:numPr>
    </w:pPr>
  </w:style>
  <w:style w:type="paragraph" w:customStyle="1" w:styleId="affffd">
    <w:name w:val="摘要"/>
    <w:basedOn w:val="a2"/>
    <w:uiPriority w:val="19"/>
    <w:qFormat/>
    <w:rsid w:val="00AE31B5"/>
    <w:pPr>
      <w:spacing w:before="360" w:after="600"/>
      <w:ind w:left="144" w:right="144"/>
    </w:pPr>
    <w:rPr>
      <w:i/>
      <w:iCs/>
      <w:color w:val="7F7F7F" w:themeColor="text1" w:themeTint="80"/>
      <w:sz w:val="28"/>
    </w:rPr>
  </w:style>
  <w:style w:type="paragraph" w:customStyle="1" w:styleId="affffe">
    <w:name w:val="表格文字"/>
    <w:basedOn w:val="a2"/>
    <w:uiPriority w:val="9"/>
    <w:qFormat/>
    <w:rsid w:val="00AE31B5"/>
    <w:pPr>
      <w:spacing w:before="60" w:after="60" w:line="240" w:lineRule="auto"/>
      <w:ind w:left="144" w:right="144"/>
    </w:pPr>
  </w:style>
  <w:style w:type="paragraph" w:customStyle="1" w:styleId="afffff">
    <w:name w:val="表格反转标题"/>
    <w:basedOn w:val="a2"/>
    <w:uiPriority w:val="9"/>
    <w:qFormat/>
    <w:rsid w:val="00AE31B5"/>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afffff0">
    <w:name w:val="页眉阴影"/>
    <w:basedOn w:val="a2"/>
    <w:uiPriority w:val="19"/>
    <w:qFormat/>
    <w:rsid w:val="00AE31B5"/>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paragraph" w:customStyle="1" w:styleId="afffff1">
    <w:name w:val="正文 + 微软雅黑"/>
    <w:basedOn w:val="a2"/>
    <w:rsid w:val="00152844"/>
    <w:pPr>
      <w:widowControl w:val="0"/>
      <w:spacing w:before="0" w:after="0" w:line="240" w:lineRule="auto"/>
      <w:jc w:val="both"/>
    </w:pPr>
    <w:rPr>
      <w:rFonts w:ascii="Times New Roman" w:eastAsia="宋体" w:hAnsi="Times New Roman" w:cs="Times New Roman"/>
      <w:color w:val="auto"/>
      <w:kern w:val="2"/>
      <w:sz w:val="21"/>
    </w:rPr>
  </w:style>
  <w:style w:type="paragraph" w:customStyle="1" w:styleId="1f8">
    <w:name w:val="列出段落1"/>
    <w:basedOn w:val="a2"/>
    <w:qFormat/>
    <w:rsid w:val="00F075AB"/>
    <w:pPr>
      <w:widowControl w:val="0"/>
      <w:spacing w:before="0" w:after="0" w:line="240" w:lineRule="auto"/>
      <w:ind w:firstLineChars="200" w:firstLine="420"/>
      <w:jc w:val="both"/>
    </w:pPr>
    <w:rPr>
      <w:rFonts w:ascii="Times New Roman" w:eastAsia="宋体" w:hAnsi="Times New Roman" w:cs="Times New Roman"/>
      <w:color w:val="auto"/>
      <w:kern w:val="2"/>
      <w:sz w:val="21"/>
      <w:lang w:val="en-US"/>
    </w:rPr>
  </w:style>
  <w:style w:type="character" w:styleId="afffff2">
    <w:name w:val="Strong"/>
    <w:qFormat/>
    <w:rsid w:val="00F075AB"/>
    <w:rPr>
      <w:b/>
      <w:bCs/>
    </w:rPr>
  </w:style>
  <w:style w:type="paragraph" w:styleId="afffff3">
    <w:name w:val="List Paragraph"/>
    <w:basedOn w:val="a2"/>
    <w:uiPriority w:val="34"/>
    <w:qFormat/>
    <w:rsid w:val="00F075AB"/>
    <w:pPr>
      <w:ind w:firstLineChars="200" w:firstLine="420"/>
    </w:pPr>
  </w:style>
  <w:style w:type="paragraph" w:styleId="afffff4">
    <w:name w:val="Quote"/>
    <w:basedOn w:val="a2"/>
    <w:next w:val="a2"/>
    <w:link w:val="Charf"/>
    <w:uiPriority w:val="9"/>
    <w:qFormat/>
    <w:rsid w:val="00E73179"/>
    <w:rPr>
      <w:i/>
      <w:iCs/>
      <w:color w:val="000000" w:themeColor="text1"/>
    </w:rPr>
  </w:style>
  <w:style w:type="character" w:customStyle="1" w:styleId="Charf">
    <w:name w:val="引用 Char"/>
    <w:basedOn w:val="a3"/>
    <w:link w:val="afffff4"/>
    <w:uiPriority w:val="9"/>
    <w:rsid w:val="00E73179"/>
    <w:rPr>
      <w:rFonts w:ascii="Microsoft YaHei UI" w:eastAsia="Microsoft YaHei UI" w:hAnsi="Microsoft YaHei UI"/>
      <w:i/>
      <w:iCs/>
      <w:color w:val="000000" w:themeColor="text1"/>
      <w:kern w:val="20"/>
      <w:sz w:val="18"/>
      <w:lang w:val="zh-CN"/>
    </w:rPr>
  </w:style>
  <w:style w:type="paragraph" w:styleId="afffff5">
    <w:name w:val="Normal (Web)"/>
    <w:basedOn w:val="a2"/>
    <w:unhideWhenUsed/>
    <w:rsid w:val="00B4471C"/>
    <w:pPr>
      <w:spacing w:before="100" w:beforeAutospacing="1" w:after="100" w:afterAutospacing="1" w:line="240" w:lineRule="auto"/>
    </w:pPr>
    <w:rPr>
      <w:rFonts w:ascii="宋体" w:eastAsia="宋体" w:hAnsi="宋体" w:cs="宋体"/>
      <w:color w:val="auto"/>
      <w:kern w:val="0"/>
      <w:sz w:val="24"/>
      <w:szCs w:val="24"/>
      <w:lang w:val="en-US"/>
    </w:rPr>
  </w:style>
  <w:style w:type="paragraph" w:customStyle="1" w:styleId="DecimalAligned">
    <w:name w:val="Decimal Aligned"/>
    <w:basedOn w:val="a2"/>
    <w:uiPriority w:val="40"/>
    <w:qFormat/>
    <w:rsid w:val="00130422"/>
    <w:pPr>
      <w:tabs>
        <w:tab w:val="decimal" w:pos="360"/>
      </w:tabs>
      <w:spacing w:before="0" w:after="200" w:line="276" w:lineRule="auto"/>
    </w:pPr>
    <w:rPr>
      <w:rFonts w:asciiTheme="minorHAnsi" w:eastAsiaTheme="minorEastAsia" w:hAnsiTheme="minorHAnsi"/>
      <w:color w:val="auto"/>
      <w:kern w:val="0"/>
      <w:sz w:val="22"/>
      <w:szCs w:val="22"/>
      <w:lang w:val="en-US"/>
    </w:rPr>
  </w:style>
  <w:style w:type="paragraph" w:styleId="afffff6">
    <w:name w:val="footnote text"/>
    <w:basedOn w:val="a2"/>
    <w:link w:val="Charf0"/>
    <w:uiPriority w:val="99"/>
    <w:unhideWhenUsed/>
    <w:rsid w:val="00130422"/>
    <w:pPr>
      <w:spacing w:before="0" w:after="0" w:line="240" w:lineRule="auto"/>
    </w:pPr>
    <w:rPr>
      <w:rFonts w:asciiTheme="minorHAnsi" w:eastAsiaTheme="minorEastAsia" w:hAnsiTheme="minorHAnsi"/>
      <w:color w:val="auto"/>
      <w:kern w:val="0"/>
      <w:sz w:val="20"/>
      <w:lang w:val="en-US"/>
    </w:rPr>
  </w:style>
  <w:style w:type="character" w:customStyle="1" w:styleId="Charf0">
    <w:name w:val="脚注文本 Char"/>
    <w:basedOn w:val="a3"/>
    <w:link w:val="afffff6"/>
    <w:uiPriority w:val="99"/>
    <w:rsid w:val="00130422"/>
    <w:rPr>
      <w:color w:val="auto"/>
    </w:rPr>
  </w:style>
  <w:style w:type="character" w:styleId="afffff7">
    <w:name w:val="Subtle Emphasis"/>
    <w:basedOn w:val="a3"/>
    <w:uiPriority w:val="19"/>
    <w:qFormat/>
    <w:rsid w:val="00130422"/>
    <w:rPr>
      <w:rFonts w:eastAsiaTheme="minorEastAsia" w:cstheme="minorBidi"/>
      <w:bCs w:val="0"/>
      <w:i/>
      <w:iCs/>
      <w:color w:val="808080" w:themeColor="text1" w:themeTint="7F"/>
      <w:szCs w:val="22"/>
      <w:lang w:eastAsia="zh-CN"/>
    </w:rPr>
  </w:style>
  <w:style w:type="table" w:styleId="-1">
    <w:name w:val="Light Shading Accent 1"/>
    <w:basedOn w:val="a4"/>
    <w:uiPriority w:val="60"/>
    <w:rsid w:val="00130422"/>
    <w:pPr>
      <w:spacing w:before="0" w:after="0" w:line="240" w:lineRule="auto"/>
    </w:pPr>
    <w:rPr>
      <w:color w:val="577188" w:themeColor="accent1" w:themeShade="BF"/>
      <w:sz w:val="22"/>
      <w:szCs w:val="22"/>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paragraph" w:styleId="TOC">
    <w:name w:val="TOC Heading"/>
    <w:basedOn w:val="1"/>
    <w:next w:val="a2"/>
    <w:uiPriority w:val="39"/>
    <w:semiHidden/>
    <w:unhideWhenUsed/>
    <w:qFormat/>
    <w:rsid w:val="003763BD"/>
    <w:pPr>
      <w:keepNext/>
      <w:keepLines/>
      <w:pageBreakBefore w:val="0"/>
      <w:spacing w:before="480" w:after="0" w:line="276" w:lineRule="auto"/>
      <w:ind w:left="0" w:right="0"/>
      <w:outlineLvl w:val="9"/>
    </w:pPr>
    <w:rPr>
      <w:rFonts w:asciiTheme="majorHAnsi" w:eastAsiaTheme="majorEastAsia" w:hAnsiTheme="majorHAnsi" w:cstheme="majorBidi"/>
      <w:b/>
      <w:bCs/>
      <w:color w:val="577188" w:themeColor="accent1" w:themeShade="BF"/>
      <w:kern w:val="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chinairn.com/report/20140325/112116439.html" TargetMode="External"/><Relationship Id="rId26" Type="http://schemas.openxmlformats.org/officeDocument/2006/relationships/hyperlink" Target="http://www.chinairn.com/report/20140327/110951543.html" TargetMode="External"/><Relationship Id="rId39" Type="http://schemas.openxmlformats.org/officeDocument/2006/relationships/image" Target="media/image10.emf"/><Relationship Id="rId21" Type="http://schemas.openxmlformats.org/officeDocument/2006/relationships/hyperlink" Target="http://www.chinairn.com/report/20140327/083649785.html" TargetMode="External"/><Relationship Id="rId34" Type="http://schemas.openxmlformats.org/officeDocument/2006/relationships/image" Target="media/image6.emf"/><Relationship Id="rId42" Type="http://schemas.openxmlformats.org/officeDocument/2006/relationships/hyperlink" Target="http://www.cnsda.org/index.php" TargetMode="External"/><Relationship Id="rId47" Type="http://schemas.openxmlformats.org/officeDocument/2006/relationships/hyperlink" Target="http://www.gz121.gov.cn/" TargetMode="External"/><Relationship Id="rId50" Type="http://schemas.openxmlformats.org/officeDocument/2006/relationships/image" Target="media/image13.jpeg"/><Relationship Id="rId55"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www.chinairn.com/report/20140327/10561515.html" TargetMode="External"/><Relationship Id="rId11" Type="http://schemas.openxmlformats.org/officeDocument/2006/relationships/header" Target="header1.xml"/><Relationship Id="rId24" Type="http://schemas.openxmlformats.org/officeDocument/2006/relationships/hyperlink" Target="http://www.chinairn.com/report/20140327/112600526.html" TargetMode="External"/><Relationship Id="rId32" Type="http://schemas.openxmlformats.org/officeDocument/2006/relationships/image" Target="media/image4.jpeg"/><Relationship Id="rId37" Type="http://schemas.openxmlformats.org/officeDocument/2006/relationships/image" Target="media/image8.png"/><Relationship Id="rId40" Type="http://schemas.openxmlformats.org/officeDocument/2006/relationships/hyperlink" Target="http://data.cma.cn/" TargetMode="External"/><Relationship Id="rId45" Type="http://schemas.openxmlformats.org/officeDocument/2006/relationships/hyperlink" Target="http://data.worldbank.org/indicator" TargetMode="External"/><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www.chinairn.com/report/20140212/100221433.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www.chinairn.com/yjbg/moref15f18f73ff1.html" TargetMode="External"/><Relationship Id="rId27" Type="http://schemas.openxmlformats.org/officeDocument/2006/relationships/hyperlink" Target="http://www.chinairn.com/yjbg/moref15f15f58ff1.html" TargetMode="External"/><Relationship Id="rId30" Type="http://schemas.openxmlformats.org/officeDocument/2006/relationships/image" Target="media/image2.jpeg"/><Relationship Id="rId35" Type="http://schemas.openxmlformats.org/officeDocument/2006/relationships/oleObject" Target="embeddings/oleObject1.bin"/><Relationship Id="rId43" Type="http://schemas.openxmlformats.org/officeDocument/2006/relationships/hyperlink" Target="http://tongji.cnki.net/kns55/addvalue/indexlist.aspx?sicode=Z006" TargetMode="External"/><Relationship Id="rId48" Type="http://schemas.openxmlformats.org/officeDocument/2006/relationships/image" Target="media/image11.jpe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4.jpe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www.chinairn.com/report/20140329/100113737.html" TargetMode="External"/><Relationship Id="rId25" Type="http://schemas.openxmlformats.org/officeDocument/2006/relationships/hyperlink" Target="http://www.chinairn.com/yjbg/moref15f12f49ff1.html" TargetMode="External"/><Relationship Id="rId33" Type="http://schemas.openxmlformats.org/officeDocument/2006/relationships/image" Target="media/image5.jpeg"/><Relationship Id="rId38" Type="http://schemas.openxmlformats.org/officeDocument/2006/relationships/image" Target="media/image9.emf"/><Relationship Id="rId46" Type="http://schemas.openxmlformats.org/officeDocument/2006/relationships/hyperlink" Target="http://www.cricchina.com/" TargetMode="External"/><Relationship Id="rId20" Type="http://schemas.openxmlformats.org/officeDocument/2006/relationships/hyperlink" Target="http://www.chinairn.com/report/20140312/141637718.html" TargetMode="External"/><Relationship Id="rId41" Type="http://schemas.openxmlformats.org/officeDocument/2006/relationships/hyperlink" Target="http://www.stats.gov.cn/tjsj/"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www.chinairn.com/yjbg/moref15f12f49ff1.html" TargetMode="External"/><Relationship Id="rId28" Type="http://schemas.openxmlformats.org/officeDocument/2006/relationships/hyperlink" Target="http://www.chinairn.com/yjbg/moref15f1f5ff1.html" TargetMode="External"/><Relationship Id="rId36" Type="http://schemas.openxmlformats.org/officeDocument/2006/relationships/image" Target="media/image7.png"/><Relationship Id="rId49" Type="http://schemas.openxmlformats.org/officeDocument/2006/relationships/image" Target="media/image12.jpeg"/><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3.jpeg"/><Relationship Id="rId44" Type="http://schemas.openxmlformats.org/officeDocument/2006/relationships/hyperlink" Target="http://city.opendatachina.com/shanghai/index.html" TargetMode="External"/><Relationship Id="rId5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ro\AppData\Roaming\Microsoft\Templates\&#24180;&#24230;&#25253;&#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844780B68B446ADB1D724B78EA8638C"/>
        <w:category>
          <w:name w:val="常规"/>
          <w:gallery w:val="placeholder"/>
        </w:category>
        <w:types>
          <w:type w:val="bbPlcHdr"/>
        </w:types>
        <w:behaviors>
          <w:behavior w:val="content"/>
        </w:behaviors>
        <w:guid w:val="{8265289C-544B-4E29-A71A-DA2B39FD7435}"/>
      </w:docPartPr>
      <w:docPartBody>
        <w:p w:rsidR="00E108E0" w:rsidRDefault="007503E9">
          <w:pPr>
            <w:pStyle w:val="3844780B68B446ADB1D724B78EA8638C"/>
          </w:pPr>
          <w:r w:rsidRPr="00CF025F">
            <w:rPr>
              <w:rFonts w:ascii="Microsoft YaHei UI" w:eastAsia="Microsoft YaHei UI" w:hAnsi="Microsoft YaHei UI"/>
              <w:sz w:val="144"/>
              <w:lang w:val="zh-CN"/>
            </w:rPr>
            <w:t>年度报告</w:t>
          </w:r>
        </w:p>
      </w:docPartBody>
    </w:docPart>
    <w:docPart>
      <w:docPartPr>
        <w:name w:val="23C4D70EBDCD4C9293564C5573F02533"/>
        <w:category>
          <w:name w:val="常规"/>
          <w:gallery w:val="placeholder"/>
        </w:category>
        <w:types>
          <w:type w:val="bbPlcHdr"/>
        </w:types>
        <w:behaviors>
          <w:behavior w:val="content"/>
        </w:behaviors>
        <w:guid w:val="{0F1F8B70-7FC5-4F65-BC21-C63676852A25}"/>
      </w:docPartPr>
      <w:docPartBody>
        <w:p w:rsidR="00E108E0" w:rsidRDefault="007503E9">
          <w:pPr>
            <w:pStyle w:val="23C4D70EBDCD4C9293564C5573F02533"/>
          </w:pPr>
          <w:r w:rsidRPr="00CF025F">
            <w:rPr>
              <w:rFonts w:ascii="Microsoft YaHei UI" w:eastAsia="Microsoft YaHei UI" w:hAnsi="Microsoft YaHei UI"/>
              <w:lang w:val="zh-CN"/>
            </w:rPr>
            <w:t>[您可以在这里添加摘要或其他重要陈述。摘要通常是文档内容的简短汇总。]</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Microsoft YaHei UI">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a"/>
      <w:lvlText w:val="•"/>
      <w:lvlJc w:val="left"/>
      <w:pPr>
        <w:ind w:left="360" w:hanging="360"/>
      </w:pPr>
      <w:rPr>
        <w:rFonts w:ascii="Cambria" w:eastAsia="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503E9"/>
    <w:rsid w:val="00083169"/>
    <w:rsid w:val="007503E9"/>
    <w:rsid w:val="00E108E0"/>
    <w:rsid w:val="00E9194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108E0"/>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0D5AB7B037C649F89237B2BAC3E6369C">
    <w:name w:val="0D5AB7B037C649F89237B2BAC3E6369C"/>
    <w:rsid w:val="00E108E0"/>
    <w:pPr>
      <w:widowControl w:val="0"/>
      <w:jc w:val="both"/>
    </w:pPr>
  </w:style>
  <w:style w:type="paragraph" w:customStyle="1" w:styleId="08FD8848EDBC4DEABB575F51D7E67A02">
    <w:name w:val="08FD8848EDBC4DEABB575F51D7E67A02"/>
    <w:rsid w:val="00E108E0"/>
    <w:pPr>
      <w:widowControl w:val="0"/>
      <w:jc w:val="both"/>
    </w:pPr>
  </w:style>
  <w:style w:type="paragraph" w:customStyle="1" w:styleId="0AEC5DA785694A70AA063450C371AEE6">
    <w:name w:val="0AEC5DA785694A70AA063450C371AEE6"/>
    <w:rsid w:val="00E108E0"/>
    <w:pPr>
      <w:widowControl w:val="0"/>
      <w:jc w:val="both"/>
    </w:pPr>
  </w:style>
  <w:style w:type="paragraph" w:customStyle="1" w:styleId="E8736BB6D4D84D368BA8C3245D0B035A">
    <w:name w:val="E8736BB6D4D84D368BA8C3245D0B035A"/>
    <w:rsid w:val="00E108E0"/>
    <w:pPr>
      <w:widowControl w:val="0"/>
      <w:jc w:val="both"/>
    </w:pPr>
  </w:style>
  <w:style w:type="paragraph" w:customStyle="1" w:styleId="C09F00AC578345C6AF38596E328E6B0B">
    <w:name w:val="C09F00AC578345C6AF38596E328E6B0B"/>
    <w:rsid w:val="00E108E0"/>
    <w:pPr>
      <w:widowControl w:val="0"/>
      <w:jc w:val="both"/>
    </w:pPr>
  </w:style>
  <w:style w:type="paragraph" w:customStyle="1" w:styleId="002E29D3386640E995067A4FEA4B01F6">
    <w:name w:val="002E29D3386640E995067A4FEA4B01F6"/>
    <w:rsid w:val="00E108E0"/>
    <w:pPr>
      <w:widowControl w:val="0"/>
      <w:jc w:val="both"/>
    </w:pPr>
  </w:style>
  <w:style w:type="paragraph" w:customStyle="1" w:styleId="C8D63C10F7904AD4AE4C0083BB547F03">
    <w:name w:val="C8D63C10F7904AD4AE4C0083BB547F03"/>
    <w:rsid w:val="00E108E0"/>
    <w:pPr>
      <w:widowControl w:val="0"/>
      <w:jc w:val="both"/>
    </w:pPr>
  </w:style>
  <w:style w:type="paragraph" w:styleId="a">
    <w:name w:val="List Bullet"/>
    <w:basedOn w:val="a0"/>
    <w:uiPriority w:val="1"/>
    <w:unhideWhenUsed/>
    <w:qFormat/>
    <w:rsid w:val="00E108E0"/>
    <w:pPr>
      <w:widowControl/>
      <w:numPr>
        <w:numId w:val="1"/>
      </w:numPr>
      <w:spacing w:before="40" w:after="40" w:line="288" w:lineRule="auto"/>
      <w:jc w:val="left"/>
    </w:pPr>
    <w:rPr>
      <w:color w:val="595959" w:themeColor="text1" w:themeTint="A6"/>
      <w:kern w:val="20"/>
      <w:sz w:val="20"/>
      <w:szCs w:val="20"/>
    </w:rPr>
  </w:style>
  <w:style w:type="paragraph" w:customStyle="1" w:styleId="A925A8D3E2A24DE09224B0A97C2A17A0">
    <w:name w:val="A925A8D3E2A24DE09224B0A97C2A17A0"/>
    <w:rsid w:val="00E108E0"/>
    <w:pPr>
      <w:widowControl w:val="0"/>
      <w:jc w:val="both"/>
    </w:pPr>
  </w:style>
  <w:style w:type="paragraph" w:customStyle="1" w:styleId="836F4D8C3108417F9E31F9D5FBB99B27">
    <w:name w:val="836F4D8C3108417F9E31F9D5FBB99B27"/>
    <w:rsid w:val="00E108E0"/>
    <w:pPr>
      <w:widowControl w:val="0"/>
      <w:jc w:val="both"/>
    </w:pPr>
  </w:style>
  <w:style w:type="paragraph" w:customStyle="1" w:styleId="C283AE622406415B985A422309CF9067">
    <w:name w:val="C283AE622406415B985A422309CF9067"/>
    <w:rsid w:val="00E108E0"/>
    <w:pPr>
      <w:widowControl w:val="0"/>
      <w:jc w:val="both"/>
    </w:pPr>
  </w:style>
  <w:style w:type="paragraph" w:customStyle="1" w:styleId="652D1ACF32624A8D8A6031EB27FA0EBF">
    <w:name w:val="652D1ACF32624A8D8A6031EB27FA0EBF"/>
    <w:rsid w:val="00E108E0"/>
    <w:pPr>
      <w:widowControl w:val="0"/>
      <w:jc w:val="both"/>
    </w:pPr>
  </w:style>
  <w:style w:type="paragraph" w:customStyle="1" w:styleId="70CF1BCA19524C05A157B11E6DB113F7">
    <w:name w:val="70CF1BCA19524C05A157B11E6DB113F7"/>
    <w:rsid w:val="00E108E0"/>
    <w:pPr>
      <w:widowControl w:val="0"/>
      <w:jc w:val="both"/>
    </w:pPr>
  </w:style>
  <w:style w:type="paragraph" w:customStyle="1" w:styleId="1DF1DFD771C744D2AB8478A4EEB3FAE4">
    <w:name w:val="1DF1DFD771C744D2AB8478A4EEB3FAE4"/>
    <w:rsid w:val="00E108E0"/>
    <w:pPr>
      <w:widowControl w:val="0"/>
      <w:jc w:val="both"/>
    </w:pPr>
  </w:style>
  <w:style w:type="paragraph" w:customStyle="1" w:styleId="C2451AFCB4354DDF818E8B6BCBC4D21F">
    <w:name w:val="C2451AFCB4354DDF818E8B6BCBC4D21F"/>
    <w:rsid w:val="00E108E0"/>
    <w:pPr>
      <w:widowControl w:val="0"/>
      <w:jc w:val="both"/>
    </w:pPr>
  </w:style>
  <w:style w:type="paragraph" w:customStyle="1" w:styleId="A9FF95E83D04430F999BEA9C7115FB99">
    <w:name w:val="A9FF95E83D04430F999BEA9C7115FB99"/>
    <w:rsid w:val="00E108E0"/>
    <w:pPr>
      <w:widowControl w:val="0"/>
      <w:jc w:val="both"/>
    </w:pPr>
  </w:style>
  <w:style w:type="paragraph" w:customStyle="1" w:styleId="1B3FB28ED2874BF9AE2463C5174BE5DA">
    <w:name w:val="1B3FB28ED2874BF9AE2463C5174BE5DA"/>
    <w:rsid w:val="00E108E0"/>
    <w:pPr>
      <w:widowControl w:val="0"/>
      <w:jc w:val="both"/>
    </w:pPr>
  </w:style>
  <w:style w:type="paragraph" w:customStyle="1" w:styleId="69AE62882C5C46EA8AD7FDF7446F3141">
    <w:name w:val="69AE62882C5C46EA8AD7FDF7446F3141"/>
    <w:rsid w:val="00E108E0"/>
    <w:pPr>
      <w:widowControl w:val="0"/>
      <w:jc w:val="both"/>
    </w:pPr>
  </w:style>
  <w:style w:type="paragraph" w:customStyle="1" w:styleId="883ED167EFD0407C9305FCDBCFE79D4D">
    <w:name w:val="883ED167EFD0407C9305FCDBCFE79D4D"/>
    <w:rsid w:val="00E108E0"/>
    <w:pPr>
      <w:widowControl w:val="0"/>
      <w:jc w:val="both"/>
    </w:pPr>
  </w:style>
  <w:style w:type="paragraph" w:customStyle="1" w:styleId="F35E942F9ED6403CA69EC674310128F8">
    <w:name w:val="F35E942F9ED6403CA69EC674310128F8"/>
    <w:rsid w:val="00E108E0"/>
    <w:pPr>
      <w:widowControl w:val="0"/>
      <w:jc w:val="both"/>
    </w:pPr>
  </w:style>
  <w:style w:type="paragraph" w:customStyle="1" w:styleId="184FDD24DC6E4054998CAC38636F015B">
    <w:name w:val="184FDD24DC6E4054998CAC38636F015B"/>
    <w:rsid w:val="00E108E0"/>
    <w:pPr>
      <w:widowControl w:val="0"/>
      <w:jc w:val="both"/>
    </w:pPr>
  </w:style>
  <w:style w:type="paragraph" w:customStyle="1" w:styleId="DE77997D6D66446D8C810F9A16A83B65">
    <w:name w:val="DE77997D6D66446D8C810F9A16A83B65"/>
    <w:rsid w:val="00E108E0"/>
    <w:pPr>
      <w:widowControl w:val="0"/>
      <w:jc w:val="both"/>
    </w:pPr>
  </w:style>
  <w:style w:type="paragraph" w:customStyle="1" w:styleId="4B3EBAD73CE54244A24C3AC8CFA30D67">
    <w:name w:val="4B3EBAD73CE54244A24C3AC8CFA30D67"/>
    <w:rsid w:val="00E108E0"/>
    <w:pPr>
      <w:widowControl w:val="0"/>
      <w:jc w:val="both"/>
    </w:pPr>
  </w:style>
  <w:style w:type="paragraph" w:customStyle="1" w:styleId="7F7BD947897743FBA9A3895A402A5EE2">
    <w:name w:val="7F7BD947897743FBA9A3895A402A5EE2"/>
    <w:rsid w:val="00E108E0"/>
    <w:pPr>
      <w:widowControl w:val="0"/>
      <w:jc w:val="both"/>
    </w:pPr>
  </w:style>
  <w:style w:type="paragraph" w:customStyle="1" w:styleId="366BC46A304448698DF758046AAD923E">
    <w:name w:val="366BC46A304448698DF758046AAD923E"/>
    <w:rsid w:val="00E108E0"/>
    <w:pPr>
      <w:widowControl w:val="0"/>
      <w:jc w:val="both"/>
    </w:pPr>
  </w:style>
  <w:style w:type="paragraph" w:customStyle="1" w:styleId="3844780B68B446ADB1D724B78EA8638C">
    <w:name w:val="3844780B68B446ADB1D724B78EA8638C"/>
    <w:rsid w:val="00E108E0"/>
    <w:pPr>
      <w:widowControl w:val="0"/>
      <w:jc w:val="both"/>
    </w:pPr>
  </w:style>
  <w:style w:type="paragraph" w:customStyle="1" w:styleId="C2239887B20E4BABAC306891DDCC44FA">
    <w:name w:val="C2239887B20E4BABAC306891DDCC44FA"/>
    <w:rsid w:val="00E108E0"/>
    <w:pPr>
      <w:widowControl w:val="0"/>
      <w:jc w:val="both"/>
    </w:pPr>
  </w:style>
  <w:style w:type="paragraph" w:customStyle="1" w:styleId="23C4D70EBDCD4C9293564C5573F02533">
    <w:name w:val="23C4D70EBDCD4C9293564C5573F02533"/>
    <w:rsid w:val="00E108E0"/>
    <w:pPr>
      <w:widowControl w:val="0"/>
      <w:jc w:val="both"/>
    </w:pPr>
  </w:style>
  <w:style w:type="paragraph" w:customStyle="1" w:styleId="91BA2600C2384DDD88AC1D9B585B71FF">
    <w:name w:val="91BA2600C2384DDD88AC1D9B585B71FF"/>
    <w:rsid w:val="00E108E0"/>
    <w:pPr>
      <w:widowControl w:val="0"/>
      <w:jc w:val="both"/>
    </w:pPr>
  </w:style>
  <w:style w:type="paragraph" w:customStyle="1" w:styleId="8AAF5B12DF3346619A3A76E89B114F28">
    <w:name w:val="8AAF5B12DF3346619A3A76E89B114F28"/>
    <w:rsid w:val="00E108E0"/>
    <w:pPr>
      <w:widowControl w:val="0"/>
      <w:jc w:val="both"/>
    </w:pPr>
  </w:style>
  <w:style w:type="paragraph" w:customStyle="1" w:styleId="D070417F5B2B495186BA0803A581A38B">
    <w:name w:val="D070417F5B2B495186BA0803A581A38B"/>
    <w:rsid w:val="00E108E0"/>
    <w:pPr>
      <w:widowControl w:val="0"/>
      <w:jc w:val="both"/>
    </w:pPr>
  </w:style>
  <w:style w:type="paragraph" w:customStyle="1" w:styleId="B221BCC358A345AD988C28F015BAB3B6">
    <w:name w:val="B221BCC358A345AD988C28F015BAB3B6"/>
    <w:rsid w:val="00E108E0"/>
    <w:pPr>
      <w:widowControl w:val="0"/>
      <w:jc w:val="both"/>
    </w:pPr>
  </w:style>
  <w:style w:type="paragraph" w:customStyle="1" w:styleId="90B7662DBCDA4C6ABA64AD8F04C0E388">
    <w:name w:val="90B7662DBCDA4C6ABA64AD8F04C0E388"/>
    <w:rsid w:val="00E108E0"/>
    <w:pPr>
      <w:widowControl w:val="0"/>
      <w:jc w:val="both"/>
    </w:pPr>
  </w:style>
  <w:style w:type="paragraph" w:customStyle="1" w:styleId="7F0F4FF743484254B454C0BE8F9A4B8B">
    <w:name w:val="7F0F4FF743484254B454C0BE8F9A4B8B"/>
    <w:rsid w:val="00E108E0"/>
    <w:pPr>
      <w:widowControl w:val="0"/>
      <w:jc w:val="both"/>
    </w:pPr>
  </w:style>
  <w:style w:type="paragraph" w:customStyle="1" w:styleId="383B5C64002142868FFA7D633F626F1D">
    <w:name w:val="383B5C64002142868FFA7D633F626F1D"/>
    <w:rsid w:val="00E108E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——构建大数据共享开放社会环境</Abstract>
  <CompanyAddress>计算机科学与软件工程学院</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AB11604-8D8F-4485-A38D-54275369E207}">
  <ds:schemaRefs>
    <ds:schemaRef ds:uri="http://schemas.microsoft.com/sharepoint/v3/contenttype/forms"/>
  </ds:schemaRefs>
</ds:datastoreItem>
</file>

<file path=customXml/itemProps4.xml><?xml version="1.0" encoding="utf-8"?>
<ds:datastoreItem xmlns:ds="http://schemas.openxmlformats.org/officeDocument/2006/customXml" ds:itemID="{F1B2D9FD-3635-49D4-BDD7-97837FCB5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年度报告.dotx</Template>
  <TotalTime>350</TotalTime>
  <Pages>61</Pages>
  <Words>7627</Words>
  <Characters>43476</Characters>
  <Application>Microsoft Office Word</Application>
  <DocSecurity>0</DocSecurity>
  <Lines>362</Lines>
  <Paragraphs>102</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致我们的股东</vt:lpstr>
      <vt:lpstr>    战略要点</vt:lpstr>
      <vt:lpstr>    财务要点</vt:lpstr>
      <vt:lpstr>    运营要点</vt:lpstr>
      <vt:lpstr>    展望未来</vt:lpstr>
      <vt:lpstr>财务概要</vt:lpstr>
      <vt:lpstr>财务报表</vt:lpstr>
      <vt:lpstr>    财务状况表</vt:lpstr>
      <vt:lpstr>    全面收益表（损益）</vt:lpstr>
      <vt:lpstr>    综合权益变动表</vt:lpstr>
      <vt:lpstr>    现金流量表</vt:lpstr>
      <vt:lpstr>财务报表附注</vt:lpstr>
      <vt:lpstr>    会计科目</vt:lpstr>
      <vt:lpstr>    债务</vt:lpstr>
      <vt:lpstr>    持续经营</vt:lpstr>
      <vt:lpstr>    或有负债</vt:lpstr>
      <vt:lpstr>    关键点</vt:lpstr>
      <vt:lpstr>独立审计报告</vt:lpstr>
      <vt:lpstr>联系信息</vt:lpstr>
      <vt:lpstr>公司信息</vt:lpstr>
    </vt:vector>
  </TitlesOfParts>
  <Company>华东师范大学</Company>
  <LinksUpToDate>false</LinksUpToDate>
  <CharactersWithSpaces>51001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调查研究报告</dc:title>
  <dc:creator>ya rong yang</dc:creator>
  <cp:keywords/>
  <cp:lastModifiedBy>杨亚蓉</cp:lastModifiedBy>
  <cp:revision>12</cp:revision>
  <dcterms:created xsi:type="dcterms:W3CDTF">2016-08-29T10:02:00Z</dcterms:created>
  <dcterms:modified xsi:type="dcterms:W3CDTF">2016-08-31T16:24:00Z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